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Michel Weingart</w:t>
            </w:r>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7D1A0888" w:rsidR="001549DE" w:rsidRPr="001549DE" w:rsidRDefault="001549DE" w:rsidP="0058377E">
            <w:pPr>
              <w:pStyle w:val="IPA-Hinweistexte"/>
              <w:rPr>
                <w:i w:val="0"/>
                <w:vanish w:val="0"/>
                <w:color w:val="auto"/>
              </w:rPr>
            </w:pPr>
            <w:r w:rsidRPr="001549DE">
              <w:rPr>
                <w:i w:val="0"/>
                <w:vanish w:val="0"/>
                <w:color w:val="auto"/>
              </w:rPr>
              <w:t>V</w:t>
            </w:r>
            <w:r w:rsidR="00215FC6">
              <w:rPr>
                <w:i w:val="0"/>
                <w:vanish w:val="0"/>
                <w:color w:val="auto"/>
              </w:rPr>
              <w:t xml:space="preserve"> 0.6</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Michel Weingart,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Pascal Habegger,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Yvan Kolly, Validexpert</w:t>
            </w:r>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Michel Weingart</w:t>
            </w:r>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2C84011F" w14:textId="77777777" w:rsidR="00104621" w:rsidRDefault="00104621" w:rsidP="000B569E">
            <w:pPr>
              <w:pStyle w:val="IPA-Tabelle"/>
              <w:rPr>
                <w:sz w:val="22"/>
                <w:szCs w:val="22"/>
              </w:rPr>
            </w:pPr>
          </w:p>
          <w:p w14:paraId="6AC63813" w14:textId="77777777" w:rsidR="00143EA9" w:rsidRDefault="00143EA9" w:rsidP="000B569E">
            <w:pPr>
              <w:pStyle w:val="IPA-Tabelle"/>
              <w:rPr>
                <w:sz w:val="22"/>
                <w:szCs w:val="22"/>
              </w:rPr>
            </w:pPr>
            <w:r>
              <w:rPr>
                <w:sz w:val="22"/>
                <w:szCs w:val="22"/>
              </w:rPr>
              <w:t>V0.5</w:t>
            </w:r>
          </w:p>
          <w:p w14:paraId="516215AE" w14:textId="77777777" w:rsidR="00215FC6" w:rsidRDefault="00215FC6" w:rsidP="000B569E">
            <w:pPr>
              <w:pStyle w:val="IPA-Tabelle"/>
              <w:rPr>
                <w:sz w:val="22"/>
                <w:szCs w:val="22"/>
              </w:rPr>
            </w:pPr>
          </w:p>
          <w:p w14:paraId="56F6A192" w14:textId="3BAA85F6" w:rsidR="00215FC6" w:rsidRPr="00E10423" w:rsidRDefault="00215FC6" w:rsidP="000B569E">
            <w:pPr>
              <w:pStyle w:val="IPA-Tabelle"/>
              <w:rPr>
                <w:sz w:val="22"/>
                <w:szCs w:val="22"/>
              </w:rPr>
            </w:pPr>
            <w:r>
              <w:rPr>
                <w:sz w:val="22"/>
                <w:szCs w:val="22"/>
              </w:rPr>
              <w:t>V0.6</w:t>
            </w: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59EA09F8" w14:textId="2A5E249D" w:rsidR="00104621" w:rsidRDefault="004D0D7E" w:rsidP="000B569E">
            <w:pPr>
              <w:pStyle w:val="IPA-Tabelle"/>
              <w:rPr>
                <w:sz w:val="22"/>
                <w:szCs w:val="22"/>
              </w:rPr>
            </w:pPr>
            <w:r>
              <w:rPr>
                <w:sz w:val="22"/>
                <w:szCs w:val="22"/>
              </w:rPr>
              <w:t>2014-05.08</w:t>
            </w:r>
          </w:p>
          <w:p w14:paraId="028D61E3" w14:textId="77777777" w:rsidR="00143EA9" w:rsidRDefault="00143EA9" w:rsidP="000B569E">
            <w:pPr>
              <w:pStyle w:val="IPA-Tabelle"/>
              <w:rPr>
                <w:sz w:val="22"/>
                <w:szCs w:val="22"/>
              </w:rPr>
            </w:pPr>
          </w:p>
          <w:p w14:paraId="5578A9E4" w14:textId="77777777" w:rsidR="00143EA9" w:rsidRDefault="00FF0812" w:rsidP="00FF0812">
            <w:pPr>
              <w:pStyle w:val="IPA-Tabelle"/>
              <w:rPr>
                <w:sz w:val="22"/>
                <w:szCs w:val="22"/>
              </w:rPr>
            </w:pPr>
            <w:r>
              <w:rPr>
                <w:sz w:val="22"/>
                <w:szCs w:val="22"/>
              </w:rPr>
              <w:t>2014-05.19</w:t>
            </w:r>
          </w:p>
          <w:p w14:paraId="111A6E9E" w14:textId="77777777" w:rsidR="00215FC6" w:rsidRDefault="00215FC6" w:rsidP="00FF0812">
            <w:pPr>
              <w:pStyle w:val="IPA-Tabelle"/>
              <w:rPr>
                <w:sz w:val="22"/>
                <w:szCs w:val="22"/>
              </w:rPr>
            </w:pPr>
          </w:p>
          <w:p w14:paraId="4EA1467D" w14:textId="00009C24" w:rsidR="00215FC6" w:rsidRPr="00E10423" w:rsidRDefault="00215FC6" w:rsidP="00FF0812">
            <w:pPr>
              <w:pStyle w:val="IPA-Tabelle"/>
              <w:rPr>
                <w:sz w:val="22"/>
                <w:szCs w:val="22"/>
              </w:rPr>
            </w:pPr>
            <w:r>
              <w:rPr>
                <w:sz w:val="22"/>
                <w:szCs w:val="22"/>
              </w:rPr>
              <w:t>2014-05.20</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Michel Weingart</w:t>
            </w:r>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Michel Weingart</w:t>
            </w:r>
          </w:p>
          <w:p w14:paraId="1192F004" w14:textId="77777777" w:rsidR="00104621" w:rsidRDefault="00104621" w:rsidP="000B569E">
            <w:pPr>
              <w:pStyle w:val="IPA-Tabelle"/>
              <w:rPr>
                <w:sz w:val="22"/>
                <w:szCs w:val="22"/>
              </w:rPr>
            </w:pPr>
          </w:p>
          <w:p w14:paraId="16196EDE" w14:textId="77777777" w:rsidR="00104621" w:rsidRDefault="00104621" w:rsidP="000B569E">
            <w:pPr>
              <w:pStyle w:val="IPA-Tabelle"/>
              <w:rPr>
                <w:sz w:val="22"/>
                <w:szCs w:val="22"/>
              </w:rPr>
            </w:pPr>
            <w:r>
              <w:rPr>
                <w:sz w:val="22"/>
                <w:szCs w:val="22"/>
              </w:rPr>
              <w:t>Michel Weingart</w:t>
            </w:r>
          </w:p>
          <w:p w14:paraId="68BF0859" w14:textId="77777777" w:rsidR="00143EA9" w:rsidRDefault="00143EA9" w:rsidP="000B569E">
            <w:pPr>
              <w:pStyle w:val="IPA-Tabelle"/>
              <w:rPr>
                <w:sz w:val="22"/>
                <w:szCs w:val="22"/>
              </w:rPr>
            </w:pPr>
          </w:p>
          <w:p w14:paraId="3235CD69" w14:textId="77777777" w:rsidR="00143EA9" w:rsidRDefault="00143EA9" w:rsidP="000B569E">
            <w:pPr>
              <w:pStyle w:val="IPA-Tabelle"/>
              <w:rPr>
                <w:sz w:val="22"/>
                <w:szCs w:val="22"/>
              </w:rPr>
            </w:pPr>
            <w:r>
              <w:rPr>
                <w:sz w:val="22"/>
                <w:szCs w:val="22"/>
              </w:rPr>
              <w:t>Michel Weingart</w:t>
            </w:r>
          </w:p>
          <w:p w14:paraId="551614D4" w14:textId="77777777" w:rsidR="00215FC6" w:rsidRDefault="00215FC6" w:rsidP="000B569E">
            <w:pPr>
              <w:pStyle w:val="IPA-Tabelle"/>
              <w:rPr>
                <w:sz w:val="22"/>
                <w:szCs w:val="22"/>
              </w:rPr>
            </w:pPr>
          </w:p>
          <w:p w14:paraId="1C1A0B32" w14:textId="4B29E122" w:rsidR="00215FC6" w:rsidRPr="00E10423" w:rsidRDefault="00215FC6" w:rsidP="000B569E">
            <w:pPr>
              <w:pStyle w:val="IPA-Tabelle"/>
              <w:rPr>
                <w:sz w:val="22"/>
                <w:szCs w:val="22"/>
              </w:rPr>
            </w:pPr>
            <w:r>
              <w:rPr>
                <w:sz w:val="22"/>
                <w:szCs w:val="22"/>
              </w:rPr>
              <w:t>Michel Weingart</w:t>
            </w:r>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AC4B1E2" w14:textId="77777777" w:rsidR="00324D4B" w:rsidRDefault="009179EA" w:rsidP="00104621">
            <w:pPr>
              <w:pStyle w:val="IPA-Tabelle"/>
              <w:rPr>
                <w:sz w:val="22"/>
                <w:szCs w:val="22"/>
              </w:rPr>
            </w:pPr>
            <w:r>
              <w:rPr>
                <w:sz w:val="22"/>
                <w:szCs w:val="22"/>
              </w:rPr>
              <w:t>Mehrere Konzepte erarbeitet</w:t>
            </w:r>
          </w:p>
          <w:p w14:paraId="56E904F1" w14:textId="77777777" w:rsidR="00143EA9" w:rsidRDefault="00143EA9" w:rsidP="00104621">
            <w:pPr>
              <w:pStyle w:val="IPA-Tabelle"/>
              <w:rPr>
                <w:sz w:val="22"/>
                <w:szCs w:val="22"/>
              </w:rPr>
            </w:pPr>
          </w:p>
          <w:p w14:paraId="1BF81AD3" w14:textId="77777777" w:rsidR="00143EA9" w:rsidRDefault="00143EA9" w:rsidP="00104621">
            <w:pPr>
              <w:pStyle w:val="IPA-Tabelle"/>
              <w:rPr>
                <w:sz w:val="22"/>
                <w:szCs w:val="22"/>
              </w:rPr>
            </w:pPr>
            <w:r>
              <w:rPr>
                <w:sz w:val="22"/>
                <w:szCs w:val="22"/>
              </w:rPr>
              <w:t>Abschluss der Phase Konzept</w:t>
            </w:r>
          </w:p>
          <w:p w14:paraId="1829C93A" w14:textId="77777777" w:rsidR="00143EA9" w:rsidRDefault="00143EA9" w:rsidP="00104621">
            <w:pPr>
              <w:pStyle w:val="IPA-Tabelle"/>
              <w:rPr>
                <w:sz w:val="22"/>
                <w:szCs w:val="22"/>
              </w:rPr>
            </w:pPr>
          </w:p>
          <w:p w14:paraId="2E2C3237" w14:textId="4EB31F44" w:rsidR="00143EA9" w:rsidRPr="00324D4B" w:rsidRDefault="00EB66C4" w:rsidP="00104621">
            <w:pPr>
              <w:pStyle w:val="IPA-Tabelle"/>
              <w:rPr>
                <w:sz w:val="22"/>
                <w:szCs w:val="22"/>
              </w:rPr>
            </w:pPr>
            <w:r>
              <w:rPr>
                <w:sz w:val="22"/>
                <w:szCs w:val="22"/>
              </w:rPr>
              <w:t>Erarbeitung des Skripts angefangen</w:t>
            </w: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wie Projektdoku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r w:rsidRPr="00E10423">
              <w:rPr>
                <w:sz w:val="22"/>
                <w:szCs w:val="22"/>
              </w:rPr>
              <w:t>Ref.</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r>
              <w:rPr>
                <w:sz w:val="22"/>
                <w:szCs w:val="22"/>
              </w:rPr>
              <w:t>OdA</w:t>
            </w:r>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Organisation der Arbeit</w:t>
            </w:r>
            <w:r w:rsidR="006325CE">
              <w:rPr>
                <w:sz w:val="22"/>
                <w:szCs w:val="22"/>
              </w:rPr>
              <w:t>welt</w:t>
            </w:r>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4B76C661" w14:textId="77777777" w:rsidR="004612C6" w:rsidRDefault="004612C6" w:rsidP="000B569E">
            <w:pPr>
              <w:pStyle w:val="IPA-Tabelle"/>
              <w:rPr>
                <w:sz w:val="22"/>
                <w:szCs w:val="22"/>
              </w:rPr>
            </w:pPr>
            <w:r>
              <w:rPr>
                <w:sz w:val="22"/>
                <w:szCs w:val="22"/>
              </w:rPr>
              <w:t>VZ</w:t>
            </w:r>
          </w:p>
          <w:p w14:paraId="69F1BC04" w14:textId="26A557D3" w:rsidR="00894C8B" w:rsidRDefault="00894C8B" w:rsidP="000B569E">
            <w:pPr>
              <w:pStyle w:val="IPA-Tabelle"/>
              <w:rPr>
                <w:sz w:val="22"/>
                <w:szCs w:val="22"/>
              </w:rPr>
            </w:pPr>
            <w:r>
              <w:rPr>
                <w:sz w:val="22"/>
                <w:szCs w:val="22"/>
              </w:rPr>
              <w:t>PEP</w:t>
            </w:r>
          </w:p>
        </w:tc>
        <w:tc>
          <w:tcPr>
            <w:tcW w:w="6123" w:type="dxa"/>
            <w:tcBorders>
              <w:left w:val="single" w:sz="6" w:space="0" w:color="auto"/>
            </w:tcBorders>
          </w:tcPr>
          <w:p w14:paraId="3026F24D" w14:textId="77777777" w:rsidR="004612C6" w:rsidRDefault="004612C6" w:rsidP="000B569E">
            <w:pPr>
              <w:pStyle w:val="IPA-Tabelle"/>
              <w:rPr>
                <w:sz w:val="22"/>
                <w:szCs w:val="22"/>
              </w:rPr>
            </w:pPr>
            <w:r>
              <w:rPr>
                <w:sz w:val="22"/>
                <w:szCs w:val="22"/>
              </w:rPr>
              <w:t>Verzeichnis</w:t>
            </w:r>
          </w:p>
          <w:p w14:paraId="79C6E7C0" w14:textId="612A33BC" w:rsidR="00894C8B" w:rsidRDefault="00894C8B" w:rsidP="000B569E">
            <w:pPr>
              <w:pStyle w:val="IPA-Tabelle"/>
              <w:rPr>
                <w:sz w:val="22"/>
                <w:szCs w:val="22"/>
              </w:rPr>
            </w:pPr>
            <w:r>
              <w:rPr>
                <w:sz w:val="22"/>
                <w:szCs w:val="22"/>
              </w:rPr>
              <w:t>Python Enhancement Proposal</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261093071"/>
      <w:r>
        <w:lastRenderedPageBreak/>
        <w:t>Inhaltsverzeichnis</w:t>
      </w:r>
      <w:bookmarkEnd w:id="2"/>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626764">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626764">
        <w:rPr>
          <w:noProof/>
        </w:rPr>
        <w:t>3</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626764">
        <w:rPr>
          <w:noProof/>
        </w:rPr>
        <w:t>6</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626764">
        <w:rPr>
          <w:noProof/>
        </w:rPr>
        <w:t>6</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626764">
        <w:rPr>
          <w:noProof/>
        </w:rPr>
        <w:t>7</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626764">
        <w:rPr>
          <w:noProof/>
        </w:rPr>
        <w:t>8</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626764">
        <w:rPr>
          <w:noProof/>
        </w:rPr>
        <w:t>9</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626764">
        <w:t>9</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626764">
        <w:t>9</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626764">
        <w:t>10</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626764">
        <w:t>10</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626764">
        <w:t>11</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626764">
        <w:rPr>
          <w:noProof/>
        </w:rPr>
        <w:t>12</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626764">
        <w:rPr>
          <w:noProof/>
        </w:rPr>
        <w:t>13</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626764">
        <w:rPr>
          <w:noProof/>
        </w:rPr>
        <w:t>14</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626764">
        <w:rPr>
          <w:noProof/>
        </w:rPr>
        <w:t>15</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626764">
        <w:rPr>
          <w:noProof/>
        </w:rPr>
        <w:t>16</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626764">
        <w:t>17</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626764">
        <w:rPr>
          <w:noProof/>
        </w:rPr>
        <w:t>18</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626764">
        <w:rPr>
          <w:noProof/>
        </w:rPr>
        <w:t>19</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626764">
        <w:t>20</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626764">
        <w:t>22</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626764">
        <w:t>24</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626764">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626764">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626764">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626764">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626764">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626764">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626764">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626764">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626764">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626764">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626764">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626764">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626764">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626764">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626764">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626764">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626764">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626764">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626764">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626764">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626764">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626764">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626764">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626764">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626764">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626764">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626764">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626764">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626764">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626764">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626764">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626764">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626764">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626764">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626764">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626764">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626764">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626764">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626764">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626764">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626764">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626764">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626764">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626764">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626764">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626764">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626764">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626764">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626764">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626764">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626764">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626764">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626764">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626764">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626764">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626764">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626764">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626764">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626764">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626764">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626764">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626764">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626764">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626764">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626764">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626764">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626764">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626764">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626764">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626764">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626764">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626764">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626764">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626764">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626764">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626764">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626764">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626764">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626764">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626764">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261093072"/>
      <w:r>
        <w:lastRenderedPageBreak/>
        <w:t>Abbildungsverzeichnis</w:t>
      </w:r>
      <w:bookmarkEnd w:id="3"/>
    </w:p>
    <w:p w14:paraId="46D77AF3" w14:textId="79E4EE76" w:rsidR="009663BB" w:rsidRDefault="004C5F99">
      <w:pPr>
        <w:pStyle w:val="TableofFigures"/>
        <w:tabs>
          <w:tab w:val="left" w:pos="332"/>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9663BB">
        <w:rPr>
          <w:noProof/>
        </w:rPr>
        <w:t>Abbildung 1: Hermes 5 IPA</w:t>
      </w:r>
      <w:r w:rsidR="009663BB">
        <w:rPr>
          <w:noProof/>
        </w:rPr>
        <w:tab/>
      </w:r>
      <w:r w:rsidR="009663BB">
        <w:rPr>
          <w:noProof/>
        </w:rPr>
        <w:fldChar w:fldCharType="begin"/>
      </w:r>
      <w:r w:rsidR="009663BB">
        <w:rPr>
          <w:noProof/>
        </w:rPr>
        <w:instrText xml:space="preserve"> PAGEREF _Toc262118146 \h </w:instrText>
      </w:r>
      <w:r w:rsidR="009663BB">
        <w:rPr>
          <w:noProof/>
        </w:rPr>
      </w:r>
      <w:r w:rsidR="009663BB">
        <w:rPr>
          <w:noProof/>
        </w:rPr>
        <w:fldChar w:fldCharType="separate"/>
      </w:r>
      <w:r w:rsidR="009663BB">
        <w:rPr>
          <w:noProof/>
        </w:rPr>
        <w:t>10</w:t>
      </w:r>
      <w:r w:rsidR="009663BB">
        <w:rPr>
          <w:noProof/>
        </w:rPr>
        <w:fldChar w:fldCharType="end"/>
      </w:r>
    </w:p>
    <w:p w14:paraId="53949D9C"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1: Projektorganisation</w:t>
      </w:r>
      <w:r>
        <w:rPr>
          <w:noProof/>
        </w:rPr>
        <w:tab/>
      </w:r>
      <w:r>
        <w:rPr>
          <w:noProof/>
        </w:rPr>
        <w:fldChar w:fldCharType="begin"/>
      </w:r>
      <w:r>
        <w:rPr>
          <w:noProof/>
        </w:rPr>
        <w:instrText xml:space="preserve"> PAGEREF _Toc262118147 \h </w:instrText>
      </w:r>
      <w:r>
        <w:rPr>
          <w:noProof/>
        </w:rPr>
      </w:r>
      <w:r>
        <w:rPr>
          <w:noProof/>
        </w:rPr>
        <w:fldChar w:fldCharType="separate"/>
      </w:r>
      <w:r>
        <w:rPr>
          <w:noProof/>
        </w:rPr>
        <w:t>11</w:t>
      </w:r>
      <w:r>
        <w:rPr>
          <w:noProof/>
        </w:rPr>
        <w:fldChar w:fldCharType="end"/>
      </w:r>
    </w:p>
    <w:p w14:paraId="076F41A4"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_Toc262118148 \h </w:instrText>
      </w:r>
      <w:r>
        <w:rPr>
          <w:noProof/>
        </w:rPr>
      </w:r>
      <w:r>
        <w:rPr>
          <w:noProof/>
        </w:rPr>
        <w:fldChar w:fldCharType="separate"/>
      </w:r>
      <w:r>
        <w:rPr>
          <w:noProof/>
        </w:rPr>
        <w:t>42</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261093073"/>
      <w:r w:rsidRPr="00E10423">
        <w:t>Tabellenverzeichnis</w:t>
      </w:r>
      <w:bookmarkEnd w:id="4"/>
    </w:p>
    <w:p w14:paraId="318A051C" w14:textId="77777777" w:rsidR="00577010"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577010">
        <w:rPr>
          <w:noProof/>
        </w:rPr>
        <w:t>Tabelle 1: Projektrollen</w:t>
      </w:r>
      <w:r w:rsidR="00577010">
        <w:rPr>
          <w:noProof/>
        </w:rPr>
        <w:tab/>
      </w:r>
      <w:r w:rsidR="00577010">
        <w:rPr>
          <w:noProof/>
        </w:rPr>
        <w:fldChar w:fldCharType="begin"/>
      </w:r>
      <w:r w:rsidR="00577010">
        <w:rPr>
          <w:noProof/>
        </w:rPr>
        <w:instrText xml:space="preserve"> PAGEREF _Toc262126604 \h </w:instrText>
      </w:r>
      <w:r w:rsidR="00577010">
        <w:rPr>
          <w:noProof/>
        </w:rPr>
      </w:r>
      <w:r w:rsidR="00577010">
        <w:rPr>
          <w:noProof/>
        </w:rPr>
        <w:fldChar w:fldCharType="separate"/>
      </w:r>
      <w:r w:rsidR="00577010">
        <w:rPr>
          <w:noProof/>
        </w:rPr>
        <w:t>12</w:t>
      </w:r>
      <w:r w:rsidR="00577010">
        <w:rPr>
          <w:noProof/>
        </w:rPr>
        <w:fldChar w:fldCharType="end"/>
      </w:r>
    </w:p>
    <w:p w14:paraId="16F2D718"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2: Vorkenntnisse</w:t>
      </w:r>
      <w:r>
        <w:rPr>
          <w:noProof/>
        </w:rPr>
        <w:tab/>
      </w:r>
      <w:r>
        <w:rPr>
          <w:noProof/>
        </w:rPr>
        <w:fldChar w:fldCharType="begin"/>
      </w:r>
      <w:r>
        <w:rPr>
          <w:noProof/>
        </w:rPr>
        <w:instrText xml:space="preserve"> PAGEREF _Toc262126605 \h </w:instrText>
      </w:r>
      <w:r>
        <w:rPr>
          <w:noProof/>
        </w:rPr>
      </w:r>
      <w:r>
        <w:rPr>
          <w:noProof/>
        </w:rPr>
        <w:fldChar w:fldCharType="separate"/>
      </w:r>
      <w:r>
        <w:rPr>
          <w:noProof/>
        </w:rPr>
        <w:t>13</w:t>
      </w:r>
      <w:r>
        <w:rPr>
          <w:noProof/>
        </w:rPr>
        <w:fldChar w:fldCharType="end"/>
      </w:r>
    </w:p>
    <w:p w14:paraId="7D3277F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3: Datensicherung Git</w:t>
      </w:r>
      <w:r>
        <w:rPr>
          <w:noProof/>
        </w:rPr>
        <w:tab/>
      </w:r>
      <w:r>
        <w:rPr>
          <w:noProof/>
        </w:rPr>
        <w:fldChar w:fldCharType="begin"/>
      </w:r>
      <w:r>
        <w:rPr>
          <w:noProof/>
        </w:rPr>
        <w:instrText xml:space="preserve"> PAGEREF _Toc262126606 \h </w:instrText>
      </w:r>
      <w:r>
        <w:rPr>
          <w:noProof/>
        </w:rPr>
      </w:r>
      <w:r>
        <w:rPr>
          <w:noProof/>
        </w:rPr>
        <w:fldChar w:fldCharType="separate"/>
      </w:r>
      <w:r>
        <w:rPr>
          <w:noProof/>
        </w:rPr>
        <w:t>18</w:t>
      </w:r>
      <w:r>
        <w:rPr>
          <w:noProof/>
        </w:rPr>
        <w:fldChar w:fldCharType="end"/>
      </w:r>
    </w:p>
    <w:p w14:paraId="14319DDF"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4: Ist-Ablauf Plattform aufsetzten 1</w:t>
      </w:r>
      <w:r>
        <w:rPr>
          <w:noProof/>
        </w:rPr>
        <w:tab/>
      </w:r>
      <w:r>
        <w:rPr>
          <w:noProof/>
        </w:rPr>
        <w:fldChar w:fldCharType="begin"/>
      </w:r>
      <w:r>
        <w:rPr>
          <w:noProof/>
        </w:rPr>
        <w:instrText xml:space="preserve"> PAGEREF _Toc262126607 \h </w:instrText>
      </w:r>
      <w:r>
        <w:rPr>
          <w:noProof/>
        </w:rPr>
      </w:r>
      <w:r>
        <w:rPr>
          <w:noProof/>
        </w:rPr>
        <w:fldChar w:fldCharType="separate"/>
      </w:r>
      <w:r>
        <w:rPr>
          <w:noProof/>
        </w:rPr>
        <w:t>50</w:t>
      </w:r>
      <w:r>
        <w:rPr>
          <w:noProof/>
        </w:rPr>
        <w:fldChar w:fldCharType="end"/>
      </w:r>
    </w:p>
    <w:p w14:paraId="4E8224C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5: Ist-Ablauf Plattform aufsetzten 2</w:t>
      </w:r>
      <w:r>
        <w:rPr>
          <w:noProof/>
        </w:rPr>
        <w:tab/>
      </w:r>
      <w:r>
        <w:rPr>
          <w:noProof/>
        </w:rPr>
        <w:fldChar w:fldCharType="begin"/>
      </w:r>
      <w:r>
        <w:rPr>
          <w:noProof/>
        </w:rPr>
        <w:instrText xml:space="preserve"> PAGEREF _Toc262126608 \h </w:instrText>
      </w:r>
      <w:r>
        <w:rPr>
          <w:noProof/>
        </w:rPr>
      </w:r>
      <w:r>
        <w:rPr>
          <w:noProof/>
        </w:rPr>
        <w:fldChar w:fldCharType="separate"/>
      </w:r>
      <w:r>
        <w:rPr>
          <w:noProof/>
        </w:rPr>
        <w:t>50</w:t>
      </w:r>
      <w:r>
        <w:rPr>
          <w:noProof/>
        </w:rPr>
        <w:fldChar w:fldCharType="end"/>
      </w:r>
    </w:p>
    <w:p w14:paraId="71CA3CBC"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6: Soll-Ablauf Plattform aufsetzten</w:t>
      </w:r>
      <w:r>
        <w:rPr>
          <w:noProof/>
        </w:rPr>
        <w:tab/>
      </w:r>
      <w:r>
        <w:rPr>
          <w:noProof/>
        </w:rPr>
        <w:fldChar w:fldCharType="begin"/>
      </w:r>
      <w:r>
        <w:rPr>
          <w:noProof/>
        </w:rPr>
        <w:instrText xml:space="preserve"> PAGEREF _Toc262126609 \h </w:instrText>
      </w:r>
      <w:r>
        <w:rPr>
          <w:noProof/>
        </w:rPr>
      </w:r>
      <w:r>
        <w:rPr>
          <w:noProof/>
        </w:rPr>
        <w:fldChar w:fldCharType="separate"/>
      </w:r>
      <w:r>
        <w:rPr>
          <w:noProof/>
        </w:rPr>
        <w:t>50</w:t>
      </w:r>
      <w:r>
        <w:rPr>
          <w:noProof/>
        </w:rPr>
        <w:fldChar w:fldCharType="end"/>
      </w:r>
    </w:p>
    <w:p w14:paraId="7688F2F4"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7: Vorgehensziele</w:t>
      </w:r>
      <w:r>
        <w:rPr>
          <w:noProof/>
        </w:rPr>
        <w:tab/>
      </w:r>
      <w:r>
        <w:rPr>
          <w:noProof/>
        </w:rPr>
        <w:fldChar w:fldCharType="begin"/>
      </w:r>
      <w:r>
        <w:rPr>
          <w:noProof/>
        </w:rPr>
        <w:instrText xml:space="preserve"> PAGEREF _Toc262126610 \h </w:instrText>
      </w:r>
      <w:r>
        <w:rPr>
          <w:noProof/>
        </w:rPr>
      </w:r>
      <w:r>
        <w:rPr>
          <w:noProof/>
        </w:rPr>
        <w:fldChar w:fldCharType="separate"/>
      </w:r>
      <w:r>
        <w:rPr>
          <w:noProof/>
        </w:rPr>
        <w:t>51</w:t>
      </w:r>
      <w:r>
        <w:rPr>
          <w:noProof/>
        </w:rPr>
        <w:fldChar w:fldCharType="end"/>
      </w:r>
    </w:p>
    <w:p w14:paraId="7EDD61D0"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_Toc262126611 \h </w:instrText>
      </w:r>
      <w:r>
        <w:rPr>
          <w:noProof/>
        </w:rPr>
      </w:r>
      <w:r>
        <w:rPr>
          <w:noProof/>
        </w:rPr>
        <w:fldChar w:fldCharType="separate"/>
      </w:r>
      <w:r>
        <w:rPr>
          <w:noProof/>
        </w:rPr>
        <w:t>55</w:t>
      </w:r>
      <w:r>
        <w:rPr>
          <w:noProof/>
        </w:rPr>
        <w:fldChar w:fldCharType="end"/>
      </w:r>
    </w:p>
    <w:p w14:paraId="0DFE6D6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sidRPr="005F09C4">
        <w:rPr>
          <w:noProof/>
          <w:color w:val="000000" w:themeColor="text1"/>
        </w:rPr>
        <w:t>Tabelle 3: Testprotokoll</w:t>
      </w:r>
      <w:r>
        <w:rPr>
          <w:noProof/>
        </w:rPr>
        <w:tab/>
      </w:r>
      <w:r>
        <w:rPr>
          <w:noProof/>
        </w:rPr>
        <w:fldChar w:fldCharType="begin"/>
      </w:r>
      <w:r>
        <w:rPr>
          <w:noProof/>
        </w:rPr>
        <w:instrText xml:space="preserve"> PAGEREF _Toc262126612 \h </w:instrText>
      </w:r>
      <w:r>
        <w:rPr>
          <w:noProof/>
        </w:rPr>
      </w:r>
      <w:r>
        <w:rPr>
          <w:noProof/>
        </w:rPr>
        <w:fldChar w:fldCharType="separate"/>
      </w:r>
      <w:r>
        <w:rPr>
          <w:noProof/>
        </w:rPr>
        <w:t>71</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261093074"/>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261093075"/>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 xml:space="preserve">IPA Projektname: </w:t>
      </w:r>
      <w:r w:rsidRPr="009663BB">
        <w:rPr>
          <w:b/>
        </w:rPr>
        <w:t>Automatische Installation von Demo-Webplattformen</w:t>
      </w:r>
    </w:p>
    <w:p w14:paraId="2836C268" w14:textId="56734F65" w:rsidR="006C7DD4" w:rsidRDefault="00C8029E" w:rsidP="006C7DD4">
      <w:pPr>
        <w:pStyle w:val="IPA-Textkrper"/>
        <w:tabs>
          <w:tab w:val="left" w:pos="2127"/>
        </w:tabs>
      </w:pPr>
      <w:r>
        <w:br/>
      </w:r>
      <w:r w:rsidR="006C7DD4">
        <w:t>Autor: Michel Weingart</w:t>
      </w:r>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056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1C862B7B" w:rsidR="004C5F99" w:rsidRDefault="00D10CF2">
      <w:pPr>
        <w:spacing w:after="200"/>
      </w:pPr>
      <w:r>
        <w:rPr>
          <w:noProof/>
          <w:lang w:val="en-US"/>
        </w:rPr>
        <mc:AlternateContent>
          <mc:Choice Requires="wps">
            <w:drawing>
              <wp:anchor distT="0" distB="0" distL="114300" distR="114300" simplePos="0" relativeHeight="251663872" behindDoc="0" locked="0" layoutInCell="1" allowOverlap="1" wp14:anchorId="623EC9C7" wp14:editId="1DCFBBB3">
                <wp:simplePos x="0" y="0"/>
                <wp:positionH relativeFrom="column">
                  <wp:posOffset>0</wp:posOffset>
                </wp:positionH>
                <wp:positionV relativeFrom="paragraph">
                  <wp:posOffset>1588135</wp:posOffset>
                </wp:positionV>
                <wp:extent cx="2057400" cy="25844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057400" cy="258445"/>
                        </a:xfrm>
                        <a:prstGeom prst="rect">
                          <a:avLst/>
                        </a:prstGeom>
                        <a:solidFill>
                          <a:prstClr val="white"/>
                        </a:solidFill>
                        <a:ln>
                          <a:noFill/>
                        </a:ln>
                        <a:effectLst/>
                      </wps:spPr>
                      <wps:txbx>
                        <w:txbxContent>
                          <w:p w14:paraId="6C793F9F" w14:textId="77777777" w:rsidR="009C06D6" w:rsidRPr="003C3A5C" w:rsidRDefault="009C06D6" w:rsidP="00D10CF2">
                            <w:pPr>
                              <w:pStyle w:val="Caption"/>
                              <w:rPr>
                                <w:rFonts w:eastAsia="Times New Roman" w:cs="Times New Roman"/>
                                <w:noProof/>
                                <w:szCs w:val="24"/>
                              </w:rPr>
                            </w:pPr>
                            <w:bookmarkStart w:id="8" w:name="_Toc387424727"/>
                            <w:r>
                              <w:t xml:space="preserve">Abbildung </w:t>
                            </w:r>
                            <w:r w:rsidR="00DC592A">
                              <w:fldChar w:fldCharType="begin"/>
                            </w:r>
                            <w:r w:rsidR="00DC592A">
                              <w:instrText xml:space="preserve"> SEQ Abbildung \* ARABIC </w:instrText>
                            </w:r>
                            <w:r w:rsidR="00DC592A">
                              <w:fldChar w:fldCharType="separate"/>
                            </w:r>
                            <w:r>
                              <w:rPr>
                                <w:noProof/>
                              </w:rPr>
                              <w:t>1</w:t>
                            </w:r>
                            <w:r w:rsidR="00DC592A">
                              <w:rPr>
                                <w:noProof/>
                              </w:rPr>
                              <w:fldChar w:fldCharType="end"/>
                            </w:r>
                            <w:r>
                              <w:t>: Logo 4teamwork AG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1" o:spid="_x0000_s1026" type="#_x0000_t202" style="position:absolute;margin-left:0;margin-top:125.05pt;width:162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" stroked="f">
                <v:textbox style="mso-fit-shape-to-text:t" inset="0,0,0,0">
                  <w:txbxContent>
                    <w:p w14:paraId="6C793F9F" w14:textId="77777777" w:rsidR="00A228ED" w:rsidRPr="003C3A5C" w:rsidRDefault="00A228ED" w:rsidP="00D10CF2">
                      <w:pPr>
                        <w:pStyle w:val="Caption"/>
                        <w:rPr>
                          <w:rFonts w:eastAsia="Times New Roman" w:cs="Times New Roman"/>
                          <w:noProof/>
                          <w:szCs w:val="24"/>
                        </w:rPr>
                      </w:pPr>
                      <w:bookmarkStart w:id="9" w:name="_Toc387424727"/>
                      <w:r>
                        <w:t xml:space="preserve">Abbildung </w:t>
                      </w:r>
                      <w:fldSimple w:instr=" SEQ Abbildung \* ARABIC ">
                        <w:r>
                          <w:rPr>
                            <w:noProof/>
                          </w:rPr>
                          <w:t>1</w:t>
                        </w:r>
                      </w:fldSimple>
                      <w:r>
                        <w:t>: Logo 4teamwork AG</w:t>
                      </w:r>
                      <w:bookmarkEnd w:id="9"/>
                    </w:p>
                  </w:txbxContent>
                </v:textbox>
              </v:shape>
            </w:pict>
          </mc:Fallback>
        </mc:AlternateContent>
      </w:r>
      <w:r w:rsidR="004C5F99">
        <w:br w:type="page"/>
      </w:r>
    </w:p>
    <w:p w14:paraId="579D22C6" w14:textId="77777777" w:rsidR="004C5F99" w:rsidRDefault="004C5F99" w:rsidP="004C5F99">
      <w:pPr>
        <w:pStyle w:val="Heading1"/>
      </w:pPr>
      <w:bookmarkStart w:id="9" w:name="_Toc261093076"/>
      <w:r>
        <w:lastRenderedPageBreak/>
        <w:t>Aufgabenstellung</w:t>
      </w:r>
      <w:bookmarkEnd w:id="9"/>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10" w:name="_Toc261093077"/>
      <w:r>
        <w:t>Ausgangslage</w:t>
      </w:r>
      <w:bookmarkEnd w:id="10"/>
    </w:p>
    <w:p w14:paraId="1EE3BBF3" w14:textId="77777777" w:rsidR="006C7DD4" w:rsidRDefault="006C7DD4" w:rsidP="006C7DD4">
      <w:r w:rsidRPr="003626F5">
        <w:t>4teamwork entwickelt mehrere webbasierte Standardlösungen: teamraum Collab, teamraum Intranet, teamraum Web. Diese Lösungen basieren auf dem Content Management System Plone und werden in einem geordneten Releaseprozess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teamraum unter Umständen zu wenig von Menschen getestet (Human Testing), bevor sie freigegeben werden. </w:t>
      </w:r>
    </w:p>
    <w:p w14:paraId="2A4D4106" w14:textId="77777777" w:rsidR="004C5F99" w:rsidRDefault="004C5F99" w:rsidP="004C5F99">
      <w:pPr>
        <w:pStyle w:val="Heading2"/>
      </w:pPr>
      <w:bookmarkStart w:id="11" w:name="_Toc261093078"/>
      <w:r>
        <w:t>Auftragsformulierung</w:t>
      </w:r>
      <w:bookmarkEnd w:id="11"/>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1) Bereitstellen eines VMWare-Image mit einem vorbereiteten Release einer Webanwendung inkl. Beispielinhalten und -benutzer. Das VMWare-Image kann dann regelmässig neu geladen werden.</w:t>
      </w:r>
      <w:r w:rsidRPr="003626F5">
        <w:br/>
        <w:t>2) Auf einer bestehenden Linux-Umgebung werden per Buildout (d.h. geskriptet) automatisiert neue Webinstallationen installiert und gestartet.</w:t>
      </w:r>
      <w:r w:rsidRPr="003626F5">
        <w:br/>
        <w:t>Die höher bewertete Variante soll umgesetzt werden (siehe 2)).</w:t>
      </w:r>
      <w:r w:rsidRPr="003626F5">
        <w:br/>
      </w:r>
      <w:r w:rsidRPr="003626F5">
        <w:br/>
        <w:t>2) Für eine der oben genannten Standardlösungen von teamraum soll eine automatisierte Demoplattform im Internet installiert werden, so dass interessierte Personen die Lösungen selbständig antesten können. Die Demoplattform verwendet immer den neuesten, freigegebenen Release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teamraum automatisiert zu installieren, soll auch für künftige Entwicklungs- und Testreleases eingesetzt werden können. So können sog. Release Candidates von teamraum von einem </w:t>
      </w:r>
      <w:r w:rsidRPr="003626F5">
        <w:lastRenderedPageBreak/>
        <w:t>kleineren Benutzerkreis über das Web manuell getestet werden. Damit lässt sich die Qualität eines teamraum Release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2" w:name="_Toc261093079"/>
      <w:r>
        <w:t>Mittel und Methoden</w:t>
      </w:r>
      <w:bookmarkEnd w:id="12"/>
    </w:p>
    <w:p w14:paraId="1FF8E51A" w14:textId="77777777" w:rsidR="009663BB" w:rsidRPr="00E01F3A" w:rsidRDefault="009663BB" w:rsidP="009663BB">
      <w:pPr>
        <w:pStyle w:val="IPA-Textkrper"/>
      </w:pPr>
      <w:bookmarkStart w:id="13" w:name="_Toc261093080"/>
      <w:r>
        <w:t>Die Erläuterungen zu den wichtigsten Systemen befindet sich in der Phase Initialisierung des Projekts.</w:t>
      </w:r>
    </w:p>
    <w:p w14:paraId="2A79E725" w14:textId="77777777" w:rsidR="009663BB" w:rsidRPr="00F30B7F" w:rsidRDefault="009663BB" w:rsidP="009663BB">
      <w:pPr>
        <w:pStyle w:val="ListParagraph"/>
        <w:numPr>
          <w:ilvl w:val="0"/>
          <w:numId w:val="30"/>
        </w:numPr>
      </w:pPr>
      <w:r>
        <w:t>Die Entwicklung</w:t>
      </w:r>
      <w:r w:rsidRPr="00F30B7F">
        <w:t xml:space="preserve"> und Dokumentation werden auf einem MacBook Pro durchgeführt. </w:t>
      </w:r>
    </w:p>
    <w:p w14:paraId="21A541F9" w14:textId="77777777" w:rsidR="009663BB" w:rsidRDefault="009663BB" w:rsidP="009663BB">
      <w:pPr>
        <w:pStyle w:val="ListParagraph"/>
      </w:pPr>
      <w:r w:rsidRPr="00F30B7F">
        <w:t>Dies stellt das Arbeitsgerät für den Täglichen Gebrauch in der Firma 4teamwork AG dar.</w:t>
      </w:r>
      <w:r>
        <w:t xml:space="preserve"> Für die Ablage ist folgende Struktur definiert worden.</w:t>
      </w:r>
    </w:p>
    <w:p w14:paraId="5BE0A487" w14:textId="77777777" w:rsidR="009663BB" w:rsidRPr="001C34C6" w:rsidRDefault="009663BB" w:rsidP="009663BB">
      <w:pPr>
        <w:pStyle w:val="ListParagraph"/>
        <w:rPr>
          <w:color w:val="FF0000"/>
        </w:rPr>
      </w:pPr>
    </w:p>
    <w:p w14:paraId="5414BC4A" w14:textId="77777777" w:rsidR="009663BB" w:rsidRPr="00F30B7F" w:rsidRDefault="009663BB" w:rsidP="009663BB">
      <w:pPr>
        <w:pStyle w:val="ListParagraph"/>
      </w:pPr>
    </w:p>
    <w:p w14:paraId="3A883647" w14:textId="77777777" w:rsidR="009663BB" w:rsidRDefault="009663BB" w:rsidP="009663BB">
      <w:pPr>
        <w:pStyle w:val="ListParagraph"/>
        <w:numPr>
          <w:ilvl w:val="0"/>
          <w:numId w:val="30"/>
        </w:numPr>
      </w:pPr>
      <w:r w:rsidRPr="00F30B7F">
        <w:t>Die Dokumentation wird</w:t>
      </w:r>
      <w:r>
        <w:t xml:space="preserve"> in</w:t>
      </w:r>
      <w:r w:rsidRPr="00F30B7F">
        <w:t xml:space="preserve"> ein Word2010 verfasst.</w:t>
      </w:r>
    </w:p>
    <w:p w14:paraId="16972201" w14:textId="77777777" w:rsidR="009663BB" w:rsidRPr="00F30B7F" w:rsidRDefault="009663BB" w:rsidP="009663BB">
      <w:pPr>
        <w:pStyle w:val="ListParagraph"/>
        <w:numPr>
          <w:ilvl w:val="0"/>
          <w:numId w:val="30"/>
        </w:numPr>
      </w:pPr>
      <w:r w:rsidRPr="00F30B7F">
        <w:t>Anwendungswissen von Plon</w:t>
      </w:r>
      <w:r>
        <w:t>e und teamraum ist erforderlich.</w:t>
      </w:r>
    </w:p>
    <w:p w14:paraId="3F003C88" w14:textId="77777777" w:rsidR="009663BB" w:rsidRPr="00F30B7F" w:rsidRDefault="009663BB" w:rsidP="009663BB">
      <w:pPr>
        <w:pStyle w:val="ListParagraph"/>
        <w:numPr>
          <w:ilvl w:val="0"/>
          <w:numId w:val="30"/>
        </w:numPr>
      </w:pPr>
      <w:r w:rsidRPr="00F30B7F">
        <w:t>Als Programmiersprachen kommen (in geringem Umfang) Python und Python-Skripte zum Einsatz.</w:t>
      </w:r>
    </w:p>
    <w:p w14:paraId="071F01C8" w14:textId="77777777" w:rsidR="009663BB" w:rsidRPr="00F30B7F" w:rsidRDefault="009663BB" w:rsidP="009663BB">
      <w:pPr>
        <w:pStyle w:val="ListParagraph"/>
      </w:pPr>
      <w:r w:rsidRPr="00F30B7F">
        <w:t>Die Produkte der Firma 4teamwork AG basieren auf der Programmiersprache Python oder Ruby. Auch ist dies die Basis des Conten Management System „Plone“, welches für die Webbasierten Plattformen verwendet wird.</w:t>
      </w:r>
    </w:p>
    <w:p w14:paraId="4B93F700" w14:textId="1E132C90" w:rsidR="009663BB" w:rsidRPr="00F30B7F" w:rsidRDefault="009663BB" w:rsidP="009663BB">
      <w:pPr>
        <w:pStyle w:val="ListParagraph"/>
        <w:numPr>
          <w:ilvl w:val="0"/>
          <w:numId w:val="30"/>
        </w:numPr>
      </w:pPr>
      <w:r w:rsidRPr="00F30B7F">
        <w:t xml:space="preserve">Als Programmierungsumgebung wird der Texteditor </w:t>
      </w:r>
      <w:r w:rsidR="00040EB7">
        <w:t>Textmate</w:t>
      </w:r>
      <w:r w:rsidRPr="00F30B7F">
        <w:t xml:space="preserve"> verwendet</w:t>
      </w:r>
      <w:r>
        <w:t>.</w:t>
      </w:r>
    </w:p>
    <w:p w14:paraId="06778E53" w14:textId="77777777" w:rsidR="009663BB" w:rsidRDefault="009663BB" w:rsidP="009663BB">
      <w:pPr>
        <w:pStyle w:val="ListParagraph"/>
      </w:pPr>
      <w:r w:rsidRPr="00F30B7F">
        <w:t xml:space="preserve">Die Entscheidung der Programmierungsumgebung fiel </w:t>
      </w:r>
      <w:r>
        <w:t>aus folgenden Gründen auf den erwähnten Texteditor:</w:t>
      </w:r>
    </w:p>
    <w:p w14:paraId="339BB908" w14:textId="77777777" w:rsidR="009663BB" w:rsidRDefault="009663BB" w:rsidP="009663BB">
      <w:pPr>
        <w:pStyle w:val="ListParagraph"/>
        <w:numPr>
          <w:ilvl w:val="0"/>
          <w:numId w:val="31"/>
        </w:numPr>
      </w:pPr>
      <w:r w:rsidRPr="00F30B7F">
        <w:t>Syntax-Highlighting für Python (und andere Programmiersprachen)</w:t>
      </w:r>
      <w:r>
        <w:t xml:space="preserve"> ist vorhanden </w:t>
      </w:r>
    </w:p>
    <w:p w14:paraId="78162831" w14:textId="77777777" w:rsidR="009663BB" w:rsidRDefault="009663BB" w:rsidP="009663BB">
      <w:pPr>
        <w:pStyle w:val="ListParagraph"/>
        <w:numPr>
          <w:ilvl w:val="0"/>
          <w:numId w:val="31"/>
        </w:numPr>
      </w:pPr>
      <w:r>
        <w:t>Die Software ist Freeware</w:t>
      </w:r>
    </w:p>
    <w:p w14:paraId="0510DA2A" w14:textId="77777777" w:rsidR="009663BB" w:rsidRDefault="009663BB" w:rsidP="009663BB">
      <w:pPr>
        <w:pStyle w:val="ListParagraph"/>
        <w:numPr>
          <w:ilvl w:val="0"/>
          <w:numId w:val="31"/>
        </w:numPr>
      </w:pPr>
      <w:r>
        <w:t>Es besteht eine grosse</w:t>
      </w:r>
      <w:r w:rsidRPr="00F30B7F">
        <w:t xml:space="preserve"> Entwicklergemeinschaft</w:t>
      </w:r>
      <w:r>
        <w:t xml:space="preserve"> zu dieser Software</w:t>
      </w:r>
    </w:p>
    <w:p w14:paraId="728E2232" w14:textId="77777777" w:rsidR="009663BB" w:rsidRPr="00F30B7F" w:rsidRDefault="009663BB" w:rsidP="009663BB">
      <w:pPr>
        <w:pStyle w:val="ListParagraph"/>
        <w:numPr>
          <w:ilvl w:val="0"/>
          <w:numId w:val="31"/>
        </w:numPr>
      </w:pPr>
      <w:r w:rsidRPr="00F30B7F">
        <w:t xml:space="preserve"> Erweiterung</w:t>
      </w:r>
      <w:r>
        <w:t>en sind einfach zu installieren</w:t>
      </w:r>
    </w:p>
    <w:p w14:paraId="51C2C70F" w14:textId="77777777" w:rsidR="009663BB" w:rsidRPr="00F30B7F" w:rsidRDefault="009663BB" w:rsidP="009663BB">
      <w:pPr>
        <w:pStyle w:val="ListParagraph"/>
        <w:numPr>
          <w:ilvl w:val="0"/>
          <w:numId w:val="30"/>
        </w:numPr>
      </w:pPr>
      <w:r w:rsidRPr="00F30B7F">
        <w:t>Gute Kenntnisse von X-HTML und XML sind erforderlich.</w:t>
      </w:r>
    </w:p>
    <w:p w14:paraId="385B5DB2" w14:textId="77777777" w:rsidR="009663BB" w:rsidRPr="00F30B7F" w:rsidRDefault="009663BB" w:rsidP="009663BB">
      <w:pPr>
        <w:pStyle w:val="ListParagraph"/>
        <w:numPr>
          <w:ilvl w:val="0"/>
          <w:numId w:val="30"/>
        </w:numPr>
      </w:pPr>
      <w:r w:rsidRPr="00F30B7F">
        <w:t>Die Demoinstallationen können lokal auf Mac Notebooks oder auf einem Linux-Server von 4teamwork/in einer Cloud-Umgebung (Variantenentscheid) gemacht werden.</w:t>
      </w:r>
    </w:p>
    <w:p w14:paraId="242647F0" w14:textId="278CA3DC" w:rsidR="009663BB" w:rsidRDefault="009663BB" w:rsidP="009663BB">
      <w:pPr>
        <w:pStyle w:val="IPA-Textkrper"/>
        <w:numPr>
          <w:ilvl w:val="0"/>
          <w:numId w:val="30"/>
        </w:numPr>
        <w:tabs>
          <w:tab w:val="left" w:pos="2268"/>
        </w:tabs>
        <w:spacing w:before="0" w:after="0"/>
        <w:rPr>
          <w:szCs w:val="22"/>
        </w:rPr>
      </w:pPr>
      <w:r w:rsidRPr="00F30B7F">
        <w:rPr>
          <w:szCs w:val="22"/>
        </w:rPr>
        <w:t>Die Projektdokumentation basiert auf der vereinfachten Projektmethode HERMES 5, welche für die Durchführung von IPAs optimal angepasst wurde. Di</w:t>
      </w:r>
      <w:r>
        <w:rPr>
          <w:szCs w:val="22"/>
        </w:rPr>
        <w:t>e Meilensteine sind im Kapitel 7</w:t>
      </w:r>
      <w:r w:rsidRPr="00F30B7F">
        <w:rPr>
          <w:szCs w:val="22"/>
        </w:rPr>
        <w:t xml:space="preserve"> definiert. </w:t>
      </w:r>
    </w:p>
    <w:p w14:paraId="0FE77412" w14:textId="2B0C8389" w:rsidR="009663BB" w:rsidRDefault="009663BB" w:rsidP="009663BB">
      <w:pPr>
        <w:pStyle w:val="IPA-Textkrper"/>
        <w:tabs>
          <w:tab w:val="left" w:pos="2268"/>
        </w:tabs>
        <w:spacing w:before="0" w:after="0"/>
        <w:rPr>
          <w:szCs w:val="22"/>
        </w:rPr>
      </w:pPr>
    </w:p>
    <w:p w14:paraId="137D1392" w14:textId="1A1EF7B6" w:rsidR="009663BB" w:rsidRDefault="009663BB" w:rsidP="009663BB">
      <w:pPr>
        <w:pStyle w:val="IPA-Textkrper"/>
        <w:tabs>
          <w:tab w:val="left" w:pos="2268"/>
        </w:tabs>
        <w:spacing w:before="0" w:after="0"/>
        <w:rPr>
          <w:szCs w:val="22"/>
        </w:rPr>
      </w:pPr>
      <w:r>
        <w:rPr>
          <w:noProof/>
          <w:lang w:val="en-US" w:eastAsia="en-US"/>
        </w:rPr>
        <w:drawing>
          <wp:anchor distT="0" distB="0" distL="114300" distR="114300" simplePos="0" relativeHeight="251651584" behindDoc="0" locked="0" layoutInCell="1" allowOverlap="1" wp14:anchorId="4774BB5A" wp14:editId="2F6FEE07">
            <wp:simplePos x="0" y="0"/>
            <wp:positionH relativeFrom="column">
              <wp:posOffset>-228600</wp:posOffset>
            </wp:positionH>
            <wp:positionV relativeFrom="paragraph">
              <wp:posOffset>29845</wp:posOffset>
            </wp:positionV>
            <wp:extent cx="5481532" cy="1265555"/>
            <wp:effectExtent l="0" t="0" r="5080" b="4445"/>
            <wp:wrapNone/>
            <wp:docPr id="14"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12575"/>
                    <a:stretch/>
                  </pic:blipFill>
                  <pic:spPr bwMode="auto">
                    <a:xfrm>
                      <a:off x="0" y="0"/>
                      <a:ext cx="5481532" cy="1265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EFB624" w14:textId="066304F7" w:rsidR="009663BB" w:rsidRDefault="009663BB" w:rsidP="009663BB">
      <w:pPr>
        <w:pStyle w:val="IPA-Textkrper"/>
        <w:tabs>
          <w:tab w:val="left" w:pos="2268"/>
        </w:tabs>
        <w:spacing w:before="0" w:after="0"/>
        <w:rPr>
          <w:szCs w:val="22"/>
        </w:rPr>
      </w:pPr>
    </w:p>
    <w:p w14:paraId="262B3B47" w14:textId="77777777" w:rsidR="009663BB" w:rsidRDefault="009663BB" w:rsidP="009663BB">
      <w:pPr>
        <w:pStyle w:val="IPA-Textkrper"/>
        <w:tabs>
          <w:tab w:val="left" w:pos="2268"/>
        </w:tabs>
        <w:spacing w:before="0" w:after="0"/>
        <w:rPr>
          <w:szCs w:val="22"/>
        </w:rPr>
      </w:pPr>
    </w:p>
    <w:p w14:paraId="79DCE0DE" w14:textId="4C4005D8" w:rsidR="009663BB" w:rsidRDefault="009663BB" w:rsidP="009663BB">
      <w:pPr>
        <w:pStyle w:val="IPA-Textkrper"/>
        <w:tabs>
          <w:tab w:val="left" w:pos="2268"/>
        </w:tabs>
        <w:spacing w:before="0" w:after="0"/>
        <w:rPr>
          <w:szCs w:val="22"/>
        </w:rPr>
      </w:pPr>
    </w:p>
    <w:p w14:paraId="29ABA860" w14:textId="77777777" w:rsidR="009663BB" w:rsidRDefault="009663BB" w:rsidP="009663BB">
      <w:pPr>
        <w:pStyle w:val="IPA-Textkrper"/>
        <w:tabs>
          <w:tab w:val="left" w:pos="2268"/>
        </w:tabs>
        <w:spacing w:before="0" w:after="0"/>
        <w:rPr>
          <w:szCs w:val="22"/>
        </w:rPr>
      </w:pPr>
    </w:p>
    <w:p w14:paraId="39672AF0" w14:textId="77777777" w:rsidR="009663BB" w:rsidRDefault="009663BB" w:rsidP="009663BB">
      <w:pPr>
        <w:pStyle w:val="IPA-Textkrper"/>
        <w:tabs>
          <w:tab w:val="left" w:pos="2268"/>
        </w:tabs>
        <w:spacing w:before="0" w:after="0"/>
        <w:rPr>
          <w:szCs w:val="22"/>
        </w:rPr>
      </w:pPr>
    </w:p>
    <w:p w14:paraId="03BDBD09" w14:textId="33D59B0B" w:rsidR="009663BB" w:rsidRDefault="009663BB" w:rsidP="009663BB">
      <w:pPr>
        <w:pStyle w:val="IPA-Textkrper"/>
        <w:keepNext/>
        <w:tabs>
          <w:tab w:val="left" w:pos="2268"/>
        </w:tabs>
      </w:pPr>
    </w:p>
    <w:p w14:paraId="2109B85F" w14:textId="12FF387D" w:rsidR="009663BB" w:rsidRDefault="009663BB" w:rsidP="009663BB">
      <w:pPr>
        <w:pStyle w:val="Caption"/>
        <w:rPr>
          <w:szCs w:val="22"/>
        </w:rPr>
      </w:pPr>
      <w:bookmarkStart w:id="14" w:name="_Toc387424728"/>
      <w:bookmarkStart w:id="15" w:name="_Toc262118146"/>
      <w:r>
        <w:t xml:space="preserve">Abbildung </w:t>
      </w:r>
      <w:r w:rsidR="005F22D2">
        <w:t>2</w:t>
      </w:r>
      <w:r>
        <w:t>: Hermes 5 IPA</w:t>
      </w:r>
      <w:bookmarkEnd w:id="14"/>
      <w:bookmarkEnd w:id="15"/>
    </w:p>
    <w:p w14:paraId="6BA28698" w14:textId="77777777" w:rsidR="009663BB" w:rsidRDefault="009663BB" w:rsidP="009663BB">
      <w:pPr>
        <w:pStyle w:val="IPA-Textkrper"/>
        <w:tabs>
          <w:tab w:val="left" w:pos="2268"/>
        </w:tabs>
        <w:spacing w:before="0" w:after="0"/>
        <w:rPr>
          <w:szCs w:val="22"/>
        </w:rPr>
      </w:pPr>
    </w:p>
    <w:p w14:paraId="55126F33" w14:textId="77777777" w:rsidR="009663BB" w:rsidRPr="00F30B7F" w:rsidRDefault="009663BB" w:rsidP="009663BB">
      <w:pPr>
        <w:pStyle w:val="IPA-Textkrper"/>
        <w:tabs>
          <w:tab w:val="left" w:pos="2268"/>
        </w:tabs>
        <w:spacing w:before="0" w:after="0"/>
        <w:rPr>
          <w:szCs w:val="22"/>
        </w:rPr>
      </w:pPr>
    </w:p>
    <w:p w14:paraId="6275555C" w14:textId="77777777" w:rsidR="00FA6FCA" w:rsidRDefault="009D310D" w:rsidP="00FA6FCA">
      <w:pPr>
        <w:pStyle w:val="Heading2"/>
      </w:pPr>
      <w:r w:rsidRPr="00C87E17">
        <w:lastRenderedPageBreak/>
        <w:t>Projektmanagementplan</w:t>
      </w:r>
      <w:bookmarkEnd w:id="13"/>
    </w:p>
    <w:p w14:paraId="2CD9B612" w14:textId="77777777" w:rsidR="009663BB" w:rsidRDefault="009663BB" w:rsidP="009663BB">
      <w:pPr>
        <w:pStyle w:val="IPA-Textkrper"/>
        <w:spacing w:after="0"/>
        <w:rPr>
          <w:b/>
        </w:rPr>
      </w:pPr>
      <w:r w:rsidRPr="00F107F7">
        <w:rPr>
          <w:b/>
        </w:rPr>
        <w:t>Beteiligte</w:t>
      </w:r>
      <w:r>
        <w:rPr>
          <w:b/>
        </w:rPr>
        <w:t>r</w:t>
      </w:r>
      <w:r w:rsidRPr="00F107F7">
        <w:rPr>
          <w:b/>
        </w:rPr>
        <w:t xml:space="preserve"> Personen</w:t>
      </w:r>
      <w:r>
        <w:rPr>
          <w:b/>
        </w:rPr>
        <w:t>kreis</w:t>
      </w:r>
      <w:r w:rsidRPr="00F107F7">
        <w:rPr>
          <w:b/>
        </w:rPr>
        <w:t>:</w:t>
      </w:r>
    </w:p>
    <w:tbl>
      <w:tblPr>
        <w:tblStyle w:val="LightGrid-Accent1"/>
        <w:tblW w:w="0" w:type="auto"/>
        <w:tblLook w:val="01E0" w:firstRow="1" w:lastRow="1" w:firstColumn="1" w:lastColumn="1" w:noHBand="0" w:noVBand="0"/>
      </w:tblPr>
      <w:tblGrid>
        <w:gridCol w:w="2943"/>
        <w:gridCol w:w="993"/>
      </w:tblGrid>
      <w:tr w:rsidR="009663BB" w:rsidRPr="009353D8" w14:paraId="4D03FB00" w14:textId="77777777" w:rsidTr="00966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76A3AACE" w14:textId="77777777" w:rsidR="009663BB" w:rsidRPr="00D562BD" w:rsidRDefault="009663BB" w:rsidP="009663BB">
            <w:pPr>
              <w:pStyle w:val="IPA-Tabelle"/>
            </w:pPr>
            <w:r w:rsidRPr="009663BB">
              <w:rPr>
                <w:sz w:val="22"/>
                <w:szCs w:val="22"/>
              </w:rPr>
              <w:t>Name</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7FDC99C4" w14:textId="77777777" w:rsidR="009663BB" w:rsidRPr="00D562BD" w:rsidRDefault="009663BB" w:rsidP="005E47E7">
            <w:pPr>
              <w:pStyle w:val="IPA-Tabelle"/>
              <w:rPr>
                <w:sz w:val="22"/>
                <w:szCs w:val="22"/>
              </w:rPr>
            </w:pPr>
            <w:r w:rsidRPr="00D562BD">
              <w:rPr>
                <w:sz w:val="22"/>
                <w:szCs w:val="22"/>
              </w:rPr>
              <w:t>Kürzel</w:t>
            </w:r>
          </w:p>
        </w:tc>
      </w:tr>
      <w:tr w:rsidR="009663BB" w:rsidRPr="00435642" w14:paraId="506C3D5D" w14:textId="77777777" w:rsidTr="0096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18" w:space="0" w:color="4F81BD" w:themeColor="accent1"/>
            </w:tcBorders>
            <w:shd w:val="clear" w:color="auto" w:fill="FFFFFF" w:themeFill="background1"/>
          </w:tcPr>
          <w:p w14:paraId="2CC10026" w14:textId="77777777" w:rsidR="009663BB" w:rsidRPr="00CB7416" w:rsidRDefault="009663BB" w:rsidP="005E47E7">
            <w:pPr>
              <w:pStyle w:val="IPA-Tabelle"/>
              <w:rPr>
                <w:b w:val="0"/>
                <w:sz w:val="22"/>
                <w:szCs w:val="22"/>
              </w:rPr>
            </w:pPr>
            <w:r>
              <w:rPr>
                <w:b w:val="0"/>
                <w:sz w:val="22"/>
                <w:szCs w:val="22"/>
              </w:rPr>
              <w:t>Michel Weingart</w:t>
            </w:r>
          </w:p>
        </w:tc>
        <w:tc>
          <w:tcPr>
            <w:cnfStyle w:val="000100000000" w:firstRow="0" w:lastRow="0" w:firstColumn="0" w:lastColumn="1" w:oddVBand="0" w:evenVBand="0" w:oddHBand="0" w:evenHBand="0" w:firstRowFirstColumn="0" w:firstRowLastColumn="0" w:lastRowFirstColumn="0" w:lastRowLastColumn="0"/>
            <w:tcW w:w="993" w:type="dxa"/>
            <w:tcBorders>
              <w:top w:val="single" w:sz="18" w:space="0" w:color="4F81BD" w:themeColor="accent1"/>
            </w:tcBorders>
            <w:shd w:val="clear" w:color="auto" w:fill="FFFFFF" w:themeFill="background1"/>
          </w:tcPr>
          <w:p w14:paraId="032F80C8" w14:textId="77777777" w:rsidR="009663BB" w:rsidRPr="00435642" w:rsidRDefault="009663BB" w:rsidP="005E47E7">
            <w:pPr>
              <w:pStyle w:val="IPA-Tabelle"/>
              <w:rPr>
                <w:b w:val="0"/>
                <w:sz w:val="22"/>
                <w:szCs w:val="22"/>
              </w:rPr>
            </w:pPr>
            <w:r>
              <w:rPr>
                <w:b w:val="0"/>
                <w:sz w:val="22"/>
                <w:szCs w:val="22"/>
              </w:rPr>
              <w:t>MW</w:t>
            </w:r>
          </w:p>
        </w:tc>
      </w:tr>
      <w:tr w:rsidR="009663BB" w:rsidRPr="00435642" w14:paraId="5CCD2F32"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637B0847" w14:textId="77777777" w:rsidR="009663BB" w:rsidRPr="00CB7416" w:rsidRDefault="009663BB" w:rsidP="009663BB">
            <w:pPr>
              <w:pStyle w:val="IPA-Tabelle"/>
              <w:rPr>
                <w:b w:val="0"/>
              </w:rPr>
            </w:pPr>
            <w:r w:rsidRPr="009663BB">
              <w:rPr>
                <w:b w:val="0"/>
                <w:sz w:val="22"/>
                <w:szCs w:val="22"/>
              </w:rPr>
              <w:t>Manuel Schaffner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01F9876E" w14:textId="77777777" w:rsidR="009663BB" w:rsidRPr="00435642" w:rsidRDefault="009663BB" w:rsidP="005E47E7">
            <w:pPr>
              <w:pStyle w:val="IPA-Tabelle"/>
              <w:rPr>
                <w:b w:val="0"/>
                <w:sz w:val="22"/>
                <w:szCs w:val="22"/>
              </w:rPr>
            </w:pPr>
            <w:r>
              <w:rPr>
                <w:b w:val="0"/>
                <w:sz w:val="22"/>
                <w:szCs w:val="22"/>
              </w:rPr>
              <w:t>MS</w:t>
            </w:r>
          </w:p>
        </w:tc>
      </w:tr>
      <w:tr w:rsidR="009663BB" w:rsidRPr="00435642" w14:paraId="7AE259A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6987FC3" w14:textId="77777777" w:rsidR="009663BB" w:rsidRPr="00CB7416" w:rsidRDefault="009663BB" w:rsidP="005E47E7">
            <w:pPr>
              <w:rPr>
                <w:rFonts w:eastAsia="Times New Roman" w:cs="Times New Roman"/>
                <w:b w:val="0"/>
              </w:rPr>
            </w:pPr>
            <w:r>
              <w:rPr>
                <w:rFonts w:eastAsia="Times New Roman" w:cs="Times New Roman"/>
                <w:b w:val="0"/>
              </w:rPr>
              <w:t>Verena Meinung</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636A2A37" w14:textId="77777777" w:rsidR="009663BB" w:rsidRPr="00435642" w:rsidRDefault="009663BB" w:rsidP="005E47E7">
            <w:pPr>
              <w:pStyle w:val="IPA-Tabelle"/>
              <w:rPr>
                <w:b w:val="0"/>
                <w:sz w:val="22"/>
                <w:szCs w:val="22"/>
              </w:rPr>
            </w:pPr>
            <w:r>
              <w:rPr>
                <w:b w:val="0"/>
                <w:sz w:val="22"/>
                <w:szCs w:val="22"/>
              </w:rPr>
              <w:t>VM</w:t>
            </w:r>
          </w:p>
        </w:tc>
      </w:tr>
      <w:tr w:rsidR="009663BB" w:rsidRPr="00435642" w14:paraId="6C426C4B"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5896DF38" w14:textId="77777777" w:rsidR="009663BB" w:rsidRPr="00CB7416" w:rsidRDefault="009663BB" w:rsidP="005E47E7">
            <w:pPr>
              <w:pStyle w:val="IPA-Tabelle"/>
              <w:rPr>
                <w:b w:val="0"/>
                <w:sz w:val="22"/>
                <w:szCs w:val="22"/>
              </w:rPr>
            </w:pPr>
            <w:r>
              <w:rPr>
                <w:b w:val="0"/>
                <w:sz w:val="22"/>
                <w:szCs w:val="22"/>
              </w:rPr>
              <w:t>Pascal Habegger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2EFE48FA" w14:textId="77777777" w:rsidR="009663BB" w:rsidRPr="00435642" w:rsidRDefault="009663BB" w:rsidP="005E47E7">
            <w:pPr>
              <w:pStyle w:val="IPA-Tabelle"/>
              <w:rPr>
                <w:b w:val="0"/>
                <w:sz w:val="22"/>
                <w:szCs w:val="22"/>
              </w:rPr>
            </w:pPr>
            <w:r>
              <w:rPr>
                <w:b w:val="0"/>
                <w:sz w:val="22"/>
                <w:szCs w:val="22"/>
              </w:rPr>
              <w:t>PH</w:t>
            </w:r>
          </w:p>
        </w:tc>
      </w:tr>
      <w:tr w:rsidR="009663BB" w:rsidRPr="00435642" w14:paraId="20DBCD5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B417268" w14:textId="77777777" w:rsidR="009663BB" w:rsidRPr="00CB7416" w:rsidRDefault="009663BB" w:rsidP="005E47E7">
            <w:pPr>
              <w:pStyle w:val="IPA-Tabelle"/>
              <w:rPr>
                <w:b w:val="0"/>
                <w:sz w:val="22"/>
                <w:szCs w:val="22"/>
              </w:rPr>
            </w:pPr>
            <w:r>
              <w:rPr>
                <w:b w:val="0"/>
                <w:sz w:val="22"/>
                <w:szCs w:val="22"/>
              </w:rPr>
              <w:t>Mathias Leimgruber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28CECEAF" w14:textId="77777777" w:rsidR="009663BB" w:rsidRPr="00435642" w:rsidRDefault="009663BB" w:rsidP="005E47E7">
            <w:pPr>
              <w:pStyle w:val="IPA-Tabelle"/>
              <w:rPr>
                <w:b w:val="0"/>
                <w:sz w:val="22"/>
                <w:szCs w:val="22"/>
              </w:rPr>
            </w:pPr>
            <w:r>
              <w:rPr>
                <w:b w:val="0"/>
                <w:sz w:val="22"/>
                <w:szCs w:val="22"/>
              </w:rPr>
              <w:t>ML</w:t>
            </w:r>
          </w:p>
        </w:tc>
      </w:tr>
      <w:tr w:rsidR="009663BB" w:rsidRPr="00435642" w14:paraId="4E681EA2"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tcBorders>
            <w:shd w:val="clear" w:color="auto" w:fill="B8CCE4" w:themeFill="accent1" w:themeFillTint="66"/>
          </w:tcPr>
          <w:p w14:paraId="2B6069AE" w14:textId="77777777" w:rsidR="009663BB" w:rsidRPr="00CB7416" w:rsidRDefault="009663BB" w:rsidP="005E47E7">
            <w:pPr>
              <w:pStyle w:val="IPA-Tabelle"/>
              <w:rPr>
                <w:b w:val="0"/>
                <w:sz w:val="22"/>
                <w:szCs w:val="22"/>
              </w:rPr>
            </w:pPr>
            <w:r>
              <w:rPr>
                <w:b w:val="0"/>
                <w:sz w:val="22"/>
                <w:szCs w:val="22"/>
              </w:rPr>
              <w:t>Thomas Buchberger</w:t>
            </w:r>
          </w:p>
        </w:tc>
        <w:tc>
          <w:tcPr>
            <w:cnfStyle w:val="000100000000" w:firstRow="0" w:lastRow="0" w:firstColumn="0" w:lastColumn="1" w:oddVBand="0" w:evenVBand="0" w:oddHBand="0" w:evenHBand="0" w:firstRowFirstColumn="0" w:firstRowLastColumn="0" w:lastRowFirstColumn="0" w:lastRowLastColumn="0"/>
            <w:tcW w:w="993" w:type="dxa"/>
            <w:tcBorders>
              <w:top w:val="single" w:sz="8" w:space="0" w:color="4F81BD" w:themeColor="accent1"/>
            </w:tcBorders>
            <w:shd w:val="clear" w:color="auto" w:fill="B8CCE4" w:themeFill="accent1" w:themeFillTint="66"/>
          </w:tcPr>
          <w:p w14:paraId="2CC2F61A" w14:textId="77777777" w:rsidR="009663BB" w:rsidRPr="00435642" w:rsidRDefault="009663BB" w:rsidP="005E47E7">
            <w:pPr>
              <w:pStyle w:val="IPA-Tabelle"/>
              <w:rPr>
                <w:b w:val="0"/>
                <w:sz w:val="22"/>
                <w:szCs w:val="22"/>
              </w:rPr>
            </w:pPr>
            <w:r>
              <w:rPr>
                <w:b w:val="0"/>
                <w:sz w:val="22"/>
                <w:szCs w:val="22"/>
              </w:rPr>
              <w:t>TB</w:t>
            </w:r>
          </w:p>
        </w:tc>
      </w:tr>
    </w:tbl>
    <w:p w14:paraId="3ED6B3BF" w14:textId="77777777" w:rsidR="00AF24F8" w:rsidRPr="00F107F7" w:rsidRDefault="00AF24F8" w:rsidP="00AF24F8">
      <w:pPr>
        <w:pStyle w:val="IPA-Textkrper"/>
        <w:spacing w:after="0"/>
        <w:rPr>
          <w:b/>
        </w:rPr>
      </w:pPr>
    </w:p>
    <w:p w14:paraId="4DBA77C2" w14:textId="77777777" w:rsidR="00AF24F8" w:rsidRPr="00FA6FCA" w:rsidRDefault="00AF24F8" w:rsidP="00AF24F8">
      <w:pPr>
        <w:pStyle w:val="IPA-Textkrper"/>
      </w:pPr>
      <w:r>
        <w:rPr>
          <w:noProof/>
          <w:szCs w:val="22"/>
          <w:lang w:val="en-US" w:eastAsia="en-US"/>
        </w:rPr>
        <mc:AlternateContent>
          <mc:Choice Requires="wps">
            <w:drawing>
              <wp:anchor distT="0" distB="0" distL="114300" distR="114300" simplePos="0" relativeHeight="251661824" behindDoc="0" locked="0" layoutInCell="1" allowOverlap="1" wp14:anchorId="7C97C552" wp14:editId="6579D405">
                <wp:simplePos x="0" y="0"/>
                <wp:positionH relativeFrom="column">
                  <wp:posOffset>1288415</wp:posOffset>
                </wp:positionH>
                <wp:positionV relativeFrom="paragraph">
                  <wp:posOffset>93980</wp:posOffset>
                </wp:positionV>
                <wp:extent cx="2876550" cy="766445"/>
                <wp:effectExtent l="0" t="0" r="19050" b="14605"/>
                <wp:wrapNone/>
                <wp:docPr id="15" name="Abgerundetes Rechteck 15"/>
                <wp:cNvGraphicFramePr/>
                <a:graphic xmlns:a="http://schemas.openxmlformats.org/drawingml/2006/main">
                  <a:graphicData uri="http://schemas.microsoft.com/office/word/2010/wordprocessingShape">
                    <wps:wsp>
                      <wps:cNvSpPr/>
                      <wps:spPr>
                        <a:xfrm>
                          <a:off x="0" y="0"/>
                          <a:ext cx="287655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86C6D" w14:textId="77777777" w:rsidR="009C06D6" w:rsidRDefault="009C06D6" w:rsidP="00AF24F8">
                            <w:pPr>
                              <w:jc w:val="center"/>
                              <w:rPr>
                                <w:b/>
                              </w:rPr>
                            </w:pPr>
                            <w:r>
                              <w:rPr>
                                <w:b/>
                              </w:rPr>
                              <w:t>Aufgraggeber</w:t>
                            </w:r>
                          </w:p>
                          <w:p w14:paraId="28F47B9F" w14:textId="77777777" w:rsidR="009C06D6" w:rsidRPr="00136985" w:rsidRDefault="009C06D6" w:rsidP="00AF24F8">
                            <w:pPr>
                              <w:jc w:val="center"/>
                            </w:pPr>
                            <w:r w:rsidRPr="00136985">
                              <w:t>4teamwork 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5" o:spid="_x0000_s1027" style="position:absolute;margin-left:101.45pt;margin-top:7.4pt;width:226.5pt;height:6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" fillcolor="#4f81bd [3204]" strokecolor="#243f60 [1604]" strokeweight="2pt">
                <v:textbox>
                  <w:txbxContent>
                    <w:p w14:paraId="49C86C6D" w14:textId="77777777" w:rsidR="00A228ED" w:rsidRDefault="00A228ED" w:rsidP="00AF24F8">
                      <w:pPr>
                        <w:jc w:val="center"/>
                        <w:rPr>
                          <w:b/>
                        </w:rPr>
                      </w:pPr>
                      <w:proofErr w:type="spellStart"/>
                      <w:r>
                        <w:rPr>
                          <w:b/>
                        </w:rPr>
                        <w:t>Aufgraggeber</w:t>
                      </w:r>
                      <w:proofErr w:type="spellEnd"/>
                    </w:p>
                    <w:p w14:paraId="28F47B9F" w14:textId="77777777" w:rsidR="00A228ED" w:rsidRPr="00136985" w:rsidRDefault="00A228ED" w:rsidP="00AF24F8">
                      <w:pPr>
                        <w:jc w:val="center"/>
                      </w:pPr>
                      <w:r w:rsidRPr="00136985">
                        <w:t>4teamwork AG</w:t>
                      </w:r>
                    </w:p>
                  </w:txbxContent>
                </v:textbox>
              </v:roundrect>
            </w:pict>
          </mc:Fallback>
        </mc:AlternateContent>
      </w:r>
      <w:r>
        <w:rPr>
          <w:noProof/>
          <w:lang w:val="en-US" w:eastAsia="en-US"/>
        </w:rPr>
        <mc:AlternateContent>
          <mc:Choice Requires="wps">
            <w:drawing>
              <wp:anchor distT="0" distB="0" distL="114300" distR="114300" simplePos="0" relativeHeight="251660800" behindDoc="0" locked="0" layoutInCell="1" allowOverlap="1" wp14:anchorId="0DC7C020" wp14:editId="43224C37">
                <wp:simplePos x="0" y="0"/>
                <wp:positionH relativeFrom="column">
                  <wp:posOffset>-635</wp:posOffset>
                </wp:positionH>
                <wp:positionV relativeFrom="paragraph">
                  <wp:posOffset>4692650</wp:posOffset>
                </wp:positionV>
                <wp:extent cx="5417820" cy="258445"/>
                <wp:effectExtent l="0" t="0" r="0" b="0"/>
                <wp:wrapNone/>
                <wp:docPr id="16" name="Textfeld 13"/>
                <wp:cNvGraphicFramePr/>
                <a:graphic xmlns:a="http://schemas.openxmlformats.org/drawingml/2006/main">
                  <a:graphicData uri="http://schemas.microsoft.com/office/word/2010/wordprocessingShape">
                    <wps:wsp>
                      <wps:cNvSpPr txBox="1"/>
                      <wps:spPr>
                        <a:xfrm>
                          <a:off x="0" y="0"/>
                          <a:ext cx="5417820" cy="258445"/>
                        </a:xfrm>
                        <a:prstGeom prst="rect">
                          <a:avLst/>
                        </a:prstGeom>
                        <a:solidFill>
                          <a:prstClr val="white"/>
                        </a:solidFill>
                        <a:ln>
                          <a:noFill/>
                        </a:ln>
                        <a:effectLst/>
                      </wps:spPr>
                      <wps:txbx>
                        <w:txbxContent>
                          <w:p w14:paraId="46375D6D" w14:textId="77777777" w:rsidR="009C06D6" w:rsidRPr="00B22B36" w:rsidRDefault="009C06D6" w:rsidP="00AF24F8">
                            <w:pPr>
                              <w:pStyle w:val="Caption"/>
                              <w:rPr>
                                <w:rFonts w:eastAsia="Times New Roman" w:cs="Times New Roman"/>
                                <w:noProof/>
                              </w:rPr>
                            </w:pPr>
                            <w:bookmarkStart w:id="16" w:name="_Toc387424729"/>
                            <w:r>
                              <w:t xml:space="preserve">Abbildung </w:t>
                            </w:r>
                            <w:r w:rsidR="00DC592A">
                              <w:fldChar w:fldCharType="begin"/>
                            </w:r>
                            <w:r w:rsidR="00DC592A">
                              <w:instrText xml:space="preserve"> SEQ Abbildung \* ARABIC </w:instrText>
                            </w:r>
                            <w:r w:rsidR="00DC592A">
                              <w:fldChar w:fldCharType="separate"/>
                            </w:r>
                            <w:r>
                              <w:rPr>
                                <w:noProof/>
                              </w:rPr>
                              <w:t>3</w:t>
                            </w:r>
                            <w:r w:rsidR="00DC592A">
                              <w:rPr>
                                <w:noProof/>
                              </w:rPr>
                              <w:fldChar w:fldCharType="end"/>
                            </w:r>
                            <w:r>
                              <w:t>: Projektmanagementplan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8" type="#_x0000_t202" style="position:absolute;margin-left:0;margin-top:369.5pt;width:426.6pt;height:2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" stroked="f">
                <v:textbox style="mso-fit-shape-to-text:t" inset="0,0,0,0">
                  <w:txbxContent>
                    <w:p w14:paraId="46375D6D" w14:textId="77777777" w:rsidR="00A228ED" w:rsidRPr="00B22B36" w:rsidRDefault="00A228ED" w:rsidP="00AF24F8">
                      <w:pPr>
                        <w:pStyle w:val="Caption"/>
                        <w:rPr>
                          <w:rFonts w:eastAsia="Times New Roman" w:cs="Times New Roman"/>
                          <w:noProof/>
                        </w:rPr>
                      </w:pPr>
                      <w:bookmarkStart w:id="18" w:name="_Toc387424729"/>
                      <w:r>
                        <w:t xml:space="preserve">Abbildung </w:t>
                      </w:r>
                      <w:fldSimple w:instr=" SEQ Abbildung \* ARABIC ">
                        <w:r>
                          <w:rPr>
                            <w:noProof/>
                          </w:rPr>
                          <w:t>3</w:t>
                        </w:r>
                      </w:fldSimple>
                      <w:r>
                        <w:t>: Projektmanagementplan</w:t>
                      </w:r>
                      <w:bookmarkEnd w:id="18"/>
                    </w:p>
                  </w:txbxContent>
                </v:textbox>
              </v:shape>
            </w:pict>
          </mc:Fallback>
        </mc:AlternateContent>
      </w:r>
      <w:r>
        <w:rPr>
          <w:noProof/>
          <w:szCs w:val="22"/>
          <w:lang w:val="en-US" w:eastAsia="en-US"/>
        </w:rPr>
        <mc:AlternateContent>
          <mc:Choice Requires="wps">
            <w:drawing>
              <wp:anchor distT="0" distB="0" distL="114300" distR="114300" simplePos="0" relativeHeight="251652608" behindDoc="0" locked="0" layoutInCell="1" allowOverlap="1" wp14:anchorId="15D2A37D" wp14:editId="4CD6AD27">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62BD9A97" wp14:editId="1EE08280">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AutoShape 110" o:spid="_x0000_s1026" type="#_x0000_t32" style="position:absolute;margin-left:360.45pt;margin-top:291.5pt;width:0;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6704" behindDoc="0" locked="0" layoutInCell="1" allowOverlap="1" wp14:anchorId="25FB34B4" wp14:editId="3121ACD1">
                <wp:simplePos x="0" y="0"/>
                <wp:positionH relativeFrom="column">
                  <wp:posOffset>4358640</wp:posOffset>
                </wp:positionH>
                <wp:positionV relativeFrom="paragraph">
                  <wp:posOffset>97790</wp:posOffset>
                </wp:positionV>
                <wp:extent cx="1609090" cy="766445"/>
                <wp:effectExtent l="0" t="0" r="10160" b="1460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7F032" w14:textId="77777777" w:rsidR="009C06D6" w:rsidRPr="00C932A0" w:rsidRDefault="009C06D6" w:rsidP="00AF24F8">
                            <w:pPr>
                              <w:jc w:val="center"/>
                              <w:rPr>
                                <w:b/>
                              </w:rPr>
                            </w:pPr>
                            <w:r w:rsidRPr="00C932A0">
                              <w:rPr>
                                <w:b/>
                              </w:rPr>
                              <w:t>Projektausschuss</w:t>
                            </w:r>
                          </w:p>
                          <w:p w14:paraId="2C968096" w14:textId="77777777" w:rsidR="009C06D6" w:rsidRPr="00CA6B85" w:rsidRDefault="009C06D6" w:rsidP="00AF24F8">
                            <w:pPr>
                              <w:jc w:val="center"/>
                              <w:rPr>
                                <w:color w:val="FFFFFF" w:themeColor="background1"/>
                              </w:rPr>
                            </w:pPr>
                            <w:r>
                              <w:rPr>
                                <w:color w:val="FFFFFF" w:themeColor="background1"/>
                              </w:rPr>
                              <w:t xml:space="preserve">Dr. </w:t>
                            </w:r>
                            <w:r w:rsidRPr="00CA6B85">
                              <w:rPr>
                                <w:color w:val="FFFFFF" w:themeColor="background1"/>
                              </w:rPr>
                              <w:t>Pascal Habegger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29" style="position:absolute;margin-left:343.2pt;margin-top:7.7pt;width:126.7pt;height:6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" fillcolor="#4f81bd [3204]" strokecolor="#243f60 [1604]" strokeweight="2pt">
                <v:textbox>
                  <w:txbxContent>
                    <w:p w14:paraId="5507F032" w14:textId="77777777" w:rsidR="00A228ED" w:rsidRPr="00C932A0" w:rsidRDefault="00A228ED" w:rsidP="00AF24F8">
                      <w:pPr>
                        <w:jc w:val="center"/>
                        <w:rPr>
                          <w:b/>
                        </w:rPr>
                      </w:pPr>
                      <w:r w:rsidRPr="00C932A0">
                        <w:rPr>
                          <w:b/>
                        </w:rPr>
                        <w:t>Projektausschuss</w:t>
                      </w:r>
                    </w:p>
                    <w:p w14:paraId="2C968096" w14:textId="77777777" w:rsidR="00A228ED" w:rsidRPr="00CA6B85" w:rsidRDefault="00A228ED" w:rsidP="00AF24F8">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txbxContent>
                </v:textbox>
              </v:roundrect>
            </w:pict>
          </mc:Fallback>
        </mc:AlternateContent>
      </w:r>
    </w:p>
    <w:p w14:paraId="0591315C"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7728" behindDoc="0" locked="0" layoutInCell="1" allowOverlap="1" wp14:anchorId="73EF9614" wp14:editId="495D7A65">
                <wp:simplePos x="0" y="0"/>
                <wp:positionH relativeFrom="column">
                  <wp:posOffset>4161790</wp:posOffset>
                </wp:positionH>
                <wp:positionV relativeFrom="paragraph">
                  <wp:posOffset>127635</wp:posOffset>
                </wp:positionV>
                <wp:extent cx="198755" cy="0"/>
                <wp:effectExtent l="38100" t="38100" r="67945" b="9525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10.05pt" to="343.35pt,1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" strokecolor="black [3200]" strokeweight="2pt">
                <v:shadow on="t" opacity="24903f" mv:blur="40000f" origin=",.5" offset="0,20000emu"/>
              </v:line>
            </w:pict>
          </mc:Fallback>
        </mc:AlternateContent>
      </w:r>
    </w:p>
    <w:p w14:paraId="2E1F4EC5" w14:textId="77777777" w:rsidR="00AF24F8" w:rsidRPr="00CB4EF6" w:rsidRDefault="00AF24F8" w:rsidP="00AF24F8">
      <w:pPr>
        <w:pStyle w:val="IPA-Textkrper"/>
        <w:rPr>
          <w:szCs w:val="22"/>
        </w:rPr>
      </w:pPr>
      <w:r>
        <w:rPr>
          <w:noProof/>
          <w:szCs w:val="22"/>
          <w:lang w:val="en-US" w:eastAsia="en-US"/>
        </w:rPr>
        <mc:AlternateContent>
          <mc:Choice Requires="wpg">
            <w:drawing>
              <wp:anchor distT="0" distB="0" distL="114300" distR="114300" simplePos="0" relativeHeight="251654656" behindDoc="0" locked="0" layoutInCell="1" allowOverlap="1" wp14:anchorId="222D5BB8" wp14:editId="41247251">
                <wp:simplePos x="0" y="0"/>
                <wp:positionH relativeFrom="column">
                  <wp:posOffset>-635</wp:posOffset>
                </wp:positionH>
                <wp:positionV relativeFrom="paragraph">
                  <wp:posOffset>177165</wp:posOffset>
                </wp:positionV>
                <wp:extent cx="5417820" cy="3768090"/>
                <wp:effectExtent l="0" t="19050" r="11430" b="2286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3768090"/>
                          <a:chOff x="1902" y="9535"/>
                          <a:chExt cx="8532" cy="5751"/>
                        </a:xfrm>
                      </wpg:grpSpPr>
                      <wps:wsp>
                        <wps:cNvPr id="101" name="AutoShape 99"/>
                        <wps:cNvSpPr>
                          <a:spLocks noChangeArrowheads="1"/>
                        </wps:cNvSpPr>
                        <wps:spPr bwMode="auto">
                          <a:xfrm>
                            <a:off x="1902" y="10069"/>
                            <a:ext cx="3960" cy="143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4CFCCD7" w14:textId="77777777" w:rsidR="009C06D6" w:rsidRPr="00FD7F2A" w:rsidRDefault="009C06D6" w:rsidP="00AF24F8">
                              <w:pPr>
                                <w:rPr>
                                  <w:b/>
                                </w:rPr>
                              </w:pPr>
                              <w:r>
                                <w:rPr>
                                  <w:b/>
                                </w:rPr>
                                <w:t>Qualität- &amp; Sicherheitsmanager</w:t>
                              </w:r>
                            </w:p>
                            <w:p w14:paraId="52F21F7C" w14:textId="77777777" w:rsidR="009C06D6" w:rsidRDefault="009C06D6" w:rsidP="00AF24F8">
                              <w:pPr>
                                <w:tabs>
                                  <w:tab w:val="left" w:pos="1418"/>
                                </w:tabs>
                              </w:pPr>
                              <w:r w:rsidRPr="00944D4C">
                                <w:rPr>
                                  <w:color w:val="FFFFFF" w:themeColor="background1"/>
                                </w:rPr>
                                <w:t>Valid-Experte:</w:t>
                              </w:r>
                              <w:r>
                                <w:rPr>
                                  <w:color w:val="FFFFFF" w:themeColor="background1"/>
                                </w:rPr>
                                <w:t xml:space="preserve"> Yvan Kolly</w:t>
                              </w:r>
                              <w:r>
                                <w:tab/>
                              </w:r>
                              <w:r>
                                <w:br/>
                                <w:t>Hauptexperte:</w:t>
                              </w:r>
                              <w:r>
                                <w:tab/>
                                <w:t>Manuel J. Schaffner</w:t>
                              </w:r>
                              <w:r>
                                <w:br/>
                                <w:t>2. Expertin: Verena Meinung</w:t>
                              </w:r>
                              <w:r>
                                <w:tab/>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DAEA78C" w14:textId="77777777" w:rsidR="009C06D6" w:rsidRPr="003C5A8B" w:rsidRDefault="009C06D6"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9C06D6" w:rsidRPr="003C5A8B" w:rsidRDefault="009C06D6" w:rsidP="00AF24F8">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62BABA31" w14:textId="77777777" w:rsidR="009C06D6" w:rsidRPr="003C5A8B" w:rsidRDefault="009C06D6" w:rsidP="00AF24F8">
                                <w:pPr>
                                  <w:jc w:val="center"/>
                                  <w:rPr>
                                    <w:b/>
                                    <w:color w:val="FFFFFF" w:themeColor="background1"/>
                                  </w:rPr>
                                </w:pPr>
                                <w:r>
                                  <w:rPr>
                                    <w:b/>
                                    <w:color w:val="FFFFFF" w:themeColor="background1"/>
                                  </w:rPr>
                                  <w:t>Entwickler</w:t>
                                </w:r>
                              </w:p>
                              <w:p w14:paraId="3085D10E" w14:textId="77777777" w:rsidR="009C06D6" w:rsidRPr="008975CC" w:rsidRDefault="009C06D6" w:rsidP="00AF24F8">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8B1C51A" w14:textId="77777777" w:rsidR="009C06D6" w:rsidRPr="003C5A8B" w:rsidRDefault="009C06D6"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9C06D6" w:rsidRPr="008975CC" w:rsidRDefault="009C06D6" w:rsidP="00AF24F8">
                                <w:pPr>
                                  <w:jc w:val="center"/>
                                  <w:rPr>
                                    <w:color w:val="FFFFFF"/>
                                  </w:rPr>
                                </w:pPr>
                                <w:r w:rsidRPr="008975CC">
                                  <w:rPr>
                                    <w:color w:val="FFFFFF"/>
                                  </w:rPr>
                                  <w:t>Mathias Leimgruber</w:t>
                                </w:r>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82A421A" w14:textId="77777777" w:rsidR="009C06D6" w:rsidRPr="003C5A8B" w:rsidRDefault="009C06D6" w:rsidP="00AF24F8">
                                <w:pPr>
                                  <w:jc w:val="center"/>
                                  <w:rPr>
                                    <w:b/>
                                    <w:color w:val="FFFFFF" w:themeColor="background1"/>
                                  </w:rPr>
                                </w:pPr>
                                <w:r>
                                  <w:rPr>
                                    <w:b/>
                                    <w:color w:val="FFFFFF" w:themeColor="background1"/>
                                  </w:rPr>
                                  <w:t>Tester</w:t>
                                </w:r>
                              </w:p>
                              <w:p w14:paraId="58369AB6" w14:textId="77777777" w:rsidR="009C06D6" w:rsidRPr="00F54237" w:rsidRDefault="009C06D6" w:rsidP="00AF24F8">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30" style="position:absolute;margin-left:0;margin-top:13.95pt;width:426.6pt;height:296.7pt;z-index:251668480" coordorigin="1902,9535" coordsize="8532,57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">
                <v:roundrect id="AutoShape 99" o:spid="_x0000_s1031" style="position:absolute;left:1902;top:10069;width:3960;height:143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sgRNwwAA&#10;ANwAAAAPAAAAZHJzL2Rvd25yZXYueG1sRE/fa8IwEH4f+D+EE3ybaYeM0RlFOjaEDWFV0MezOdti&#10;cylJbLv/3gwGe7uP7+ct16NpRU/ON5YVpPMEBHFpdcOVgsP+/fEFhA/IGlvLpOCHPKxXk4clZtoO&#10;/E19ESoRQ9hnqKAOocuk9GVNBv3cdsSRu1hnMEToKqkdDjHctPIpSZ6lwYZjQ40d5TWV1+JmFLiv&#10;29vJHvmjcDtc5Of952F7PCs1m46bVxCBxvAv/nNvdZyfpPD7TLxAr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sgRNwwAAANwAAAAPAAAAAAAAAAAAAAAAAJcCAABkcnMvZG93&#10;bnJldi54bWxQSwUGAAAAAAQABAD1AAAAhwMAAAAA&#10;" fillcolor="#4f81bd [3204]" strokecolor="#243f60 [1604]" strokeweight="2pt">
                  <v:textbox>
                    <w:txbxContent>
                      <w:p w14:paraId="24CFCCD7" w14:textId="77777777" w:rsidR="00A228ED" w:rsidRPr="00FD7F2A" w:rsidRDefault="00A228ED" w:rsidP="00AF24F8">
                        <w:pPr>
                          <w:rPr>
                            <w:b/>
                          </w:rPr>
                        </w:pPr>
                        <w:r>
                          <w:rPr>
                            <w:b/>
                          </w:rPr>
                          <w:t>Qualität- &amp; Sicherheitsmanager</w:t>
                        </w:r>
                      </w:p>
                      <w:p w14:paraId="52F21F7C" w14:textId="77777777" w:rsidR="00A228ED" w:rsidRDefault="00A228ED" w:rsidP="00AF24F8">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p>
                    </w:txbxContent>
                  </v:textbox>
                </v:roundrect>
                <v:shape id="AutoShape 106" o:spid="_x0000_s1032"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roundrect id="AutoShape 100" o:spid="_x0000_s1033"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QJOwgAA&#10;ANwAAAAPAAAAZHJzL2Rvd25yZXYueG1sRE/fa8IwEH4X/B/CCXvTVFEZ1ShDUYTJYFVwj2dztmXN&#10;pSRR639vBsLe7uP7efNla2pxI+crywqGgwQEcW51xYWC42HTfwfhA7LG2jIpeJCH5aLbmWOq7Z2/&#10;6ZaFQsQQ9ikqKENoUil9XpJBP7ANceQu1hkMEbpCaof3GG5qOUqSqTRYcWwosaFVSflvdjUK3P66&#10;/rEn3mbuC8er8+HzuDudlXrrtR8zEIHa8C9+uXc6zk8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JAk7CAAAA3AAAAA8AAAAAAAAAAAAAAAAAlwIAAGRycy9kb3du&#10;cmV2LnhtbFBLBQYAAAAABAAEAPUAAACGAwAAAAA=&#10;" fillcolor="#4f81bd [3204]" strokecolor="#243f60 [1604]" strokeweight="2pt">
                  <v:textbox>
                    <w:txbxContent>
                      <w:p w14:paraId="2DAEA78C" w14:textId="77777777" w:rsidR="00A228ED" w:rsidRPr="003C5A8B" w:rsidRDefault="00A228ED"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A228ED" w:rsidRPr="003C5A8B" w:rsidRDefault="00A228ED"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4"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5"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zmiwgAA&#10;ANwAAAAPAAAAZHJzL2Rvd25yZXYueG1sRE/fa8IwEH4X/B/CCXvTVBEd1ShDUYTJYFVwj2dztmXN&#10;pSRR639vBsLe7uP7efNla2pxI+crywqGgwQEcW51xYWC42HTfwfhA7LG2jIpeJCH5aLbmWOq7Z2/&#10;6ZaFQsQQ9ikqKENoUil9XpJBP7ANceQu1hkMEbpCaof3GG5qOUqSiTRYcWwosaFVSflvdjUK3P66&#10;/rEn3mbuC8er8+HzuDudlXrrtR8zEIHa8C9+uXc6zk+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XOaLCAAAA3AAAAA8AAAAAAAAAAAAAAAAAlwIAAGRycy9kb3du&#10;cmV2LnhtbFBLBQYAAAAABAAEAPUAAACGAwAAAAA=&#10;" fillcolor="#4f81bd [3204]" strokecolor="#243f60 [1604]" strokeweight="2pt">
                    <v:textbox>
                      <w:txbxContent>
                        <w:p w14:paraId="62BABA31" w14:textId="77777777" w:rsidR="00A228ED" w:rsidRPr="003C5A8B" w:rsidRDefault="00A228ED" w:rsidP="00AF24F8">
                          <w:pPr>
                            <w:jc w:val="center"/>
                            <w:rPr>
                              <w:b/>
                              <w:color w:val="FFFFFF" w:themeColor="background1"/>
                            </w:rPr>
                          </w:pPr>
                          <w:r>
                            <w:rPr>
                              <w:b/>
                              <w:color w:val="FFFFFF" w:themeColor="background1"/>
                            </w:rPr>
                            <w:t>Entwickler</w:t>
                          </w:r>
                        </w:p>
                        <w:p w14:paraId="3085D10E" w14:textId="77777777" w:rsidR="00A228ED" w:rsidRPr="008975CC" w:rsidRDefault="00A228ED"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6"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K3QxQAA&#10;ANwAAAAPAAAAZHJzL2Rvd25yZXYueG1sRI9Ba8JAEIXvBf/DMkJvdaMUKamriKIIlUKjYI9jdkyC&#10;2dmwu2r67zuHQm8zvDfvfTNb9K5Vdwqx8WxgPMpAEZfeNlwZOB42L2+gYkK22HomAz8UYTEfPM0w&#10;t/7BX3QvUqUkhGOOBuqUulzrWNbkMI58RyzaxQeHSdZQaRvwIeGu1ZMsm2qHDUtDjR2taiqvxc0Z&#10;CPvb+tufeFuET3xdnQ8fx93pbMzzsF++g0rUp3/z3/XOCn4mtPKMTK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qIrdDFAAAA3AAAAA8AAAAAAAAAAAAAAAAAlwIAAGRycy9k&#10;b3ducmV2LnhtbFBLBQYAAAAABAAEAPUAAACJAwAAAAA=&#10;" fillcolor="#4f81bd [3204]" strokecolor="#243f60 [1604]" strokeweight="2pt">
                    <v:textbox>
                      <w:txbxContent>
                        <w:p w14:paraId="18B1C51A" w14:textId="77777777" w:rsidR="00A228ED" w:rsidRPr="003C5A8B" w:rsidRDefault="00A228ED"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A228ED" w:rsidRPr="008975CC" w:rsidRDefault="00A228ED" w:rsidP="00AF24F8">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7"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AhLwgAA&#10;ANwAAAAPAAAAZHJzL2Rvd25yZXYueG1sRE/fa8IwEH4X/B/CCXvTVBFx1ShDUYTJYFVwj2dztmXN&#10;pSRR639vBsLe7uP7efNla2pxI+crywqGgwQEcW51xYWC42HTn4LwAVljbZkUPMjDctHtzDHV9s7f&#10;dMtCIWII+xQVlCE0qZQ+L8mgH9iGOHIX6wyGCF0htcN7DDe1HCXJRBqsODaU2NCqpPw3uxoFbn9d&#10;/9gTbzP3hePV+fB53J3OSr312o8ZiEBt+Be/3Dsd5yfv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ECEvCAAAA3AAAAA8AAAAAAAAAAAAAAAAAlwIAAGRycy9kb3du&#10;cmV2LnhtbFBLBQYAAAAABAAEAPUAAACGAwAAAAA=&#10;" fillcolor="#4f81bd [3204]" strokecolor="#243f60 [1604]" strokeweight="2pt">
                    <v:textbox>
                      <w:txbxContent>
                        <w:p w14:paraId="082A421A" w14:textId="77777777" w:rsidR="00A228ED" w:rsidRPr="003C5A8B" w:rsidRDefault="00A228ED" w:rsidP="00AF24F8">
                          <w:pPr>
                            <w:jc w:val="center"/>
                            <w:rPr>
                              <w:b/>
                              <w:color w:val="FFFFFF" w:themeColor="background1"/>
                            </w:rPr>
                          </w:pPr>
                          <w:r>
                            <w:rPr>
                              <w:b/>
                              <w:color w:val="FFFFFF" w:themeColor="background1"/>
                            </w:rPr>
                            <w:t>Tester</w:t>
                          </w:r>
                        </w:p>
                        <w:p w14:paraId="58369AB6" w14:textId="77777777" w:rsidR="00A228ED" w:rsidRPr="00F54237" w:rsidRDefault="00A228ED" w:rsidP="00AF24F8">
                          <w:pPr>
                            <w:jc w:val="center"/>
                            <w:rPr>
                              <w:color w:val="FFFFFF" w:themeColor="background1"/>
                            </w:rPr>
                          </w:pPr>
                          <w:r w:rsidRPr="00F54237">
                            <w:rPr>
                              <w:color w:val="FFFFFF" w:themeColor="background1"/>
                            </w:rPr>
                            <w:t>Dr. Thomas Buchberger</w:t>
                          </w:r>
                        </w:p>
                      </w:txbxContent>
                    </v:textbox>
                  </v:roundrect>
                  <v:shape id="AutoShape 104" o:spid="_x0000_s1038"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9"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40"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p>
    <w:p w14:paraId="021DA5D3" w14:textId="77777777" w:rsidR="00AF24F8" w:rsidRPr="00CB4EF6" w:rsidRDefault="00AF24F8" w:rsidP="00AF24F8">
      <w:pPr>
        <w:pStyle w:val="IPA-Textkrper"/>
        <w:rPr>
          <w:szCs w:val="22"/>
        </w:rPr>
      </w:pPr>
    </w:p>
    <w:p w14:paraId="466F435A"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8752" behindDoc="0" locked="0" layoutInCell="1" allowOverlap="1" wp14:anchorId="2E426A6A" wp14:editId="44F927F1">
                <wp:simplePos x="0" y="0"/>
                <wp:positionH relativeFrom="column">
                  <wp:posOffset>2962910</wp:posOffset>
                </wp:positionH>
                <wp:positionV relativeFrom="paragraph">
                  <wp:posOffset>102235</wp:posOffset>
                </wp:positionV>
                <wp:extent cx="1609090" cy="766445"/>
                <wp:effectExtent l="0" t="0" r="10160" b="1460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A2BF5" w14:textId="77777777" w:rsidR="009C06D6" w:rsidRPr="00C932A0" w:rsidRDefault="009C06D6" w:rsidP="00AF24F8">
                            <w:pPr>
                              <w:jc w:val="center"/>
                              <w:rPr>
                                <w:b/>
                              </w:rPr>
                            </w:pPr>
                            <w:r>
                              <w:rPr>
                                <w:b/>
                              </w:rPr>
                              <w:t>Fachvorgesetzter</w:t>
                            </w:r>
                          </w:p>
                          <w:p w14:paraId="69D528CC" w14:textId="77777777" w:rsidR="009C06D6" w:rsidRPr="00136985" w:rsidRDefault="009C06D6" w:rsidP="00AF24F8">
                            <w:pPr>
                              <w:jc w:val="center"/>
                              <w:rPr>
                                <w:color w:val="FFFFFF" w:themeColor="background1"/>
                              </w:rPr>
                            </w:pPr>
                            <w:r>
                              <w:rPr>
                                <w:color w:val="FFFFFF" w:themeColor="background1"/>
                              </w:rPr>
                              <w:t>Dr. Pascal Habegger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1" style="position:absolute;margin-left:233.3pt;margin-top:8.05pt;width:126.7pt;height:6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" fillcolor="#4f81bd [3204]" strokecolor="#243f60 [1604]" strokeweight="2pt">
                <v:textbox>
                  <w:txbxContent>
                    <w:p w14:paraId="41DA2BF5" w14:textId="77777777" w:rsidR="00A228ED" w:rsidRPr="00C932A0" w:rsidRDefault="00A228ED" w:rsidP="00AF24F8">
                      <w:pPr>
                        <w:jc w:val="center"/>
                        <w:rPr>
                          <w:b/>
                        </w:rPr>
                      </w:pPr>
                      <w:r>
                        <w:rPr>
                          <w:b/>
                        </w:rPr>
                        <w:t>Fachvorgesetzter</w:t>
                      </w:r>
                    </w:p>
                    <w:p w14:paraId="69D528CC" w14:textId="77777777" w:rsidR="00A228ED" w:rsidRPr="00136985" w:rsidRDefault="00A228ED" w:rsidP="00AF24F8">
                      <w:pPr>
                        <w:jc w:val="center"/>
                        <w:rPr>
                          <w:color w:val="FFFFFF" w:themeColor="background1"/>
                        </w:rPr>
                      </w:pPr>
                      <w:r>
                        <w:rPr>
                          <w:color w:val="FFFFFF" w:themeColor="background1"/>
                        </w:rPr>
                        <w:t xml:space="preserve">Dr. Pascal </w:t>
                      </w:r>
                      <w:proofErr w:type="spellStart"/>
                      <w:r>
                        <w:rPr>
                          <w:color w:val="FFFFFF" w:themeColor="background1"/>
                        </w:rPr>
                        <w:t>Habegger</w:t>
                      </w:r>
                      <w:proofErr w:type="spellEnd"/>
                    </w:p>
                  </w:txbxContent>
                </v:textbox>
              </v:roundrect>
            </w:pict>
          </mc:Fallback>
        </mc:AlternateContent>
      </w:r>
    </w:p>
    <w:p w14:paraId="3577BA4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9776" behindDoc="0" locked="0" layoutInCell="1" allowOverlap="1" wp14:anchorId="257E34AD" wp14:editId="75B78871">
                <wp:simplePos x="0" y="0"/>
                <wp:positionH relativeFrom="column">
                  <wp:posOffset>2736850</wp:posOffset>
                </wp:positionH>
                <wp:positionV relativeFrom="paragraph">
                  <wp:posOffset>163830</wp:posOffset>
                </wp:positionV>
                <wp:extent cx="228601" cy="0"/>
                <wp:effectExtent l="38100" t="38100" r="57150" b="9525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5pt,12.9pt" to="233.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" strokecolor="black [3200]" strokeweight="2pt">
                <v:shadow on="t" opacity="24903f" mv:blur="40000f" origin=",.5" offset="0,20000emu"/>
              </v:line>
            </w:pict>
          </mc:Fallback>
        </mc:AlternateContent>
      </w:r>
    </w:p>
    <w:p w14:paraId="4D31F375" w14:textId="77777777" w:rsidR="00AF24F8" w:rsidRPr="00CB4EF6" w:rsidRDefault="00AF24F8" w:rsidP="00AF24F8">
      <w:pPr>
        <w:pStyle w:val="IPA-Textkrper"/>
        <w:rPr>
          <w:szCs w:val="22"/>
        </w:rPr>
      </w:pPr>
    </w:p>
    <w:p w14:paraId="1055BC27" w14:textId="77777777" w:rsidR="00AF24F8" w:rsidRPr="00CB4EF6" w:rsidRDefault="00AF24F8" w:rsidP="00AF24F8">
      <w:pPr>
        <w:pStyle w:val="IPA-Textkrper"/>
        <w:rPr>
          <w:szCs w:val="22"/>
        </w:rPr>
      </w:pPr>
    </w:p>
    <w:p w14:paraId="441FE62E" w14:textId="77777777" w:rsidR="00AF24F8" w:rsidRPr="00CB4EF6" w:rsidRDefault="00AF24F8" w:rsidP="00AF24F8">
      <w:pPr>
        <w:pStyle w:val="IPA-Textkrper"/>
        <w:rPr>
          <w:szCs w:val="22"/>
        </w:rPr>
      </w:pPr>
    </w:p>
    <w:p w14:paraId="16CE4D8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3632" behindDoc="0" locked="0" layoutInCell="1" allowOverlap="1" wp14:anchorId="1CFA4EB7" wp14:editId="49AA791A">
                <wp:simplePos x="0" y="0"/>
                <wp:positionH relativeFrom="column">
                  <wp:posOffset>2736215</wp:posOffset>
                </wp:positionH>
                <wp:positionV relativeFrom="paragraph">
                  <wp:posOffset>133985</wp:posOffset>
                </wp:positionV>
                <wp:extent cx="1905" cy="577215"/>
                <wp:effectExtent l="57150" t="19050" r="74295" b="70485"/>
                <wp:wrapNone/>
                <wp:docPr id="27" name="Gerade Verbindung 27"/>
                <wp:cNvGraphicFramePr/>
                <a:graphic xmlns:a="http://schemas.openxmlformats.org/drawingml/2006/main">
                  <a:graphicData uri="http://schemas.microsoft.com/office/word/2010/wordprocessingShape">
                    <wps:wsp>
                      <wps:cNvCnPr/>
                      <wps:spPr>
                        <a:xfrm flipH="1" flipV="1">
                          <a:off x="0" y="0"/>
                          <a:ext cx="1905" cy="5772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10.55pt" to="215.6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" strokecolor="black [3200]" strokeweight="2pt">
                <v:shadow on="t" opacity="24903f" mv:blur="40000f" origin=",.5" offset="0,20000emu"/>
              </v:line>
            </w:pict>
          </mc:Fallback>
        </mc:AlternateContent>
      </w:r>
    </w:p>
    <w:p w14:paraId="0380ED38" w14:textId="77777777" w:rsidR="00AF24F8" w:rsidRPr="00CB4EF6" w:rsidRDefault="00AF24F8" w:rsidP="00AF24F8">
      <w:pPr>
        <w:pStyle w:val="IPA-Textkrper"/>
        <w:rPr>
          <w:szCs w:val="22"/>
        </w:rPr>
      </w:pPr>
    </w:p>
    <w:p w14:paraId="0419212A" w14:textId="77777777" w:rsidR="00AF24F8" w:rsidRPr="00CB4EF6" w:rsidRDefault="00AF24F8" w:rsidP="00AF24F8">
      <w:pPr>
        <w:pStyle w:val="IPA-Textkrper"/>
        <w:rPr>
          <w:szCs w:val="22"/>
        </w:rPr>
      </w:pPr>
    </w:p>
    <w:p w14:paraId="5319F4FD" w14:textId="77777777" w:rsidR="00AF24F8" w:rsidRPr="00CB4EF6" w:rsidRDefault="00AF24F8" w:rsidP="00AF24F8">
      <w:pPr>
        <w:pStyle w:val="IPA-Textkrper"/>
        <w:rPr>
          <w:szCs w:val="22"/>
        </w:rPr>
      </w:pPr>
    </w:p>
    <w:p w14:paraId="25D8789C" w14:textId="77777777" w:rsidR="00AF24F8" w:rsidRDefault="00AF24F8" w:rsidP="00AF24F8">
      <w:pPr>
        <w:pStyle w:val="IPA-Textkrper"/>
        <w:rPr>
          <w:szCs w:val="22"/>
        </w:rPr>
      </w:pPr>
    </w:p>
    <w:p w14:paraId="433274DA" w14:textId="27695F6E" w:rsidR="00FA6FCA" w:rsidRPr="00FA6FCA" w:rsidRDefault="00FA6FCA" w:rsidP="00FA6FCA">
      <w:pPr>
        <w:pStyle w:val="IPA-Textkrper"/>
      </w:pP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6E79D2E3" w:rsidR="004C5F99" w:rsidRPr="00CB4EF6" w:rsidRDefault="004C5F99" w:rsidP="004C5F99">
      <w:pPr>
        <w:pStyle w:val="IPA-Textkrper"/>
        <w:rPr>
          <w:szCs w:val="22"/>
        </w:rPr>
      </w:pPr>
    </w:p>
    <w:p w14:paraId="6F357B85" w14:textId="7063BD62"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487201CB" w14:textId="77777777" w:rsidR="006C7DD4" w:rsidRDefault="006C7DD4" w:rsidP="006C7DD4">
      <w:pPr>
        <w:pStyle w:val="Heading2"/>
        <w:ind w:left="576" w:hanging="576"/>
      </w:pPr>
      <w:bookmarkStart w:id="17" w:name="_Toc260406732"/>
      <w:bookmarkStart w:id="18" w:name="_Toc261093081"/>
      <w:r>
        <w:lastRenderedPageBreak/>
        <w:t>Projektrollen</w:t>
      </w:r>
      <w:bookmarkEnd w:id="17"/>
      <w:bookmarkEnd w:id="18"/>
    </w:p>
    <w:tbl>
      <w:tblPr>
        <w:tblStyle w:val="LightGrid-Accent1"/>
        <w:tblW w:w="0" w:type="auto"/>
        <w:tblLook w:val="01E0" w:firstRow="1" w:lastRow="1" w:firstColumn="1" w:lastColumn="1" w:noHBand="0" w:noVBand="0"/>
      </w:tblPr>
      <w:tblGrid>
        <w:gridCol w:w="3652"/>
        <w:gridCol w:w="5559"/>
      </w:tblGrid>
      <w:tr w:rsidR="00AF24F8" w14:paraId="649A4583" w14:textId="77777777" w:rsidTr="00AF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631BA22B" w14:textId="77777777" w:rsidR="00AF24F8" w:rsidRPr="00CB7416" w:rsidRDefault="00AF24F8" w:rsidP="005E47E7">
            <w:pPr>
              <w:rPr>
                <w:rFonts w:eastAsia="Times New Roman" w:cs="Times New Roman"/>
                <w:b w:val="0"/>
              </w:rPr>
            </w:pPr>
            <w:bookmarkStart w:id="19" w:name="_Toc249335796"/>
            <w:bookmarkStart w:id="20" w:name="_Toc249350705"/>
            <w:r w:rsidRPr="00CB7416">
              <w:rPr>
                <w:rFonts w:eastAsia="Times New Roman" w:cs="Times New Roman"/>
                <w:b w:val="0"/>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36292C6E" w14:textId="77777777" w:rsidR="00AF24F8" w:rsidRPr="009353D8" w:rsidRDefault="00AF24F8" w:rsidP="005E47E7">
            <w:pPr>
              <w:pStyle w:val="IPA-Tabelle"/>
              <w:rPr>
                <w:b w:val="0"/>
                <w:sz w:val="22"/>
                <w:szCs w:val="22"/>
              </w:rPr>
            </w:pPr>
            <w:r>
              <w:rPr>
                <w:b w:val="0"/>
                <w:sz w:val="22"/>
                <w:szCs w:val="22"/>
              </w:rPr>
              <w:t xml:space="preserve">Er </w:t>
            </w:r>
            <w:r w:rsidRPr="00D562BD">
              <w:rPr>
                <w:b w:val="0"/>
                <w:sz w:val="22"/>
                <w:szCs w:val="22"/>
              </w:rPr>
              <w:t xml:space="preserve">formuliert die Vision. Er </w:t>
            </w:r>
            <w:r>
              <w:rPr>
                <w:b w:val="0"/>
                <w:sz w:val="22"/>
                <w:szCs w:val="22"/>
              </w:rPr>
              <w:t>ist der Finanzgeber des Projekts und nimmt die fertige Applikation ab.</w:t>
            </w:r>
          </w:p>
        </w:tc>
      </w:tr>
      <w:tr w:rsidR="00AF24F8" w14:paraId="482C9B5A"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0D698C5B" w14:textId="77777777" w:rsidR="00AF24F8" w:rsidRPr="00CB7416" w:rsidRDefault="00AF24F8" w:rsidP="005E47E7">
            <w:pPr>
              <w:pStyle w:val="IPA-Tabelle"/>
              <w:rPr>
                <w:b w:val="0"/>
                <w:sz w:val="22"/>
                <w:szCs w:val="22"/>
              </w:rPr>
            </w:pPr>
            <w:r w:rsidRPr="00CB7416">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253A49C4" w14:textId="77777777" w:rsidR="00AF24F8" w:rsidRPr="00435642" w:rsidRDefault="00AF24F8" w:rsidP="005E47E7">
            <w:pPr>
              <w:pStyle w:val="IPA-Tabelle"/>
              <w:rPr>
                <w:b w:val="0"/>
                <w:sz w:val="22"/>
                <w:szCs w:val="22"/>
              </w:rPr>
            </w:pPr>
            <w:r w:rsidRPr="00435642">
              <w:rPr>
                <w:b w:val="0"/>
                <w:sz w:val="22"/>
                <w:szCs w:val="22"/>
              </w:rPr>
              <w:t xml:space="preserve">Stellt das oberste beschlussfassende Gremium einer Projektorganisation dar. </w:t>
            </w:r>
            <w:r>
              <w:rPr>
                <w:b w:val="0"/>
                <w:sz w:val="22"/>
                <w:szCs w:val="22"/>
              </w:rPr>
              <w:t>Er definiert Rahmenbedingungen und Anforderungen.</w:t>
            </w:r>
          </w:p>
        </w:tc>
      </w:tr>
      <w:tr w:rsidR="00AF24F8" w14:paraId="63917C1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250998B" w14:textId="77777777" w:rsidR="00AF24F8" w:rsidRPr="00CB7416" w:rsidRDefault="00AF24F8" w:rsidP="005E47E7">
            <w:pPr>
              <w:rPr>
                <w:rFonts w:eastAsia="Times New Roman" w:cs="Times New Roman"/>
                <w:b w:val="0"/>
              </w:rPr>
            </w:pPr>
            <w:r w:rsidRPr="00CB7416">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191F5F23" w14:textId="77777777" w:rsidR="00AF24F8" w:rsidRPr="00435642" w:rsidRDefault="00AF24F8" w:rsidP="005E47E7">
            <w:pPr>
              <w:pStyle w:val="IPA-Tabelle"/>
              <w:rPr>
                <w:b w:val="0"/>
                <w:sz w:val="22"/>
                <w:szCs w:val="22"/>
              </w:rPr>
            </w:pPr>
          </w:p>
        </w:tc>
      </w:tr>
      <w:tr w:rsidR="00AF24F8" w14:paraId="7E62A035"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F521E93" w14:textId="77777777" w:rsidR="00AF24F8" w:rsidRPr="00CB7416" w:rsidRDefault="00AF24F8" w:rsidP="005E47E7">
            <w:pPr>
              <w:rPr>
                <w:rFonts w:eastAsia="Times New Roman" w:cs="Times New Roman"/>
                <w:b w:val="0"/>
              </w:rPr>
            </w:pPr>
            <w:r w:rsidRPr="00CB7416">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6C6BCB49" w14:textId="77777777" w:rsidR="00AF24F8" w:rsidRPr="00435642" w:rsidRDefault="00AF24F8" w:rsidP="005E47E7">
            <w:pPr>
              <w:pStyle w:val="IPA-Tabelle"/>
              <w:rPr>
                <w:b w:val="0"/>
                <w:sz w:val="22"/>
                <w:szCs w:val="22"/>
              </w:rPr>
            </w:pPr>
            <w:r>
              <w:rPr>
                <w:b w:val="0"/>
                <w:sz w:val="22"/>
                <w:szCs w:val="22"/>
              </w:rPr>
              <w:t>Er ist zuständig für die externe Bewertung des Projekts und steht bei Fragen zur Verfügung.</w:t>
            </w:r>
          </w:p>
        </w:tc>
      </w:tr>
      <w:tr w:rsidR="00AF24F8" w14:paraId="3E2C381D"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28A918A7" w14:textId="77777777" w:rsidR="00AF24F8" w:rsidRPr="00CB7416" w:rsidRDefault="00AF24F8" w:rsidP="005E47E7">
            <w:pPr>
              <w:pStyle w:val="IPA-Tabelle"/>
              <w:rPr>
                <w:b w:val="0"/>
                <w:sz w:val="22"/>
                <w:szCs w:val="22"/>
              </w:rPr>
            </w:pPr>
            <w:r>
              <w:rPr>
                <w:b w:val="0"/>
                <w:sz w:val="22"/>
                <w:szCs w:val="22"/>
              </w:rPr>
              <w:t>Zweitexpertin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A237AD5" w14:textId="77777777" w:rsidR="00AF24F8" w:rsidRPr="00435642" w:rsidRDefault="00AF24F8" w:rsidP="005E47E7">
            <w:pPr>
              <w:pStyle w:val="IPA-Tabelle"/>
              <w:rPr>
                <w:b w:val="0"/>
                <w:sz w:val="22"/>
                <w:szCs w:val="22"/>
              </w:rPr>
            </w:pPr>
            <w:r>
              <w:rPr>
                <w:b w:val="0"/>
                <w:sz w:val="22"/>
                <w:szCs w:val="22"/>
              </w:rPr>
              <w:t>Sie ist bei der Bewertung der Dokumentation beteiligt.</w:t>
            </w:r>
          </w:p>
        </w:tc>
      </w:tr>
      <w:tr w:rsidR="00AF24F8" w14:paraId="46BFCC7D"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41717864" w14:textId="77777777" w:rsidR="00AF24F8" w:rsidRPr="00CB7416" w:rsidRDefault="00AF24F8" w:rsidP="005E47E7">
            <w:pPr>
              <w:pStyle w:val="IPA-Tabelle"/>
              <w:rPr>
                <w:b w:val="0"/>
                <w:sz w:val="22"/>
                <w:szCs w:val="22"/>
              </w:rPr>
            </w:pPr>
            <w:r w:rsidRPr="00CB7416">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39247596" w14:textId="77777777" w:rsidR="00AF24F8" w:rsidRPr="00435642" w:rsidRDefault="00AF24F8" w:rsidP="005E47E7">
            <w:pPr>
              <w:pStyle w:val="IPA-Tabelle"/>
              <w:rPr>
                <w:b w:val="0"/>
                <w:sz w:val="22"/>
                <w:szCs w:val="22"/>
              </w:rPr>
            </w:pPr>
            <w:r>
              <w:rPr>
                <w:b w:val="0"/>
                <w:sz w:val="22"/>
                <w:szCs w:val="22"/>
              </w:rPr>
              <w:t>Er ist für die Betreuung des Auszubildenden zuständig.</w:t>
            </w:r>
          </w:p>
        </w:tc>
      </w:tr>
      <w:tr w:rsidR="00AF24F8" w14:paraId="6278D65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14BED0" w14:textId="77777777" w:rsidR="00AF24F8" w:rsidRPr="00CB7416" w:rsidRDefault="00AF24F8" w:rsidP="005E47E7">
            <w:pPr>
              <w:pStyle w:val="IPA-Tabelle"/>
              <w:rPr>
                <w:b w:val="0"/>
                <w:sz w:val="22"/>
                <w:szCs w:val="22"/>
              </w:rPr>
            </w:pPr>
            <w:r w:rsidRPr="00CB7416">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01E8FE85" w14:textId="77777777" w:rsidR="00AF24F8" w:rsidRPr="00435642" w:rsidRDefault="00AF24F8" w:rsidP="005E47E7">
            <w:pPr>
              <w:pStyle w:val="IPA-Tabelle"/>
              <w:rPr>
                <w:b w:val="0"/>
                <w:sz w:val="22"/>
                <w:szCs w:val="22"/>
              </w:rPr>
            </w:pPr>
            <w:r w:rsidRPr="009353D8">
              <w:rPr>
                <w:b w:val="0"/>
                <w:sz w:val="22"/>
                <w:szCs w:val="22"/>
              </w:rPr>
              <w:t>Er führt und koordiniert das komplette Projekt</w:t>
            </w:r>
            <w:r>
              <w:rPr>
                <w:b w:val="0"/>
                <w:sz w:val="22"/>
                <w:szCs w:val="22"/>
              </w:rPr>
              <w:t>. Er teilt die Aufgaben in Arbeitspakete auf und ist zuständig für die Kommunikation des Teams.</w:t>
            </w:r>
          </w:p>
        </w:tc>
      </w:tr>
      <w:tr w:rsidR="00AF24F8" w14:paraId="4AEED39E"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0C3668D" w14:textId="77777777" w:rsidR="00AF24F8" w:rsidRPr="00CB7416" w:rsidRDefault="00AF24F8" w:rsidP="005E47E7">
            <w:pPr>
              <w:pStyle w:val="IPA-Tabelle"/>
              <w:rPr>
                <w:b w:val="0"/>
                <w:sz w:val="22"/>
                <w:szCs w:val="22"/>
              </w:rPr>
            </w:pPr>
            <w:r w:rsidRPr="00CB7416">
              <w:rPr>
                <w:b w:val="0"/>
                <w:sz w:val="22"/>
                <w:szCs w:val="22"/>
              </w:rPr>
              <w:t>Entwickler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734220BC" w14:textId="77777777" w:rsidR="00AF24F8" w:rsidRPr="00435642" w:rsidRDefault="00AF24F8" w:rsidP="005E47E7">
            <w:pPr>
              <w:pStyle w:val="IPA-Tabelle"/>
              <w:rPr>
                <w:b w:val="0"/>
                <w:sz w:val="22"/>
                <w:szCs w:val="22"/>
              </w:rPr>
            </w:pPr>
            <w:r>
              <w:rPr>
                <w:b w:val="0"/>
                <w:sz w:val="22"/>
                <w:szCs w:val="22"/>
              </w:rPr>
              <w:t>Er ist zuständig für das technische Design und die Implementierung der Software. Er ist somit für die technische Umsetzung der Anforderung zuständig.</w:t>
            </w:r>
          </w:p>
        </w:tc>
      </w:tr>
      <w:tr w:rsidR="00AF24F8" w14:paraId="7FF9D124"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393009" w14:textId="77777777" w:rsidR="00AF24F8" w:rsidRPr="00022B40" w:rsidRDefault="00AF24F8" w:rsidP="005E47E7">
            <w:pPr>
              <w:pStyle w:val="IPA-Tabelle"/>
              <w:rPr>
                <w:b w:val="0"/>
                <w:color w:val="FF0000"/>
                <w:sz w:val="22"/>
                <w:szCs w:val="22"/>
              </w:rPr>
            </w:pPr>
            <w:r w:rsidRPr="00022B40">
              <w:rPr>
                <w:b w:val="0"/>
                <w:color w:val="FF000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7F4A8BA" w14:textId="77777777" w:rsidR="00AF24F8" w:rsidRPr="00435642" w:rsidRDefault="00AF24F8" w:rsidP="005E47E7">
            <w:pPr>
              <w:pStyle w:val="IPA-Tabelle"/>
              <w:rPr>
                <w:b w:val="0"/>
                <w:sz w:val="22"/>
                <w:szCs w:val="22"/>
              </w:rPr>
            </w:pPr>
            <w:r>
              <w:rPr>
                <w:b w:val="0"/>
                <w:sz w:val="22"/>
                <w:szCs w:val="22"/>
              </w:rPr>
              <w:t xml:space="preserve">Er dient zur Unterstützung des Auszubildenden in Sachen technischer Umsetzung und allgemeinen Fragen. Er ist ein Spezialist betreffend der Produkte von teamraum </w:t>
            </w:r>
          </w:p>
        </w:tc>
      </w:tr>
      <w:tr w:rsidR="00AF24F8" w14:paraId="6D961EFE" w14:textId="77777777" w:rsidTr="00AF24F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2DD94FBC" w14:textId="77777777" w:rsidR="00AF24F8" w:rsidRPr="00CB7416" w:rsidRDefault="00AF24F8" w:rsidP="005E47E7">
            <w:pPr>
              <w:pStyle w:val="IPA-Tabelle"/>
              <w:rPr>
                <w:b w:val="0"/>
                <w:sz w:val="22"/>
                <w:szCs w:val="22"/>
              </w:rPr>
            </w:pPr>
            <w:r w:rsidRPr="00CB7416">
              <w:rPr>
                <w:b w:val="0"/>
                <w:sz w:val="22"/>
                <w:szCs w:val="22"/>
              </w:rPr>
              <w:t>Test</w:t>
            </w:r>
            <w:r>
              <w:rPr>
                <w:b w:val="0"/>
                <w:sz w:val="22"/>
                <w:szCs w:val="22"/>
              </w:rPr>
              <w: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04D4AA4E" w14:textId="77777777" w:rsidR="00AF24F8" w:rsidRPr="00435642" w:rsidRDefault="00AF24F8" w:rsidP="005E47E7">
            <w:pPr>
              <w:pStyle w:val="IPA-Tabelle"/>
              <w:keepNext/>
              <w:rPr>
                <w:b w:val="0"/>
                <w:sz w:val="22"/>
                <w:szCs w:val="22"/>
              </w:rPr>
            </w:pPr>
            <w:r>
              <w:rPr>
                <w:b w:val="0"/>
                <w:sz w:val="22"/>
                <w:szCs w:val="22"/>
              </w:rPr>
              <w:t>Er</w:t>
            </w:r>
            <w:r w:rsidRPr="009353D8">
              <w:rPr>
                <w:b w:val="0"/>
                <w:sz w:val="22"/>
                <w:szCs w:val="22"/>
              </w:rPr>
              <w:t xml:space="preserve"> testet alle Komponenten gemäss den definierten Testfällen und erfasst die Ereignisse in die dazugehörigen Testprotokolle</w:t>
            </w:r>
            <w:r>
              <w:rPr>
                <w:b w:val="0"/>
                <w:sz w:val="22"/>
                <w:szCs w:val="22"/>
              </w:rPr>
              <w:t>.</w:t>
            </w:r>
          </w:p>
        </w:tc>
      </w:tr>
    </w:tbl>
    <w:p w14:paraId="02309A20" w14:textId="21BC5F43" w:rsidR="000B569E" w:rsidRDefault="00AF24F8" w:rsidP="00AF24F8">
      <w:pPr>
        <w:pStyle w:val="Caption"/>
      </w:pPr>
      <w:bookmarkStart w:id="21" w:name="_Toc387424552"/>
      <w:bookmarkStart w:id="22" w:name="_Toc262126604"/>
      <w:r>
        <w:t xml:space="preserve">Tabelle </w:t>
      </w:r>
      <w:r w:rsidR="00DC592A">
        <w:fldChar w:fldCharType="begin"/>
      </w:r>
      <w:r w:rsidR="00DC592A">
        <w:instrText xml:space="preserve"> SEQ Tabelle \* ARABIC </w:instrText>
      </w:r>
      <w:r w:rsidR="00DC592A">
        <w:fldChar w:fldCharType="separate"/>
      </w:r>
      <w:r>
        <w:rPr>
          <w:noProof/>
        </w:rPr>
        <w:t>1</w:t>
      </w:r>
      <w:r w:rsidR="00DC592A">
        <w:rPr>
          <w:noProof/>
        </w:rPr>
        <w:fldChar w:fldCharType="end"/>
      </w:r>
      <w:r>
        <w:t>: Projektrollen</w:t>
      </w:r>
      <w:bookmarkEnd w:id="21"/>
      <w:bookmarkEnd w:id="19"/>
      <w:bookmarkEnd w:id="20"/>
      <w:bookmarkEnd w:id="22"/>
    </w:p>
    <w:p w14:paraId="3495D951" w14:textId="77777777" w:rsidR="006C7DD4" w:rsidRDefault="006C7DD4" w:rsidP="006C7DD4">
      <w:pPr>
        <w:pStyle w:val="Heading1"/>
      </w:pPr>
      <w:bookmarkStart w:id="23" w:name="_Toc260406733"/>
      <w:bookmarkStart w:id="24" w:name="_Toc261093082"/>
      <w:r>
        <w:lastRenderedPageBreak/>
        <w:t>Vorkenntnisse</w:t>
      </w:r>
      <w:bookmarkEnd w:id="23"/>
      <w:bookmarkEnd w:id="24"/>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AF24F8" w14:paraId="59D24D7B" w14:textId="77777777" w:rsidTr="005E4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right w:val="none" w:sz="0" w:space="0" w:color="auto"/>
            </w:tcBorders>
            <w:shd w:val="clear" w:color="auto" w:fill="B8CCE4" w:themeFill="accent1" w:themeFillTint="66"/>
            <w:vAlign w:val="center"/>
          </w:tcPr>
          <w:p w14:paraId="3E6FB45D" w14:textId="77777777" w:rsidR="00AF24F8" w:rsidRPr="00435642" w:rsidRDefault="00AF24F8" w:rsidP="005E47E7">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right w:val="none" w:sz="0" w:space="0" w:color="auto"/>
            </w:tcBorders>
            <w:shd w:val="clear" w:color="auto" w:fill="B8CCE4" w:themeFill="accent1" w:themeFillTint="66"/>
          </w:tcPr>
          <w:p w14:paraId="5E672827" w14:textId="77777777" w:rsidR="00AF24F8" w:rsidRPr="00435642" w:rsidRDefault="00AF24F8" w:rsidP="005E47E7">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right w:val="none" w:sz="0" w:space="0" w:color="auto"/>
            </w:tcBorders>
            <w:shd w:val="clear" w:color="auto" w:fill="B8CCE4" w:themeFill="accent1" w:themeFillTint="66"/>
            <w:vAlign w:val="center"/>
          </w:tcPr>
          <w:p w14:paraId="367C4E3D" w14:textId="77777777" w:rsidR="00AF24F8" w:rsidRPr="00435642" w:rsidRDefault="00AF24F8" w:rsidP="005E47E7">
            <w:pPr>
              <w:pStyle w:val="IPA-Tabelle"/>
              <w:rPr>
                <w:sz w:val="22"/>
                <w:szCs w:val="22"/>
              </w:rPr>
            </w:pPr>
            <w:r w:rsidRPr="00435642">
              <w:rPr>
                <w:sz w:val="22"/>
                <w:szCs w:val="22"/>
              </w:rPr>
              <w:t>Dauer</w:t>
            </w:r>
          </w:p>
        </w:tc>
      </w:tr>
      <w:tr w:rsidR="00AF24F8" w14:paraId="54337156"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73F340EC" w14:textId="77777777" w:rsidR="00AF24F8" w:rsidRPr="00435642" w:rsidRDefault="00AF24F8" w:rsidP="005E47E7">
            <w:pPr>
              <w:pStyle w:val="IPA-Tabelle"/>
              <w:rPr>
                <w:b w:val="0"/>
                <w:sz w:val="22"/>
                <w:szCs w:val="22"/>
              </w:rPr>
            </w:pPr>
            <w:r w:rsidRPr="00435642">
              <w:rPr>
                <w:b w:val="0"/>
                <w:sz w:val="22"/>
                <w:szCs w:val="22"/>
              </w:rPr>
              <w:t xml:space="preserve">Webanwendung Teamraum </w:t>
            </w:r>
          </w:p>
        </w:tc>
        <w:tc>
          <w:tcPr>
            <w:cnfStyle w:val="000010000000" w:firstRow="0" w:lastRow="0" w:firstColumn="0" w:lastColumn="0" w:oddVBand="1" w:evenVBand="0" w:oddHBand="0" w:evenHBand="0" w:firstRowFirstColumn="0" w:firstRowLastColumn="0" w:lastRowFirstColumn="0" w:lastRowLastColumn="0"/>
            <w:tcW w:w="2993"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560E8463" w14:textId="77777777" w:rsidR="00AF24F8" w:rsidRPr="00435642" w:rsidRDefault="00AF24F8" w:rsidP="005E47E7">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05F99E1D"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5F6C05D3"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548FCFED" w14:textId="77777777" w:rsidR="00AF24F8" w:rsidRPr="00435642" w:rsidRDefault="00AF24F8" w:rsidP="005E47E7">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C288F37" w14:textId="77777777" w:rsidR="00AF24F8" w:rsidRPr="00435642" w:rsidRDefault="00AF24F8" w:rsidP="005E47E7">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B0AFBD6"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6F5EEC34"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4E285BA0" w14:textId="77777777" w:rsidR="00AF24F8" w:rsidRPr="00435642" w:rsidRDefault="00AF24F8" w:rsidP="005E47E7">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D4FD925" w14:textId="77777777" w:rsidR="00AF24F8" w:rsidRPr="00435642" w:rsidRDefault="00AF24F8" w:rsidP="005E47E7">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B4A6057"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0BF11F99"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79877CF" w14:textId="77777777" w:rsidR="00AF24F8" w:rsidRPr="00435642" w:rsidRDefault="00AF24F8" w:rsidP="005E47E7">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1F390FDA" w14:textId="77777777" w:rsidR="00AF24F8" w:rsidRPr="00435642" w:rsidRDefault="00AF24F8" w:rsidP="005E47E7">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6B21D4E4" w14:textId="77777777" w:rsidR="00AF24F8" w:rsidRPr="00435642" w:rsidRDefault="00AF24F8" w:rsidP="005E47E7">
            <w:pPr>
              <w:pStyle w:val="IPA-Tabelle"/>
              <w:jc w:val="center"/>
              <w:rPr>
                <w:b w:val="0"/>
                <w:sz w:val="22"/>
                <w:szCs w:val="22"/>
              </w:rPr>
            </w:pPr>
            <w:r w:rsidRPr="00435642">
              <w:rPr>
                <w:b w:val="0"/>
                <w:sz w:val="22"/>
                <w:szCs w:val="22"/>
              </w:rPr>
              <w:t>-</w:t>
            </w:r>
          </w:p>
        </w:tc>
      </w:tr>
      <w:tr w:rsidR="00AF24F8" w14:paraId="3D06EE6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vAlign w:val="center"/>
          </w:tcPr>
          <w:p w14:paraId="3C55F24B" w14:textId="77777777" w:rsidR="00AF24F8" w:rsidRPr="00435642" w:rsidRDefault="00AF24F8" w:rsidP="005E47E7">
            <w:pPr>
              <w:pStyle w:val="IPA-Tabelle"/>
              <w:rPr>
                <w:b w:val="0"/>
                <w:sz w:val="22"/>
                <w:szCs w:val="22"/>
              </w:rPr>
            </w:pPr>
            <w:r w:rsidRPr="00435642">
              <w:rPr>
                <w:b w:val="0"/>
                <w:sz w:val="22"/>
                <w:szCs w:val="22"/>
              </w:rPr>
              <w:t>Plone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themeFill="background1"/>
            <w:vAlign w:val="center"/>
          </w:tcPr>
          <w:p w14:paraId="483D0C8D" w14:textId="77777777" w:rsidR="00AF24F8" w:rsidRPr="00435642" w:rsidRDefault="00AF24F8" w:rsidP="005E47E7">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vAlign w:val="center"/>
          </w:tcPr>
          <w:p w14:paraId="691746E0"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727EDB06"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vAlign w:val="center"/>
          </w:tcPr>
          <w:p w14:paraId="4DF5600D" w14:textId="77777777" w:rsidR="00AF24F8" w:rsidRPr="00CF75AD" w:rsidRDefault="00AF24F8" w:rsidP="005E47E7">
            <w:pPr>
              <w:pStyle w:val="IPA-Tabelle"/>
              <w:rPr>
                <w:b w:val="0"/>
                <w:sz w:val="22"/>
                <w:szCs w:val="22"/>
              </w:rPr>
            </w:pPr>
            <w:r w:rsidRPr="00CF75AD">
              <w:rPr>
                <w:b w:val="0"/>
                <w:sz w:val="22"/>
                <w:szCs w:val="22"/>
              </w:rPr>
              <w:t>Git</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B8CCE4" w:themeFill="accent1" w:themeFillTint="66"/>
            <w:vAlign w:val="center"/>
          </w:tcPr>
          <w:p w14:paraId="5972C31D" w14:textId="77777777" w:rsidR="00AF24F8" w:rsidRPr="00CF75AD" w:rsidRDefault="00AF24F8" w:rsidP="005E47E7">
            <w:pPr>
              <w:pStyle w:val="IPA-Tabelle"/>
              <w:rPr>
                <w:sz w:val="22"/>
                <w:szCs w:val="22"/>
              </w:rPr>
            </w:pPr>
            <w:r w:rsidRPr="00CF75AD">
              <w:rPr>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vAlign w:val="center"/>
          </w:tcPr>
          <w:p w14:paraId="22B41B0F" w14:textId="77777777" w:rsidR="00AF24F8" w:rsidRPr="00435642" w:rsidRDefault="00AF24F8" w:rsidP="005E47E7">
            <w:pPr>
              <w:pStyle w:val="IPA-Tabelle"/>
              <w:keepNext/>
              <w:jc w:val="center"/>
              <w:rPr>
                <w:b w:val="0"/>
                <w:sz w:val="22"/>
                <w:szCs w:val="22"/>
              </w:rPr>
            </w:pPr>
            <w:r w:rsidRPr="00435642">
              <w:rPr>
                <w:b w:val="0"/>
                <w:sz w:val="22"/>
                <w:szCs w:val="22"/>
              </w:rPr>
              <w:t>0.5 Jahr</w:t>
            </w:r>
          </w:p>
        </w:tc>
      </w:tr>
      <w:tr w:rsidR="00AF24F8" w14:paraId="20B73AB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7A56773" w14:textId="77777777" w:rsidR="00AF24F8" w:rsidRPr="00CF75AD" w:rsidRDefault="00AF24F8" w:rsidP="005E47E7">
            <w:pPr>
              <w:pStyle w:val="IPA-Tabelle"/>
              <w:rPr>
                <w:b w:val="0"/>
                <w:sz w:val="22"/>
                <w:szCs w:val="22"/>
              </w:rPr>
            </w:pPr>
            <w:r w:rsidRPr="00CF75AD">
              <w:rPr>
                <w:b w:val="0"/>
                <w:sz w:val="22"/>
                <w:szCs w:val="22"/>
              </w:rPr>
              <w:t>Office</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6F7E5A66" w14:textId="77777777" w:rsidR="00AF24F8" w:rsidRPr="00CF75AD" w:rsidRDefault="00AF24F8" w:rsidP="005E47E7">
            <w:pPr>
              <w:pStyle w:val="IPA-Tabelle"/>
              <w:rPr>
                <w:sz w:val="22"/>
                <w:szCs w:val="22"/>
              </w:rPr>
            </w:pPr>
            <w:r w:rsidRPr="00CF75AD">
              <w:rPr>
                <w:sz w:val="22"/>
                <w:szCs w:val="22"/>
              </w:rPr>
              <w:t>Tägliche 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5D5F0106" w14:textId="77777777" w:rsidR="00AF24F8" w:rsidRPr="00435642" w:rsidRDefault="00AF24F8" w:rsidP="005E47E7">
            <w:pPr>
              <w:pStyle w:val="IPA-Tabelle"/>
              <w:keepNext/>
              <w:jc w:val="center"/>
              <w:rPr>
                <w:b w:val="0"/>
                <w:sz w:val="22"/>
                <w:szCs w:val="22"/>
              </w:rPr>
            </w:pPr>
            <w:r>
              <w:rPr>
                <w:b w:val="0"/>
                <w:sz w:val="22"/>
                <w:szCs w:val="22"/>
              </w:rPr>
              <w:t>7 Jahre</w:t>
            </w:r>
          </w:p>
        </w:tc>
      </w:tr>
      <w:tr w:rsidR="00AF24F8" w14:paraId="5E6D28E7"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30536747" w14:textId="77777777" w:rsidR="00AF24F8" w:rsidRPr="00435642" w:rsidRDefault="00AF24F8" w:rsidP="005E47E7">
            <w:pPr>
              <w:pStyle w:val="IPA-Tabelle"/>
              <w:rPr>
                <w:b w:val="0"/>
                <w:sz w:val="22"/>
                <w:szCs w:val="22"/>
              </w:rPr>
            </w:pPr>
            <w:r>
              <w:rPr>
                <w:b w:val="0"/>
                <w:sz w:val="22"/>
                <w:szCs w:val="22"/>
              </w:rPr>
              <w:t>HERMES 5</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0AADD381" w14:textId="77777777" w:rsidR="00AF24F8" w:rsidRPr="00435642" w:rsidRDefault="00AF24F8" w:rsidP="005E47E7">
            <w:pPr>
              <w:pStyle w:val="IPA-Tabelle"/>
              <w:rPr>
                <w:b w:val="0"/>
                <w:sz w:val="22"/>
                <w:szCs w:val="22"/>
              </w:rPr>
            </w:pPr>
            <w:r>
              <w:rPr>
                <w:b w:val="0"/>
                <w:sz w:val="22"/>
                <w:szCs w:val="22"/>
              </w:rPr>
              <w:t>Bei kleineren Projekten in der Schule.</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4997C4FE" w14:textId="77777777" w:rsidR="00AF24F8" w:rsidRPr="00435642" w:rsidRDefault="00AF24F8" w:rsidP="005E47E7">
            <w:pPr>
              <w:pStyle w:val="IPA-Tabelle"/>
              <w:keepNext/>
              <w:jc w:val="center"/>
              <w:rPr>
                <w:b w:val="0"/>
                <w:sz w:val="22"/>
                <w:szCs w:val="22"/>
              </w:rPr>
            </w:pPr>
            <w:r>
              <w:rPr>
                <w:b w:val="0"/>
                <w:sz w:val="22"/>
                <w:szCs w:val="22"/>
              </w:rPr>
              <w:t>0.5 Jahre</w:t>
            </w:r>
          </w:p>
        </w:tc>
      </w:tr>
    </w:tbl>
    <w:p w14:paraId="6A7DCE56" w14:textId="76A9975D" w:rsidR="000B569E" w:rsidRDefault="00AF24F8" w:rsidP="00AF24F8">
      <w:pPr>
        <w:pStyle w:val="Caption"/>
      </w:pPr>
      <w:bookmarkStart w:id="25" w:name="_Toc387424553"/>
      <w:bookmarkStart w:id="26" w:name="_Toc262126605"/>
      <w:r>
        <w:t xml:space="preserve">Tabelle </w:t>
      </w:r>
      <w:r w:rsidR="00DC592A">
        <w:fldChar w:fldCharType="begin"/>
      </w:r>
      <w:r w:rsidR="00DC592A">
        <w:instrText xml:space="preserve"> SEQ Tabelle \* ARABIC </w:instrText>
      </w:r>
      <w:r w:rsidR="00DC592A">
        <w:fldChar w:fldCharType="separate"/>
      </w:r>
      <w:r>
        <w:rPr>
          <w:noProof/>
        </w:rPr>
        <w:t>2</w:t>
      </w:r>
      <w:r w:rsidR="00DC592A">
        <w:rPr>
          <w:noProof/>
        </w:rPr>
        <w:fldChar w:fldCharType="end"/>
      </w:r>
      <w:r>
        <w:t>: Vorkenntnisse</w:t>
      </w:r>
      <w:bookmarkEnd w:id="25"/>
      <w:bookmarkEnd w:id="26"/>
    </w:p>
    <w:p w14:paraId="7761AEE0" w14:textId="77777777" w:rsidR="000B569E" w:rsidRDefault="000B569E" w:rsidP="000B569E">
      <w:pPr>
        <w:pStyle w:val="Heading1"/>
      </w:pPr>
      <w:bookmarkStart w:id="27" w:name="_Toc261093083"/>
      <w:r>
        <w:lastRenderedPageBreak/>
        <w:t>Vorarbeiten</w:t>
      </w:r>
      <w:bookmarkEnd w:id="27"/>
    </w:p>
    <w:p w14:paraId="74E3CCEC" w14:textId="77777777" w:rsidR="00AF24F8" w:rsidRDefault="00AF24F8" w:rsidP="00AF24F8">
      <w:pPr>
        <w:rPr>
          <w:rFonts w:ascii="Times" w:hAnsi="Times"/>
          <w:sz w:val="20"/>
          <w:szCs w:val="20"/>
        </w:rPr>
      </w:pPr>
      <w:r>
        <w:t>Um die Durchführung des Projekts optimal umsetzen zu können, wurden folgende Vorarbeiten geleistet:</w:t>
      </w:r>
      <w:r w:rsidRPr="00C86845">
        <w:rPr>
          <w:rFonts w:ascii="Times" w:hAnsi="Times"/>
          <w:sz w:val="20"/>
          <w:szCs w:val="20"/>
        </w:rPr>
        <w:t xml:space="preserve"> </w:t>
      </w:r>
    </w:p>
    <w:p w14:paraId="623971B1" w14:textId="77777777" w:rsidR="00AF24F8" w:rsidRPr="00C86845"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50CB8C29" w14:textId="77777777" w:rsidR="00AF24F8"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Einarbeitung in Plone, wie Webinstallation technisch mit Inhalten vorbefüllt werden können</w:t>
      </w:r>
      <w:r>
        <w:rPr>
          <w:rFonts w:eastAsiaTheme="minorHAnsi" w:cstheme="minorBidi"/>
          <w:i w:val="0"/>
          <w:vanish w:val="0"/>
          <w:color w:val="auto"/>
        </w:rPr>
        <w:t>.</w:t>
      </w:r>
    </w:p>
    <w:p w14:paraId="2BCCDA3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Besprechung mit einem Entwickler betreffend Programmiersprache Python.</w:t>
      </w:r>
    </w:p>
    <w:p w14:paraId="6CDC10D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Programmierung von Python mit Hilfe von einem Entwickler.</w:t>
      </w:r>
    </w:p>
    <w:p w14:paraId="5180313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3DEE3001"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Erstellen eines Kanban-Plakats.</w:t>
      </w:r>
    </w:p>
    <w:p w14:paraId="75B4625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529D3C41" w14:textId="77777777" w:rsidR="00AF24F8" w:rsidRDefault="00AF24F8" w:rsidP="00AF24F8">
      <w:pPr>
        <w:pStyle w:val="IPA-Hinweistexte"/>
        <w:rPr>
          <w:rFonts w:eastAsiaTheme="minorHAnsi" w:cstheme="minorBidi"/>
          <w:i w:val="0"/>
          <w:vanish w:val="0"/>
          <w:color w:val="auto"/>
        </w:rPr>
      </w:pPr>
    </w:p>
    <w:p w14:paraId="0523B7CE" w14:textId="77777777" w:rsidR="00AF24F8" w:rsidRDefault="00AF24F8" w:rsidP="00AF24F8">
      <w:pPr>
        <w:pStyle w:val="Heading1"/>
      </w:pPr>
      <w:bookmarkStart w:id="28" w:name="_Toc388120139"/>
      <w:r>
        <w:lastRenderedPageBreak/>
        <w:t>Rahmenbedingungen</w:t>
      </w:r>
      <w:bookmarkEnd w:id="28"/>
    </w:p>
    <w:p w14:paraId="464F14F4" w14:textId="77777777" w:rsidR="00AF24F8" w:rsidRPr="002F01F1" w:rsidRDefault="00AF24F8" w:rsidP="00AF24F8">
      <w:pPr>
        <w:pStyle w:val="IPA-Hinweistexte"/>
        <w:rPr>
          <w:rFonts w:eastAsiaTheme="minorHAnsi" w:cstheme="minorBidi"/>
          <w:i w:val="0"/>
          <w:vanish w:val="0"/>
          <w:color w:val="auto"/>
        </w:rPr>
      </w:pPr>
      <w:r w:rsidRPr="002F01F1">
        <w:rPr>
          <w:rFonts w:eastAsiaTheme="minorHAnsi" w:cstheme="minorBidi"/>
          <w:i w:val="0"/>
          <w:vanish w:val="0"/>
          <w:color w:val="auto"/>
        </w:rPr>
        <w:t>Es sind folgende Rahmenbedingungen einzuhalten:</w:t>
      </w:r>
    </w:p>
    <w:p w14:paraId="62E3BA8B"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Durchführung des Projekts dauert 10 Tage.</w:t>
      </w:r>
    </w:p>
    <w:p w14:paraId="55784188"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IPA Dokumentation muss bis am 27.05.2014 um 18:00 auf der Plattform pkorg hochgeladen werden</w:t>
      </w:r>
    </w:p>
    <w:p w14:paraId="0176F2D9"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Eine ausgedruckte Version ist dem Hauptexperten an die private Adresse zu versenden.</w:t>
      </w:r>
    </w:p>
    <w:p w14:paraId="4B4F2CA6"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 xml:space="preserve">Eine ausgedruckte Version ist der Zweitexpertin an die geschäftliche Adresse zu versenden. </w:t>
      </w:r>
    </w:p>
    <w:p w14:paraId="751D6E77" w14:textId="0061E32B" w:rsidR="00AF24F8" w:rsidRPr="00AF24F8"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definierten Termine (Besuchstage und Präsentation) müssen eingehalten werden.</w:t>
      </w:r>
    </w:p>
    <w:p w14:paraId="10BDFEE0" w14:textId="77777777" w:rsidR="000B569E" w:rsidRDefault="000B569E">
      <w:pPr>
        <w:spacing w:after="200"/>
      </w:pPr>
      <w:r>
        <w:br w:type="page"/>
      </w:r>
    </w:p>
    <w:p w14:paraId="63E79E2E" w14:textId="77777777" w:rsidR="000B569E" w:rsidRDefault="000B569E" w:rsidP="000B569E">
      <w:pPr>
        <w:pStyle w:val="Heading1"/>
      </w:pPr>
      <w:bookmarkStart w:id="29" w:name="_Toc261093084"/>
      <w:r>
        <w:lastRenderedPageBreak/>
        <w:t>Firmenstandards</w:t>
      </w:r>
      <w:bookmarkEnd w:id="29"/>
    </w:p>
    <w:p w14:paraId="4C700704" w14:textId="2486FCAB" w:rsidR="005E47E7" w:rsidRDefault="005E47E7" w:rsidP="005E47E7">
      <w:pPr>
        <w:rPr>
          <w:color w:val="FF0000"/>
        </w:rPr>
      </w:pPr>
      <w:bookmarkStart w:id="30" w:name="_Toc261093085"/>
      <w:r w:rsidRPr="00FB66FF">
        <w:t xml:space="preserve">Da bei der Firma 4teamwork AG keine Standards betreffend Vorlagen existieren, benutze ich die Dokumentvorlage welche von Pkorg zur Verfügung gestellt ist. Für die Programmierung lehne ich mich an die </w:t>
      </w:r>
      <w:r>
        <w:t>Geltungsrichtlinien</w:t>
      </w:r>
      <w:r w:rsidRPr="00FB66FF">
        <w:t xml:space="preserve"> von PEP</w:t>
      </w:r>
      <w:r>
        <w:t xml:space="preserve"> 8,</w:t>
      </w:r>
      <w:r>
        <w:rPr>
          <w:rFonts w:eastAsia="Times New Roman" w:cs="Times New Roman"/>
        </w:rPr>
        <w:t xml:space="preserve"> welche unter </w:t>
      </w:r>
      <w:hyperlink r:id="rId11" w:history="1">
        <w:r w:rsidRPr="004D0A6F">
          <w:rPr>
            <w:rStyle w:val="Hyperlink"/>
          </w:rPr>
          <w:t>http://legacy.python.org/dev/peps/pep-0008/</w:t>
        </w:r>
      </w:hyperlink>
      <w:r>
        <w:rPr>
          <w:color w:val="FF0000"/>
        </w:rPr>
        <w:t xml:space="preserve"> </w:t>
      </w:r>
      <w:r>
        <w:t>aufgeführt</w:t>
      </w:r>
      <w:r w:rsidRPr="00FB66FF">
        <w:t xml:space="preserve"> sind</w:t>
      </w:r>
      <w:r w:rsidR="00611294">
        <w:t xml:space="preserve"> und bei 4teamwork auch eingesetzt werden.</w:t>
      </w:r>
    </w:p>
    <w:bookmarkEnd w:id="30"/>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31" w:name="_Toc261093086"/>
      <w:r>
        <w:lastRenderedPageBreak/>
        <w:t>Organisation der IPA</w:t>
      </w:r>
      <w:bookmarkEnd w:id="31"/>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0D44276B" w14:textId="07275712" w:rsidR="005E47E7" w:rsidRPr="005E47E7" w:rsidRDefault="005E47E7" w:rsidP="005E47E7">
      <w:pPr>
        <w:pStyle w:val="Caption"/>
      </w:pPr>
      <w:bookmarkStart w:id="32" w:name="_Toc387424730"/>
      <w:r w:rsidRPr="005E47E7">
        <w:t xml:space="preserve">Abbildung </w:t>
      </w:r>
      <w:r w:rsidR="008E5CE2">
        <w:t>4</w:t>
      </w:r>
      <w:r w:rsidRPr="005E47E7">
        <w:t>: Mein Arbeitsplatz Schema</w:t>
      </w:r>
      <w:bookmarkEnd w:id="32"/>
    </w:p>
    <w:p w14:paraId="2E070612" w14:textId="7C24FC03" w:rsidR="00286D0B" w:rsidRDefault="001B30C0" w:rsidP="00286D0B">
      <w:pPr>
        <w:pStyle w:val="IPA-Textkrper"/>
      </w:pPr>
      <w:r>
        <w:rPr>
          <w:noProof/>
          <w:lang w:val="en-US" w:eastAsia="en-US"/>
        </w:rPr>
        <w:drawing>
          <wp:anchor distT="0" distB="0" distL="114300" distR="114300" simplePos="0" relativeHeight="251662848" behindDoc="0" locked="0" layoutInCell="1" allowOverlap="1" wp14:anchorId="03E95CB6" wp14:editId="31E4EB36">
            <wp:simplePos x="0" y="0"/>
            <wp:positionH relativeFrom="column">
              <wp:posOffset>0</wp:posOffset>
            </wp:positionH>
            <wp:positionV relativeFrom="paragraph">
              <wp:posOffset>161925</wp:posOffset>
            </wp:positionV>
            <wp:extent cx="4030345" cy="3023870"/>
            <wp:effectExtent l="0" t="0" r="8255" b="0"/>
            <wp:wrapNone/>
            <wp:docPr id="1" name="Picture 1"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345" cy="3023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77920F" w14:textId="0B19E9A4" w:rsidR="001B30C0" w:rsidRDefault="001B30C0" w:rsidP="00286D0B">
      <w:pPr>
        <w:pStyle w:val="IPA-Textkrper"/>
      </w:pPr>
    </w:p>
    <w:p w14:paraId="012B1654" w14:textId="77777777" w:rsidR="001B30C0" w:rsidRDefault="001B30C0" w:rsidP="00286D0B">
      <w:pPr>
        <w:pStyle w:val="IPA-Textkrper"/>
      </w:pPr>
    </w:p>
    <w:p w14:paraId="6D0455ED" w14:textId="77777777" w:rsidR="001B30C0" w:rsidRDefault="001B30C0" w:rsidP="00286D0B">
      <w:pPr>
        <w:pStyle w:val="IPA-Textkrper"/>
      </w:pPr>
    </w:p>
    <w:p w14:paraId="5A6154E4" w14:textId="77777777" w:rsidR="001B30C0" w:rsidRDefault="001B30C0" w:rsidP="00286D0B">
      <w:pPr>
        <w:pStyle w:val="IPA-Textkrper"/>
      </w:pPr>
    </w:p>
    <w:p w14:paraId="63029481" w14:textId="77777777" w:rsidR="001B30C0" w:rsidRDefault="001B30C0" w:rsidP="00286D0B">
      <w:pPr>
        <w:pStyle w:val="IPA-Textkrper"/>
      </w:pPr>
    </w:p>
    <w:p w14:paraId="7508055B" w14:textId="77777777" w:rsidR="001B30C0" w:rsidRDefault="001B30C0" w:rsidP="00286D0B">
      <w:pPr>
        <w:pStyle w:val="IPA-Textkrper"/>
      </w:pPr>
    </w:p>
    <w:p w14:paraId="081E81B1" w14:textId="77777777" w:rsidR="001B30C0" w:rsidRDefault="001B30C0" w:rsidP="00286D0B">
      <w:pPr>
        <w:pStyle w:val="IPA-Textkrper"/>
      </w:pPr>
    </w:p>
    <w:p w14:paraId="1562192D" w14:textId="77777777" w:rsidR="001B30C0" w:rsidRDefault="001B30C0" w:rsidP="00286D0B">
      <w:pPr>
        <w:pStyle w:val="IPA-Textkrper"/>
      </w:pPr>
    </w:p>
    <w:p w14:paraId="4FC274DC" w14:textId="77777777" w:rsidR="001B30C0" w:rsidRDefault="001B30C0" w:rsidP="00286D0B">
      <w:pPr>
        <w:pStyle w:val="IPA-Textkrper"/>
      </w:pPr>
    </w:p>
    <w:p w14:paraId="72969101" w14:textId="115C62F0" w:rsidR="001B30C0" w:rsidRPr="001B30C0" w:rsidRDefault="001B30C0" w:rsidP="001B30C0">
      <w:pPr>
        <w:pStyle w:val="Caption"/>
      </w:pPr>
      <w:bookmarkStart w:id="33" w:name="_Toc387424731"/>
      <w:r w:rsidRPr="001B30C0">
        <w:t xml:space="preserve">Abbildung </w:t>
      </w:r>
      <w:r>
        <w:t>5</w:t>
      </w:r>
      <w:r w:rsidRPr="001B30C0">
        <w:t>: Mein Arbeitsplatz Bild</w:t>
      </w:r>
      <w:bookmarkEnd w:id="33"/>
    </w:p>
    <w:p w14:paraId="678680C5" w14:textId="091A6C4E" w:rsidR="00286D0B" w:rsidRDefault="005F22D2" w:rsidP="00286D0B">
      <w:pPr>
        <w:pStyle w:val="IPA-Textkrper"/>
      </w:pPr>
      <w:r w:rsidRPr="00874307">
        <w:lastRenderedPageBreak/>
        <w:t>Zusätzlich zum Wechsel des Arbeitsplatzes, habe ich mich entschlossen, das Vorgehensmodell „Kanban“ zu benutzen. Dies wurde bei der Firma 4teamwork vor ca. einem halben Jahr eingeführt und hat sich sowohl bei den Entwicklern als auch bei den Projektmanagern bewährt. Es dient mir zur vereinfachten Aufgabenteilung und schnelleren Erkennung von Problemen.</w:t>
      </w:r>
      <w:r>
        <w:t xml:space="preserve"> </w:t>
      </w:r>
      <w:r w:rsidR="00286D0B">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3FB4FBEE" w14:textId="0A7ACAA7" w:rsidR="005F22D2" w:rsidRDefault="005F22D2" w:rsidP="005F22D2">
      <w:pPr>
        <w:pStyle w:val="Caption"/>
      </w:pPr>
      <w:bookmarkStart w:id="34" w:name="_Toc387424732"/>
      <w:r>
        <w:t>Abbildung 6: Kanban</w:t>
      </w:r>
      <w:bookmarkEnd w:id="34"/>
    </w:p>
    <w:p w14:paraId="4527937D" w14:textId="77777777" w:rsidR="0037781D" w:rsidRPr="0037781D" w:rsidRDefault="0037781D" w:rsidP="0037781D">
      <w:pPr>
        <w:pStyle w:val="Heading2"/>
        <w:rPr>
          <w:lang w:val="de-DE"/>
        </w:rPr>
      </w:pPr>
      <w:bookmarkStart w:id="35" w:name="_Toc261093087"/>
      <w:r>
        <w:t>Datensicherung der IPA</w:t>
      </w:r>
      <w:bookmarkEnd w:id="35"/>
    </w:p>
    <w:p w14:paraId="351D1372" w14:textId="77777777" w:rsidR="005F22D2" w:rsidRDefault="005F22D2" w:rsidP="005F22D2">
      <w:pPr>
        <w:pStyle w:val="IPA-Hinweistexte"/>
        <w:rPr>
          <w:rFonts w:eastAsiaTheme="minorHAnsi" w:cstheme="minorBidi"/>
          <w:i w:val="0"/>
          <w:vanish w:val="0"/>
          <w:color w:val="auto"/>
        </w:rPr>
      </w:pPr>
      <w:r>
        <w:rPr>
          <w:rFonts w:eastAsiaTheme="minorHAnsi" w:cstheme="minorBidi"/>
          <w:i w:val="0"/>
          <w:vanish w:val="0"/>
          <w:color w:val="auto"/>
        </w:rPr>
        <w:t>Die Datensicherung und Dokumentablage erfolgt auf zwei Arten.</w:t>
      </w:r>
    </w:p>
    <w:p w14:paraId="377FCF23"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 xml:space="preserve">Mittels privatem Git Repository </w:t>
      </w:r>
    </w:p>
    <w:tbl>
      <w:tblPr>
        <w:tblStyle w:val="LightGrid-Accent1"/>
        <w:tblpPr w:leftFromText="180" w:rightFromText="180" w:vertAnchor="text" w:horzAnchor="page" w:tblpX="1450" w:tblpY="1436"/>
        <w:tblW w:w="0" w:type="auto"/>
        <w:tblLayout w:type="fixed"/>
        <w:tblLook w:val="01E0" w:firstRow="1" w:lastRow="1" w:firstColumn="1" w:lastColumn="1" w:noHBand="0" w:noVBand="0"/>
      </w:tblPr>
      <w:tblGrid>
        <w:gridCol w:w="2235"/>
        <w:gridCol w:w="5244"/>
        <w:gridCol w:w="1701"/>
      </w:tblGrid>
      <w:tr w:rsidR="005F22D2" w14:paraId="69D674C8"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shd w:val="clear" w:color="auto" w:fill="B8CCE4" w:themeFill="accent1" w:themeFillTint="66"/>
          </w:tcPr>
          <w:p w14:paraId="3D3A3992" w14:textId="77777777" w:rsidR="005F22D2" w:rsidRPr="00435642" w:rsidRDefault="005F22D2" w:rsidP="005F22D2">
            <w:pPr>
              <w:pStyle w:val="IPA-Tabelle"/>
            </w:pPr>
            <w:r w:rsidRPr="00E1414F">
              <w:rPr>
                <w:sz w:val="22"/>
                <w:szCs w:val="22"/>
              </w:rPr>
              <w:t>Name Repository</w:t>
            </w:r>
          </w:p>
        </w:tc>
        <w:tc>
          <w:tcPr>
            <w:cnfStyle w:val="000010000000" w:firstRow="0" w:lastRow="0" w:firstColumn="0" w:lastColumn="0" w:oddVBand="1" w:evenVBand="0" w:oddHBand="0" w:evenHBand="0" w:firstRowFirstColumn="0" w:firstRowLastColumn="0" w:lastRowFirstColumn="0" w:lastRowLastColumn="0"/>
            <w:tcW w:w="5244" w:type="dxa"/>
            <w:shd w:val="clear" w:color="auto" w:fill="B8CCE4" w:themeFill="accent1" w:themeFillTint="66"/>
          </w:tcPr>
          <w:p w14:paraId="7DBF774B" w14:textId="77777777" w:rsidR="005F22D2" w:rsidRPr="00435642" w:rsidRDefault="005F22D2" w:rsidP="005F22D2">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1701" w:type="dxa"/>
            <w:shd w:val="clear" w:color="auto" w:fill="B8CCE4" w:themeFill="accent1" w:themeFillTint="66"/>
          </w:tcPr>
          <w:p w14:paraId="35506F9C" w14:textId="77777777" w:rsidR="005F22D2" w:rsidRPr="00435642" w:rsidRDefault="005F22D2" w:rsidP="005F22D2">
            <w:pPr>
              <w:pStyle w:val="IPA-Tabelle"/>
              <w:rPr>
                <w:sz w:val="22"/>
                <w:szCs w:val="22"/>
              </w:rPr>
            </w:pPr>
            <w:r w:rsidRPr="00435642">
              <w:rPr>
                <w:sz w:val="22"/>
                <w:szCs w:val="22"/>
              </w:rPr>
              <w:t>Beschreibung</w:t>
            </w:r>
          </w:p>
        </w:tc>
      </w:tr>
      <w:tr w:rsidR="005F22D2" w14:paraId="2D2B1287"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18" w:space="0" w:color="4F81BD" w:themeColor="accent1"/>
            </w:tcBorders>
            <w:shd w:val="clear" w:color="auto" w:fill="FFFFFF" w:themeFill="background1"/>
          </w:tcPr>
          <w:p w14:paraId="634B16F0" w14:textId="77777777" w:rsidR="005F22D2" w:rsidRPr="00435642" w:rsidRDefault="005F22D2" w:rsidP="005F22D2">
            <w:pPr>
              <w:pStyle w:val="IPA-Tabelle"/>
              <w:rPr>
                <w:b w:val="0"/>
                <w:sz w:val="22"/>
                <w:szCs w:val="22"/>
              </w:rPr>
            </w:pPr>
            <w:r w:rsidRPr="00435642">
              <w:rPr>
                <w:b w:val="0"/>
                <w:bCs w:val="0"/>
                <w:sz w:val="22"/>
                <w:szCs w:val="22"/>
              </w:rPr>
              <w:t>IPA_michel.weingart</w:t>
            </w:r>
          </w:p>
        </w:tc>
        <w:tc>
          <w:tcPr>
            <w:cnfStyle w:val="000010000000" w:firstRow="0" w:lastRow="0" w:firstColumn="0" w:lastColumn="0" w:oddVBand="1" w:evenVBand="0" w:oddHBand="0" w:evenHBand="0" w:firstRowFirstColumn="0" w:firstRowLastColumn="0" w:lastRowFirstColumn="0" w:lastRowLastColumn="0"/>
            <w:tcW w:w="5244" w:type="dxa"/>
            <w:tcBorders>
              <w:top w:val="single" w:sz="18" w:space="0" w:color="4F81BD" w:themeColor="accent1"/>
            </w:tcBorders>
            <w:shd w:val="clear" w:color="auto" w:fill="FFFFFF" w:themeFill="background1"/>
          </w:tcPr>
          <w:p w14:paraId="52BBDFCF" w14:textId="77777777" w:rsidR="005F22D2" w:rsidRPr="00435642" w:rsidRDefault="005F22D2" w:rsidP="005F22D2">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1701" w:type="dxa"/>
            <w:tcBorders>
              <w:top w:val="single" w:sz="18" w:space="0" w:color="4F81BD" w:themeColor="accent1"/>
            </w:tcBorders>
            <w:shd w:val="clear" w:color="auto" w:fill="FFFFFF" w:themeFill="background1"/>
          </w:tcPr>
          <w:p w14:paraId="0C85F440" w14:textId="77777777" w:rsidR="005F22D2" w:rsidRPr="00435642" w:rsidRDefault="005F22D2" w:rsidP="005F22D2">
            <w:pPr>
              <w:pStyle w:val="IPA-Tabelle"/>
              <w:rPr>
                <w:b w:val="0"/>
                <w:sz w:val="22"/>
                <w:szCs w:val="22"/>
              </w:rPr>
            </w:pPr>
            <w:r w:rsidRPr="00435642">
              <w:rPr>
                <w:b w:val="0"/>
                <w:sz w:val="22"/>
                <w:szCs w:val="22"/>
              </w:rPr>
              <w:t>Ablage von:</w:t>
            </w:r>
          </w:p>
          <w:p w14:paraId="09F7EBE2" w14:textId="77777777" w:rsidR="005F22D2" w:rsidRPr="00435642" w:rsidRDefault="005F22D2" w:rsidP="005F22D2">
            <w:pPr>
              <w:pStyle w:val="IPA-Tabelle"/>
              <w:rPr>
                <w:b w:val="0"/>
                <w:sz w:val="22"/>
                <w:szCs w:val="22"/>
              </w:rPr>
            </w:pPr>
            <w:r w:rsidRPr="00435642">
              <w:rPr>
                <w:b w:val="0"/>
                <w:sz w:val="22"/>
                <w:szCs w:val="22"/>
              </w:rPr>
              <w:t>- Dokumenten</w:t>
            </w:r>
          </w:p>
          <w:p w14:paraId="0720EC29" w14:textId="77777777" w:rsidR="005F22D2" w:rsidRPr="00435642" w:rsidRDefault="005F22D2" w:rsidP="005F22D2">
            <w:pPr>
              <w:pStyle w:val="IPA-Tabelle"/>
              <w:rPr>
                <w:b w:val="0"/>
                <w:sz w:val="22"/>
                <w:szCs w:val="22"/>
              </w:rPr>
            </w:pPr>
            <w:r w:rsidRPr="00435642">
              <w:rPr>
                <w:b w:val="0"/>
                <w:sz w:val="22"/>
                <w:szCs w:val="22"/>
              </w:rPr>
              <w:t>- Quellcode</w:t>
            </w:r>
          </w:p>
          <w:p w14:paraId="15109712" w14:textId="77777777" w:rsidR="005F22D2" w:rsidRPr="00435642" w:rsidRDefault="005F22D2" w:rsidP="005F22D2">
            <w:pPr>
              <w:pStyle w:val="IPA-Tabelle"/>
              <w:rPr>
                <w:b w:val="0"/>
                <w:sz w:val="22"/>
                <w:szCs w:val="22"/>
              </w:rPr>
            </w:pPr>
            <w:r w:rsidRPr="00435642">
              <w:rPr>
                <w:b w:val="0"/>
                <w:sz w:val="22"/>
                <w:szCs w:val="22"/>
              </w:rPr>
              <w:t>- Bilder</w:t>
            </w:r>
          </w:p>
          <w:p w14:paraId="38804D87" w14:textId="77777777" w:rsidR="005F22D2" w:rsidRPr="00435642" w:rsidRDefault="005F22D2" w:rsidP="005F22D2">
            <w:pPr>
              <w:pStyle w:val="IPA-Tabelle"/>
              <w:keepNext/>
              <w:rPr>
                <w:b w:val="0"/>
                <w:sz w:val="22"/>
                <w:szCs w:val="22"/>
              </w:rPr>
            </w:pPr>
            <w:r w:rsidRPr="00435642">
              <w:rPr>
                <w:b w:val="0"/>
                <w:sz w:val="22"/>
                <w:szCs w:val="22"/>
              </w:rPr>
              <w:t>- Grafiken</w:t>
            </w:r>
          </w:p>
        </w:tc>
      </w:tr>
    </w:tbl>
    <w:p w14:paraId="6872A0C1" w14:textId="77777777" w:rsidR="005F22D2" w:rsidRDefault="005F22D2" w:rsidP="005F22D2">
      <w:pPr>
        <w:ind w:left="709"/>
      </w:pPr>
      <w:r>
        <w:t>Eine automatische Versionierung ist gewährleistet, ein Datenverlust wird vermieden und der Datenschutz eingehalten. Zusätzlich werden getätigte Änderungen in einem geregelten Prozess kontrolliert und Fehler somit reduziert. Eine Beschreibung zu Github ist unter dem Kapitel 13 verfasst.</w:t>
      </w:r>
    </w:p>
    <w:p w14:paraId="0B90F0FA" w14:textId="77777777" w:rsidR="005F22D2" w:rsidRDefault="005F22D2" w:rsidP="005F22D2">
      <w:pPr>
        <w:pStyle w:val="Caption"/>
      </w:pPr>
      <w:bookmarkStart w:id="36" w:name="_Toc387424554"/>
      <w:bookmarkStart w:id="37" w:name="_Toc262126606"/>
      <w:r>
        <w:t xml:space="preserve">Tabelle </w:t>
      </w:r>
      <w:r w:rsidR="00DC592A">
        <w:fldChar w:fldCharType="begin"/>
      </w:r>
      <w:r w:rsidR="00DC592A">
        <w:instrText xml:space="preserve"> SEQ Tabelle \* ARABIC </w:instrText>
      </w:r>
      <w:r w:rsidR="00DC592A">
        <w:fldChar w:fldCharType="separate"/>
      </w:r>
      <w:r>
        <w:rPr>
          <w:noProof/>
        </w:rPr>
        <w:t>3</w:t>
      </w:r>
      <w:r w:rsidR="00DC592A">
        <w:rPr>
          <w:noProof/>
        </w:rPr>
        <w:fldChar w:fldCharType="end"/>
      </w:r>
      <w:r>
        <w:t>: Datensicherung G</w:t>
      </w:r>
      <w:bookmarkEnd w:id="36"/>
      <w:r>
        <w:t>it</w:t>
      </w:r>
      <w:bookmarkEnd w:id="37"/>
    </w:p>
    <w:p w14:paraId="2EBC5EE3" w14:textId="77777777" w:rsidR="005F22D2" w:rsidRDefault="005F22D2" w:rsidP="005F22D2">
      <w:pPr>
        <w:ind w:left="709"/>
      </w:pPr>
    </w:p>
    <w:p w14:paraId="0C1910EB"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Mittels externer Festplatte</w:t>
      </w:r>
    </w:p>
    <w:p w14:paraId="38AAACB0" w14:textId="77777777" w:rsidR="005F22D2" w:rsidRDefault="005F22D2" w:rsidP="005F22D2">
      <w:pPr>
        <w:pStyle w:val="IPA-Hinweistexte"/>
        <w:ind w:left="720"/>
        <w:rPr>
          <w:rFonts w:eastAsiaTheme="minorHAnsi" w:cstheme="minorBidi"/>
          <w:i w:val="0"/>
          <w:vanish w:val="0"/>
          <w:color w:val="auto"/>
        </w:rPr>
      </w:pPr>
      <w:r>
        <w:rPr>
          <w:rFonts w:eastAsiaTheme="minorHAnsi" w:cstheme="minorBidi"/>
          <w:i w:val="0"/>
          <w:vanish w:val="0"/>
          <w:color w:val="auto"/>
        </w:rPr>
        <w:t>Ein Backup wird jeden Abend auf eine externe Festplatte durchgeführt.</w:t>
      </w:r>
    </w:p>
    <w:p w14:paraId="06AFA0F3" w14:textId="77777777" w:rsidR="005F22D2" w:rsidRDefault="005F22D2" w:rsidP="005F22D2">
      <w:pPr>
        <w:pStyle w:val="IPA-Hinweistexte"/>
        <w:ind w:left="720"/>
        <w:rPr>
          <w:rFonts w:eastAsiaTheme="minorHAnsi" w:cstheme="minorBidi"/>
          <w:i w:val="0"/>
          <w:vanish w:val="0"/>
          <w:color w:val="auto"/>
        </w:rPr>
      </w:pPr>
    </w:p>
    <w:p w14:paraId="1BC13BF5" w14:textId="77777777" w:rsidR="005F22D2" w:rsidRDefault="005F22D2" w:rsidP="005F22D2">
      <w:pPr>
        <w:pStyle w:val="Heading1"/>
      </w:pPr>
      <w:bookmarkStart w:id="38" w:name="_Toc388120143"/>
      <w:r>
        <w:lastRenderedPageBreak/>
        <w:t>Meilensteine</w:t>
      </w:r>
      <w:bookmarkEnd w:id="38"/>
    </w:p>
    <w:p w14:paraId="5F25E132" w14:textId="77777777" w:rsidR="005F22D2" w:rsidRDefault="005F22D2" w:rsidP="005F22D2">
      <w:pPr>
        <w:pStyle w:val="IPA-Textkrper"/>
      </w:pPr>
      <w:r>
        <w:t>In der IPA sind folgende fünf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5F22D2" w14:paraId="28520020"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4B3D2809" w14:textId="77777777" w:rsidR="005F22D2" w:rsidRPr="00435642" w:rsidRDefault="005F22D2" w:rsidP="005F22D2">
            <w:pPr>
              <w:pStyle w:val="IPA-Tabelle"/>
            </w:pPr>
            <w:r w:rsidRPr="00151159">
              <w:rPr>
                <w:sz w:val="22"/>
                <w:szCs w:val="22"/>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0435B831" w14:textId="77777777" w:rsidR="005F22D2" w:rsidRPr="00435642" w:rsidRDefault="005F22D2" w:rsidP="005F22D2">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1BE7D7E4" w14:textId="77777777" w:rsidR="005F22D2" w:rsidRPr="00435642" w:rsidRDefault="005F22D2" w:rsidP="005F22D2">
            <w:pPr>
              <w:pStyle w:val="IPA-Tabelle"/>
              <w:rPr>
                <w:sz w:val="22"/>
                <w:szCs w:val="22"/>
              </w:rPr>
            </w:pPr>
            <w:r w:rsidRPr="00435642">
              <w:rPr>
                <w:sz w:val="22"/>
                <w:szCs w:val="22"/>
              </w:rPr>
              <w:t>Erreicht</w:t>
            </w:r>
          </w:p>
        </w:tc>
      </w:tr>
      <w:tr w:rsidR="005F22D2" w14:paraId="027BC7F6"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6CDB8B3D" w14:textId="77777777" w:rsidR="005F22D2" w:rsidRPr="00435642" w:rsidRDefault="005F22D2" w:rsidP="005F22D2">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3D79852B" w14:textId="77777777" w:rsidR="005F22D2" w:rsidRPr="00435642" w:rsidRDefault="005F22D2" w:rsidP="005F22D2">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79F68C92" w14:textId="77777777" w:rsidR="005F22D2" w:rsidRPr="00435642" w:rsidRDefault="005F22D2" w:rsidP="005F22D2">
            <w:pPr>
              <w:pStyle w:val="IPA-Tabelle"/>
              <w:rPr>
                <w:b w:val="0"/>
                <w:sz w:val="22"/>
                <w:szCs w:val="22"/>
              </w:rPr>
            </w:pPr>
            <w:r w:rsidRPr="00435642">
              <w:rPr>
                <w:b w:val="0"/>
                <w:sz w:val="22"/>
                <w:szCs w:val="22"/>
              </w:rPr>
              <w:t>Ja</w:t>
            </w:r>
          </w:p>
        </w:tc>
      </w:tr>
      <w:tr w:rsidR="005F22D2" w14:paraId="452126C9"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61B2D2DA" w14:textId="77777777" w:rsidR="005F22D2" w:rsidRPr="00435642" w:rsidRDefault="005F22D2" w:rsidP="005F22D2">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244FCEAA" w14:textId="77777777" w:rsidR="005F22D2" w:rsidRPr="00435642" w:rsidRDefault="005F22D2" w:rsidP="005F22D2">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24B81598" w14:textId="77777777" w:rsidR="005F22D2" w:rsidRPr="00435642" w:rsidRDefault="005F22D2" w:rsidP="005F22D2">
            <w:pPr>
              <w:pStyle w:val="IPA-Tabelle"/>
              <w:rPr>
                <w:b w:val="0"/>
                <w:sz w:val="22"/>
                <w:szCs w:val="22"/>
              </w:rPr>
            </w:pPr>
            <w:r w:rsidRPr="00435642">
              <w:rPr>
                <w:b w:val="0"/>
                <w:sz w:val="22"/>
                <w:szCs w:val="22"/>
              </w:rPr>
              <w:t>Ja</w:t>
            </w:r>
          </w:p>
        </w:tc>
      </w:tr>
      <w:tr w:rsidR="005F22D2" w14:paraId="36BD0BA1"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23D9BA33" w14:textId="77777777" w:rsidR="005F22D2" w:rsidRPr="00435642" w:rsidRDefault="005F22D2" w:rsidP="005F22D2">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72C8ED72" w14:textId="77777777" w:rsidR="005F22D2" w:rsidRPr="00435642" w:rsidRDefault="005F22D2" w:rsidP="005F22D2">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214A3417" w14:textId="77777777" w:rsidR="005F22D2" w:rsidRPr="00435642" w:rsidRDefault="005F22D2" w:rsidP="005F22D2">
            <w:pPr>
              <w:pStyle w:val="IPA-Tabelle"/>
              <w:rPr>
                <w:b w:val="0"/>
                <w:sz w:val="22"/>
                <w:szCs w:val="22"/>
              </w:rPr>
            </w:pPr>
            <w:r>
              <w:rPr>
                <w:b w:val="0"/>
                <w:sz w:val="22"/>
                <w:szCs w:val="22"/>
              </w:rPr>
              <w:t>Ja</w:t>
            </w:r>
          </w:p>
        </w:tc>
      </w:tr>
      <w:tr w:rsidR="005F22D2" w14:paraId="1BD23973"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0D73FEF3" w14:textId="77777777" w:rsidR="005F22D2" w:rsidRPr="00435642" w:rsidRDefault="005F22D2" w:rsidP="005F22D2">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3608737D" w14:textId="77777777" w:rsidR="005F22D2" w:rsidRPr="00435642" w:rsidRDefault="005F22D2" w:rsidP="005F22D2">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7D4359A0" w14:textId="77777777" w:rsidR="005F22D2" w:rsidRPr="00435642" w:rsidRDefault="005F22D2" w:rsidP="005F22D2">
            <w:pPr>
              <w:pStyle w:val="IPA-Tabelle"/>
              <w:jc w:val="center"/>
              <w:rPr>
                <w:b w:val="0"/>
                <w:sz w:val="22"/>
                <w:szCs w:val="22"/>
              </w:rPr>
            </w:pPr>
          </w:p>
        </w:tc>
      </w:tr>
      <w:tr w:rsidR="005F22D2" w14:paraId="5D4E468C"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themeFill="background1"/>
          </w:tcPr>
          <w:p w14:paraId="6AF2C106" w14:textId="77777777" w:rsidR="005F22D2" w:rsidRPr="00435642" w:rsidRDefault="005F22D2" w:rsidP="005F22D2">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themeFill="background1"/>
          </w:tcPr>
          <w:p w14:paraId="7DE3F19F" w14:textId="77777777" w:rsidR="005F22D2" w:rsidRPr="00435642" w:rsidRDefault="005F22D2" w:rsidP="005F22D2">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themeFill="background1"/>
          </w:tcPr>
          <w:p w14:paraId="2CB95713" w14:textId="77777777" w:rsidR="005F22D2" w:rsidRPr="00435642" w:rsidRDefault="005F22D2" w:rsidP="005F22D2">
            <w:pPr>
              <w:pStyle w:val="IPA-Tabelle"/>
              <w:keepNext/>
              <w:rPr>
                <w:b w:val="0"/>
                <w:sz w:val="22"/>
                <w:szCs w:val="22"/>
              </w:rPr>
            </w:pPr>
          </w:p>
        </w:tc>
      </w:tr>
    </w:tbl>
    <w:p w14:paraId="1EF5501D" w14:textId="146D1CD9" w:rsidR="005F22D2" w:rsidRDefault="005F22D2" w:rsidP="005F22D2">
      <w:pPr>
        <w:pStyle w:val="Caption"/>
      </w:pPr>
      <w:bookmarkStart w:id="39" w:name="_Toc387424555"/>
      <w:r>
        <w:t>Tabelle 4: Meilensteine</w:t>
      </w:r>
      <w:bookmarkEnd w:id="39"/>
    </w:p>
    <w:p w14:paraId="1ABE48EC" w14:textId="77777777" w:rsidR="005F22D2" w:rsidRDefault="005F22D2" w:rsidP="005F22D2">
      <w:pPr>
        <w:pStyle w:val="IPA-Hinweistexte"/>
        <w:ind w:left="720"/>
        <w:rPr>
          <w:rFonts w:eastAsiaTheme="minorHAnsi" w:cstheme="minorBidi"/>
          <w:i w:val="0"/>
          <w:vanish w:val="0"/>
          <w:color w:val="auto"/>
        </w:rPr>
      </w:pPr>
    </w:p>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5"/>
          <w:footerReference w:type="default" r:id="rId16"/>
          <w:headerReference w:type="first" r:id="rId17"/>
          <w:footerReference w:type="first" r:id="rId18"/>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40" w:name="_Toc261093088"/>
      <w:r>
        <w:lastRenderedPageBreak/>
        <w:t>Zeitplan</w:t>
      </w:r>
      <w:bookmarkEnd w:id="40"/>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9"/>
          <w:footerReference w:type="first" r:id="rId20"/>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41" w:name="_Toc261093089"/>
      <w:r>
        <w:lastRenderedPageBreak/>
        <w:t>Arbeitsjournal</w:t>
      </w:r>
      <w:bookmarkEnd w:id="41"/>
    </w:p>
    <w:p w14:paraId="0C5D53A6" w14:textId="77777777" w:rsidR="005F22D2" w:rsidRDefault="005F22D2" w:rsidP="005F22D2">
      <w:pPr>
        <w:pStyle w:val="IPA-Textkrper"/>
      </w:pPr>
      <w:r>
        <w:t>Im Arbeitsjournal sind die wichtigsten Informationen chronologisch gesammelt. Täglich werden das Vorgehen, fremde Hilfestellungen und besondere Vorkommnisse dokumentiert.</w:t>
      </w:r>
    </w:p>
    <w:p w14:paraId="735EB1C9" w14:textId="77777777" w:rsidR="005F22D2" w:rsidRPr="00E10423" w:rsidRDefault="005F22D2" w:rsidP="005F22D2">
      <w:pPr>
        <w:pStyle w:val="IPA-Textkrper"/>
        <w:rPr>
          <w:szCs w:val="22"/>
        </w:rPr>
      </w:pPr>
      <w:r w:rsidRPr="00E10423">
        <w:rPr>
          <w:szCs w:val="22"/>
        </w:rPr>
        <w:t>Die Festlegungen dieses Dokuments gelten im Projekt</w:t>
      </w:r>
      <w:r>
        <w:fldChar w:fldCharType="begin"/>
      </w:r>
      <w:r>
        <w:instrText xml:space="preserve"> SUBJECT  \* MERGEFORMAT </w:instrText>
      </w:r>
      <w:r>
        <w:rPr>
          <w:szCs w:val="22"/>
        </w:rPr>
        <w:fldChar w:fldCharType="end"/>
      </w:r>
      <w:r w:rsidRPr="00E10423">
        <w:rPr>
          <w:szCs w:val="22"/>
        </w:rPr>
        <w:t>.</w:t>
      </w:r>
    </w:p>
    <w:p w14:paraId="12D76BDA" w14:textId="77777777" w:rsidR="005F22D2" w:rsidRPr="00E10423" w:rsidRDefault="005F22D2" w:rsidP="005F22D2">
      <w:pPr>
        <w:pStyle w:val="IPA-Textkrper"/>
        <w:rPr>
          <w:szCs w:val="22"/>
        </w:rPr>
      </w:pPr>
      <w:r w:rsidRPr="00E10423">
        <w:rPr>
          <w:szCs w:val="22"/>
        </w:rPr>
        <w:t>Gemäss Art. 5 Absatz 2 der Wegleitung über die individuelle praktische Arbeit (IPA) an Lehrabschlussprüfungen des BBT vom 27. August 2001 gilt:</w:t>
      </w:r>
    </w:p>
    <w:p w14:paraId="6D51392C" w14:textId="77777777" w:rsidR="005F22D2" w:rsidRPr="00E10423" w:rsidRDefault="005F22D2" w:rsidP="005F22D2">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600B48EA" w14:textId="77777777" w:rsidR="005F22D2" w:rsidRPr="00E10423" w:rsidRDefault="005F22D2" w:rsidP="005F22D2">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2BF923A2" w14:textId="77777777" w:rsidR="005F22D2" w:rsidRDefault="005F22D2" w:rsidP="005F22D2">
      <w:pPr>
        <w:pStyle w:val="IPA-Textkrper"/>
        <w:rPr>
          <w:szCs w:val="22"/>
        </w:rPr>
      </w:pPr>
      <w:r w:rsidRPr="00E10423">
        <w:rPr>
          <w:szCs w:val="22"/>
        </w:rPr>
        <w:t>Das Arbeitsjournal dient der Nachvollziehbarkeit der von den Lernenden ausgeführten Arbeiten und wird als Teil der IPA in die Bewertung mit einbezogen.</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42"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181750DB" w14:textId="77777777" w:rsidTr="005F22D2">
        <w:tc>
          <w:tcPr>
            <w:tcW w:w="6226" w:type="dxa"/>
            <w:tcBorders>
              <w:bottom w:val="dotted" w:sz="4" w:space="0" w:color="auto"/>
            </w:tcBorders>
            <w:shd w:val="clear" w:color="auto" w:fill="B8CCE4" w:themeFill="accent1" w:themeFillTint="66"/>
            <w:tcMar>
              <w:top w:w="85" w:type="dxa"/>
              <w:bottom w:w="85" w:type="dxa"/>
            </w:tcMar>
          </w:tcPr>
          <w:p w14:paraId="4E6DBFF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369CCBB"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CDFFAA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679F8E8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F2C350C"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DFC034D"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6A92B010" w14:textId="77777777" w:rsidTr="005F22D2">
        <w:tc>
          <w:tcPr>
            <w:tcW w:w="6226" w:type="dxa"/>
            <w:tcBorders>
              <w:bottom w:val="dotted" w:sz="4" w:space="0" w:color="auto"/>
            </w:tcBorders>
            <w:tcMar>
              <w:top w:w="85" w:type="dxa"/>
              <w:bottom w:w="85" w:type="dxa"/>
            </w:tcMar>
          </w:tcPr>
          <w:p w14:paraId="518597A8"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Kickoff-Meeting</w:t>
            </w:r>
          </w:p>
          <w:p w14:paraId="0D17E76B" w14:textId="77777777" w:rsidR="005F22D2" w:rsidRPr="008F6D25" w:rsidRDefault="005F22D2" w:rsidP="005F22D2">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habe ich mit dem Fachexperten Technik Mathias Leimgruber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6915B01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01223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2F70B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9C8E7BB" w14:textId="77777777" w:rsidTr="005F22D2">
        <w:tc>
          <w:tcPr>
            <w:tcW w:w="6226" w:type="dxa"/>
            <w:tcBorders>
              <w:bottom w:val="dotted" w:sz="4" w:space="0" w:color="auto"/>
            </w:tcBorders>
            <w:tcMar>
              <w:top w:w="85" w:type="dxa"/>
              <w:bottom w:w="85" w:type="dxa"/>
            </w:tcMar>
          </w:tcPr>
          <w:p w14:paraId="1879392C" w14:textId="77777777" w:rsidR="005F22D2" w:rsidRDefault="005F22D2" w:rsidP="005F22D2">
            <w:pPr>
              <w:pStyle w:val="IPA-Tabelle"/>
              <w:rPr>
                <w:i/>
                <w:iCs/>
                <w:color w:val="000000" w:themeColor="text1"/>
                <w:sz w:val="22"/>
                <w:szCs w:val="22"/>
              </w:rPr>
            </w:pPr>
            <w:r w:rsidRPr="00B93BED">
              <w:rPr>
                <w:i/>
                <w:iCs/>
                <w:color w:val="000000" w:themeColor="text1"/>
                <w:sz w:val="22"/>
                <w:szCs w:val="22"/>
              </w:rPr>
              <w:t>Git Repository</w:t>
            </w:r>
          </w:p>
          <w:p w14:paraId="7D92FAE9" w14:textId="77777777" w:rsidR="005F22D2" w:rsidRPr="00B93BED" w:rsidRDefault="005F22D2" w:rsidP="005F22D2">
            <w:pPr>
              <w:pStyle w:val="IPA-Tabelle"/>
              <w:rPr>
                <w:i/>
                <w:iCs/>
                <w:color w:val="000000" w:themeColor="text1"/>
                <w:sz w:val="22"/>
                <w:szCs w:val="22"/>
              </w:rPr>
            </w:pPr>
            <w:r>
              <w:rPr>
                <w:iCs/>
                <w:color w:val="000000" w:themeColor="text1"/>
                <w:sz w:val="22"/>
                <w:szCs w:val="22"/>
              </w:rPr>
              <w:t>Das Git Repository habe ich</w:t>
            </w:r>
            <w:r w:rsidRPr="00B93BED">
              <w:rPr>
                <w:iCs/>
                <w:color w:val="000000" w:themeColor="text1"/>
                <w:sz w:val="22"/>
                <w:szCs w:val="22"/>
              </w:rPr>
              <w:t xml:space="preserve"> unter</w:t>
            </w:r>
            <w:r w:rsidRPr="006D2446">
              <w:rPr>
                <w:iCs/>
                <w:sz w:val="22"/>
                <w:szCs w:val="22"/>
              </w:rPr>
              <w:t xml:space="preserve"> „</w:t>
            </w:r>
            <w:hyperlink r:id="rId21" w:history="1">
              <w:r w:rsidRPr="00516AB6">
                <w:rPr>
                  <w:iCs/>
                  <w:sz w:val="22"/>
                  <w:szCs w:val="22"/>
                </w:rPr>
                <w:t xml:space="preserve"> </w:t>
              </w:r>
              <w:r w:rsidRPr="00516AB6">
                <w:rPr>
                  <w:sz w:val="22"/>
                  <w:szCs w:val="22"/>
                </w:rPr>
                <w:t>https://github.com/4teamwork“ unter dem Namen „IPA_michel.weingart.git</w:t>
              </w:r>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0AB0CA1D"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B466B9D"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79B3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5E8D2BA" w14:textId="77777777" w:rsidTr="005F22D2">
        <w:tc>
          <w:tcPr>
            <w:tcW w:w="6226" w:type="dxa"/>
            <w:tcBorders>
              <w:bottom w:val="dotted" w:sz="4" w:space="0" w:color="auto"/>
            </w:tcBorders>
            <w:tcMar>
              <w:top w:w="85" w:type="dxa"/>
              <w:bottom w:w="85" w:type="dxa"/>
            </w:tcMar>
          </w:tcPr>
          <w:p w14:paraId="6B6EB32B" w14:textId="77777777" w:rsidR="005F22D2" w:rsidRDefault="005F22D2" w:rsidP="005F22D2">
            <w:pPr>
              <w:pStyle w:val="IPA-Tabelle"/>
              <w:rPr>
                <w:i/>
                <w:iCs/>
                <w:color w:val="000000" w:themeColor="text1"/>
                <w:sz w:val="22"/>
                <w:szCs w:val="22"/>
              </w:rPr>
            </w:pPr>
            <w:r>
              <w:rPr>
                <w:i/>
                <w:iCs/>
                <w:color w:val="000000" w:themeColor="text1"/>
                <w:sz w:val="22"/>
                <w:szCs w:val="22"/>
              </w:rPr>
              <w:t>Dokumentation eröffnen</w:t>
            </w:r>
          </w:p>
          <w:p w14:paraId="10DC6858" w14:textId="77777777" w:rsidR="005F22D2" w:rsidRPr="00B93BED" w:rsidRDefault="005F22D2" w:rsidP="005F22D2">
            <w:pPr>
              <w:pStyle w:val="IPA-Tabelle"/>
              <w:rPr>
                <w:i/>
                <w:iCs/>
                <w:color w:val="000000" w:themeColor="text1"/>
                <w:sz w:val="22"/>
                <w:szCs w:val="22"/>
              </w:rPr>
            </w:pPr>
            <w:r>
              <w:rPr>
                <w:iCs/>
                <w:color w:val="000000" w:themeColor="text1"/>
                <w:sz w:val="22"/>
                <w:szCs w:val="22"/>
              </w:rPr>
              <w:t xml:space="preserve">Ich habe die Dokumentation </w:t>
            </w:r>
            <w:r w:rsidRPr="00B93BED">
              <w:rPr>
                <w:iCs/>
                <w:color w:val="000000" w:themeColor="text1"/>
                <w:sz w:val="22"/>
                <w:szCs w:val="22"/>
              </w:rPr>
              <w:t>eröffnet.</w:t>
            </w:r>
          </w:p>
        </w:tc>
        <w:tc>
          <w:tcPr>
            <w:tcW w:w="1066" w:type="dxa"/>
            <w:tcBorders>
              <w:bottom w:val="dotted" w:sz="4" w:space="0" w:color="auto"/>
            </w:tcBorders>
            <w:tcMar>
              <w:top w:w="85" w:type="dxa"/>
              <w:bottom w:w="85" w:type="dxa"/>
            </w:tcMar>
          </w:tcPr>
          <w:p w14:paraId="729BA4D9"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810117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B7AED26"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AB0512A" w14:textId="77777777" w:rsidTr="005F22D2">
        <w:tc>
          <w:tcPr>
            <w:tcW w:w="6226" w:type="dxa"/>
            <w:tcBorders>
              <w:bottom w:val="dotted" w:sz="4" w:space="0" w:color="auto"/>
            </w:tcBorders>
            <w:tcMar>
              <w:top w:w="85" w:type="dxa"/>
              <w:bottom w:w="85" w:type="dxa"/>
            </w:tcMar>
          </w:tcPr>
          <w:p w14:paraId="3FE8F03A"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Standardeintragungen in der Dokumentation</w:t>
            </w:r>
          </w:p>
          <w:p w14:paraId="6654C5EC"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Ich habe die ersten</w:t>
            </w:r>
            <w:r>
              <w:rPr>
                <w:iCs/>
                <w:color w:val="000000" w:themeColor="text1"/>
                <w:sz w:val="22"/>
                <w:szCs w:val="22"/>
              </w:rPr>
              <w:t xml:space="preserve"> kleinen</w:t>
            </w:r>
            <w:r w:rsidRPr="00BE1768">
              <w:rPr>
                <w:iCs/>
                <w:color w:val="000000" w:themeColor="text1"/>
                <w:sz w:val="22"/>
                <w:szCs w:val="22"/>
              </w:rPr>
              <w:t xml:space="preserve"> Eintragungen in der Do</w:t>
            </w:r>
            <w:r>
              <w:rPr>
                <w:iCs/>
                <w:color w:val="000000" w:themeColor="text1"/>
                <w:sz w:val="22"/>
                <w:szCs w:val="22"/>
              </w:rPr>
              <w:t xml:space="preserve">kumentation vorgenommen wie </w:t>
            </w:r>
            <w:r w:rsidRPr="00BE1768">
              <w:rPr>
                <w:iCs/>
                <w:color w:val="000000" w:themeColor="text1"/>
                <w:sz w:val="22"/>
                <w:szCs w:val="22"/>
              </w:rPr>
              <w:t>Header / Footer...</w:t>
            </w:r>
          </w:p>
        </w:tc>
        <w:tc>
          <w:tcPr>
            <w:tcW w:w="1066" w:type="dxa"/>
            <w:tcBorders>
              <w:bottom w:val="dotted" w:sz="4" w:space="0" w:color="auto"/>
            </w:tcBorders>
            <w:tcMar>
              <w:top w:w="85" w:type="dxa"/>
              <w:bottom w:w="85" w:type="dxa"/>
            </w:tcMar>
          </w:tcPr>
          <w:p w14:paraId="5D39DB4E"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0F9F20BF"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66B7F7F5"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r>
      <w:tr w:rsidR="005F22D2" w:rsidRPr="008F6D25" w14:paraId="3CE9A559" w14:textId="77777777" w:rsidTr="005F22D2">
        <w:tc>
          <w:tcPr>
            <w:tcW w:w="6226" w:type="dxa"/>
            <w:tcBorders>
              <w:bottom w:val="dotted" w:sz="4" w:space="0" w:color="auto"/>
            </w:tcBorders>
            <w:tcMar>
              <w:top w:w="85" w:type="dxa"/>
              <w:bottom w:w="85" w:type="dxa"/>
            </w:tcMar>
          </w:tcPr>
          <w:p w14:paraId="192685F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Zeitplan erstellen</w:t>
            </w:r>
          </w:p>
          <w:p w14:paraId="75EDEFB4" w14:textId="77777777" w:rsidR="005F22D2" w:rsidRPr="00BE1768" w:rsidRDefault="005F22D2" w:rsidP="005F22D2">
            <w:pPr>
              <w:pStyle w:val="IPA-Tabelle"/>
              <w:rPr>
                <w:i/>
                <w:iCs/>
                <w:color w:val="000000" w:themeColor="text1"/>
                <w:sz w:val="22"/>
                <w:szCs w:val="22"/>
              </w:rPr>
            </w:pPr>
            <w:r>
              <w:rPr>
                <w:iCs/>
                <w:color w:val="000000" w:themeColor="text1"/>
                <w:sz w:val="22"/>
                <w:szCs w:val="22"/>
              </w:rPr>
              <w:t>Den</w:t>
            </w:r>
            <w:r w:rsidRPr="00BE1768">
              <w:rPr>
                <w:iCs/>
                <w:color w:val="000000" w:themeColor="text1"/>
                <w:sz w:val="22"/>
                <w:szCs w:val="22"/>
              </w:rPr>
              <w:t xml:space="preserve"> Zeitplan </w:t>
            </w:r>
            <w:r>
              <w:rPr>
                <w:iCs/>
                <w:color w:val="000000" w:themeColor="text1"/>
                <w:sz w:val="22"/>
                <w:szCs w:val="22"/>
              </w:rPr>
              <w:t xml:space="preserve">habe ich </w:t>
            </w:r>
            <w:r w:rsidRPr="00BE1768">
              <w:rPr>
                <w:iCs/>
                <w:color w:val="000000" w:themeColor="text1"/>
                <w:sz w:val="22"/>
                <w:szCs w:val="22"/>
              </w:rPr>
              <w:t>erstellt und die Soll-Zeiten eingetragen.</w:t>
            </w:r>
          </w:p>
        </w:tc>
        <w:tc>
          <w:tcPr>
            <w:tcW w:w="1066" w:type="dxa"/>
            <w:tcBorders>
              <w:bottom w:val="dotted" w:sz="4" w:space="0" w:color="auto"/>
            </w:tcBorders>
            <w:tcMar>
              <w:top w:w="85" w:type="dxa"/>
              <w:bottom w:w="85" w:type="dxa"/>
            </w:tcMar>
          </w:tcPr>
          <w:p w14:paraId="4411B537"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7661DD50"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23743A34" w14:textId="77777777" w:rsidR="005F22D2" w:rsidRPr="00BE1768" w:rsidRDefault="005F22D2" w:rsidP="005F22D2">
            <w:pPr>
              <w:pStyle w:val="IPA-Tabelle"/>
              <w:jc w:val="center"/>
              <w:rPr>
                <w:color w:val="000000" w:themeColor="text1"/>
                <w:sz w:val="22"/>
                <w:szCs w:val="22"/>
              </w:rPr>
            </w:pPr>
            <w:r>
              <w:rPr>
                <w:color w:val="000000" w:themeColor="text1"/>
                <w:sz w:val="22"/>
                <w:szCs w:val="22"/>
              </w:rPr>
              <w:t>2</w:t>
            </w:r>
            <w:r w:rsidRPr="00BE1768">
              <w:rPr>
                <w:color w:val="000000" w:themeColor="text1"/>
                <w:sz w:val="22"/>
                <w:szCs w:val="22"/>
              </w:rPr>
              <w:t>.</w:t>
            </w:r>
            <w:r>
              <w:rPr>
                <w:color w:val="000000" w:themeColor="text1"/>
                <w:sz w:val="22"/>
                <w:szCs w:val="22"/>
              </w:rPr>
              <w:t>5</w:t>
            </w:r>
          </w:p>
        </w:tc>
      </w:tr>
      <w:tr w:rsidR="005F22D2" w:rsidRPr="008F6D25" w14:paraId="6B76B82C" w14:textId="77777777" w:rsidTr="005F22D2">
        <w:tc>
          <w:tcPr>
            <w:tcW w:w="6226" w:type="dxa"/>
            <w:tcBorders>
              <w:bottom w:val="dotted" w:sz="4" w:space="0" w:color="auto"/>
            </w:tcBorders>
            <w:tcMar>
              <w:top w:w="85" w:type="dxa"/>
              <w:bottom w:w="85" w:type="dxa"/>
            </w:tcMar>
          </w:tcPr>
          <w:p w14:paraId="6A79139B"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Aufgabenstellung erfassen</w:t>
            </w:r>
          </w:p>
          <w:p w14:paraId="41F21E10"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Die Au</w:t>
            </w:r>
            <w:r>
              <w:rPr>
                <w:iCs/>
                <w:color w:val="000000" w:themeColor="text1"/>
                <w:sz w:val="22"/>
                <w:szCs w:val="22"/>
              </w:rPr>
              <w:t>fgabenstellung zum Projekt habe ich</w:t>
            </w:r>
            <w:r w:rsidRPr="00BE1768">
              <w:rPr>
                <w:iCs/>
                <w:color w:val="000000" w:themeColor="text1"/>
                <w:sz w:val="22"/>
                <w:szCs w:val="22"/>
              </w:rPr>
              <w:t xml:space="preserve"> erfasst.</w:t>
            </w:r>
          </w:p>
        </w:tc>
        <w:tc>
          <w:tcPr>
            <w:tcW w:w="1066" w:type="dxa"/>
            <w:tcBorders>
              <w:bottom w:val="dotted" w:sz="4" w:space="0" w:color="auto"/>
            </w:tcBorders>
            <w:tcMar>
              <w:top w:w="85" w:type="dxa"/>
              <w:bottom w:w="85" w:type="dxa"/>
            </w:tcMar>
          </w:tcPr>
          <w:p w14:paraId="00783637"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EC48CC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w:t>
            </w:r>
            <w:r>
              <w:rPr>
                <w:bCs/>
                <w:color w:val="000000" w:themeColor="text1"/>
                <w:sz w:val="22"/>
                <w:szCs w:val="22"/>
              </w:rPr>
              <w:t>0</w:t>
            </w:r>
          </w:p>
        </w:tc>
        <w:tc>
          <w:tcPr>
            <w:tcW w:w="1069" w:type="dxa"/>
            <w:tcBorders>
              <w:bottom w:val="dotted" w:sz="4" w:space="0" w:color="auto"/>
            </w:tcBorders>
            <w:tcMar>
              <w:top w:w="85" w:type="dxa"/>
              <w:bottom w:w="85" w:type="dxa"/>
            </w:tcMar>
          </w:tcPr>
          <w:p w14:paraId="7558D1D4"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1.5</w:t>
            </w:r>
          </w:p>
        </w:tc>
      </w:tr>
      <w:tr w:rsidR="005F22D2" w:rsidRPr="008F6D25" w14:paraId="7E7BD7B9" w14:textId="77777777" w:rsidTr="005F22D2">
        <w:tc>
          <w:tcPr>
            <w:tcW w:w="6226" w:type="dxa"/>
            <w:tcBorders>
              <w:bottom w:val="dotted" w:sz="4" w:space="0" w:color="auto"/>
            </w:tcBorders>
            <w:tcMar>
              <w:top w:w="85" w:type="dxa"/>
              <w:bottom w:w="85" w:type="dxa"/>
            </w:tcMar>
          </w:tcPr>
          <w:p w14:paraId="448465D9"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Vorkenntnisse / Vorarbeiten / Firmenstandards / Organisaiton des Projekts erfassen</w:t>
            </w:r>
          </w:p>
          <w:p w14:paraId="26440508" w14:textId="77777777" w:rsidR="005F22D2" w:rsidRPr="00BE1768" w:rsidRDefault="005F22D2" w:rsidP="005F22D2">
            <w:pPr>
              <w:pStyle w:val="IPA-Tabelle"/>
              <w:rPr>
                <w:i/>
                <w:iCs/>
                <w:color w:val="000000" w:themeColor="text1"/>
                <w:sz w:val="22"/>
                <w:szCs w:val="22"/>
              </w:rPr>
            </w:pPr>
            <w:r>
              <w:rPr>
                <w:iCs/>
                <w:color w:val="000000" w:themeColor="text1"/>
                <w:sz w:val="22"/>
                <w:szCs w:val="22"/>
              </w:rPr>
              <w:t>Elemente der Dokumente habe ich</w:t>
            </w:r>
            <w:r w:rsidRPr="00BE1768">
              <w:rPr>
                <w:iCs/>
                <w:color w:val="000000" w:themeColor="text1"/>
                <w:sz w:val="22"/>
                <w:szCs w:val="22"/>
              </w:rPr>
              <w:t xml:space="preserve"> eingepflegt.</w:t>
            </w:r>
          </w:p>
        </w:tc>
        <w:tc>
          <w:tcPr>
            <w:tcW w:w="1066" w:type="dxa"/>
            <w:tcBorders>
              <w:bottom w:val="dotted" w:sz="4" w:space="0" w:color="auto"/>
            </w:tcBorders>
            <w:tcMar>
              <w:top w:w="85" w:type="dxa"/>
              <w:bottom w:w="85" w:type="dxa"/>
            </w:tcMar>
            <w:vAlign w:val="center"/>
          </w:tcPr>
          <w:p w14:paraId="1A81DD86"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031C1A7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682F6D2A"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w:t>
            </w:r>
            <w:r w:rsidRPr="00BE1768">
              <w:rPr>
                <w:bCs/>
                <w:color w:val="000000" w:themeColor="text1"/>
                <w:sz w:val="22"/>
                <w:szCs w:val="22"/>
              </w:rPr>
              <w:t>.</w:t>
            </w:r>
            <w:r>
              <w:rPr>
                <w:bCs/>
                <w:color w:val="000000" w:themeColor="text1"/>
                <w:sz w:val="22"/>
                <w:szCs w:val="22"/>
              </w:rPr>
              <w:t>0</w:t>
            </w:r>
          </w:p>
        </w:tc>
      </w:tr>
      <w:tr w:rsidR="005F22D2" w:rsidRPr="008F6D25" w14:paraId="09A7C11B" w14:textId="77777777" w:rsidTr="005F22D2">
        <w:tc>
          <w:tcPr>
            <w:tcW w:w="6226" w:type="dxa"/>
            <w:tcBorders>
              <w:bottom w:val="dotted" w:sz="4" w:space="0" w:color="auto"/>
            </w:tcBorders>
            <w:tcMar>
              <w:top w:w="85" w:type="dxa"/>
              <w:bottom w:w="85" w:type="dxa"/>
            </w:tcMar>
          </w:tcPr>
          <w:p w14:paraId="700FC18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Studie Ist / Soll</w:t>
            </w:r>
          </w:p>
          <w:p w14:paraId="2780327C" w14:textId="77777777" w:rsidR="005F22D2" w:rsidRPr="00BE1768" w:rsidRDefault="005F22D2" w:rsidP="005F22D2">
            <w:pPr>
              <w:pStyle w:val="IPA-Tabelle"/>
              <w:rPr>
                <w:i/>
                <w:iCs/>
                <w:color w:val="000000" w:themeColor="text1"/>
                <w:sz w:val="22"/>
                <w:szCs w:val="22"/>
              </w:rPr>
            </w:pPr>
            <w:r>
              <w:rPr>
                <w:iCs/>
                <w:color w:val="000000" w:themeColor="text1"/>
                <w:sz w:val="22"/>
                <w:szCs w:val="22"/>
              </w:rPr>
              <w:t>Eine k</w:t>
            </w:r>
            <w:r w:rsidRPr="00BE1768">
              <w:rPr>
                <w:iCs/>
                <w:color w:val="000000" w:themeColor="text1"/>
                <w:sz w:val="22"/>
                <w:szCs w:val="22"/>
              </w:rPr>
              <w:t xml:space="preserve">urze Reflektion betreffend des Ist und Soll -Zustandes </w:t>
            </w:r>
            <w:r>
              <w:rPr>
                <w:iCs/>
                <w:color w:val="000000" w:themeColor="text1"/>
                <w:sz w:val="22"/>
                <w:szCs w:val="22"/>
              </w:rPr>
              <w:t>habe ich</w:t>
            </w:r>
            <w:r w:rsidRPr="00BE1768">
              <w:rPr>
                <w:iCs/>
                <w:color w:val="000000" w:themeColor="text1"/>
                <w:sz w:val="22"/>
                <w:szCs w:val="22"/>
              </w:rPr>
              <w:t xml:space="preserve"> gemacht.</w:t>
            </w:r>
          </w:p>
        </w:tc>
        <w:tc>
          <w:tcPr>
            <w:tcW w:w="1066" w:type="dxa"/>
            <w:tcBorders>
              <w:bottom w:val="dotted" w:sz="4" w:space="0" w:color="auto"/>
            </w:tcBorders>
            <w:tcMar>
              <w:top w:w="85" w:type="dxa"/>
              <w:bottom w:w="85" w:type="dxa"/>
            </w:tcMar>
          </w:tcPr>
          <w:p w14:paraId="7C1D7BC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223C051"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0095B0A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r>
      <w:tr w:rsidR="005F22D2" w:rsidRPr="008F6D25" w14:paraId="0FEB8CFE" w14:textId="77777777" w:rsidTr="005F22D2">
        <w:tc>
          <w:tcPr>
            <w:tcW w:w="6226" w:type="dxa"/>
            <w:tcBorders>
              <w:bottom w:val="dotted" w:sz="4" w:space="0" w:color="auto"/>
            </w:tcBorders>
            <w:tcMar>
              <w:top w:w="85" w:type="dxa"/>
              <w:bottom w:w="85" w:type="dxa"/>
            </w:tcMar>
          </w:tcPr>
          <w:p w14:paraId="03A7DDA3"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Eintrag Arbeitsjournal</w:t>
            </w:r>
          </w:p>
          <w:p w14:paraId="59EE775D" w14:textId="77777777" w:rsidR="005F22D2" w:rsidRPr="00BE1768" w:rsidRDefault="005F22D2" w:rsidP="005F22D2">
            <w:pPr>
              <w:pStyle w:val="IPA-Tabelle"/>
              <w:rPr>
                <w:color w:val="000000" w:themeColor="text1"/>
                <w:sz w:val="22"/>
                <w:szCs w:val="22"/>
              </w:rPr>
            </w:pPr>
            <w:r>
              <w:rPr>
                <w:iCs/>
                <w:color w:val="000000" w:themeColor="text1"/>
                <w:sz w:val="22"/>
                <w:szCs w:val="22"/>
              </w:rPr>
              <w:t>Das Arbeitsjournal habe ich</w:t>
            </w:r>
            <w:r w:rsidRPr="00BE1768">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2C66155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34EB2E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5D3330F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r>
      <w:tr w:rsidR="005F22D2" w:rsidRPr="008F6D25" w14:paraId="145D2354" w14:textId="77777777" w:rsidTr="005F22D2">
        <w:tc>
          <w:tcPr>
            <w:tcW w:w="6226" w:type="dxa"/>
            <w:tcBorders>
              <w:bottom w:val="dotted" w:sz="4" w:space="0" w:color="auto"/>
            </w:tcBorders>
            <w:tcMar>
              <w:top w:w="85" w:type="dxa"/>
              <w:bottom w:w="85" w:type="dxa"/>
            </w:tcMar>
          </w:tcPr>
          <w:p w14:paraId="5A8CA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08B9267" w14:textId="77777777" w:rsidR="005F22D2" w:rsidRPr="001D4DDD" w:rsidRDefault="005F22D2" w:rsidP="005F22D2">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657C5FD8"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7</w:t>
            </w:r>
            <w:r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6F75C6EB"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8</w:t>
            </w:r>
            <w:r w:rsidRPr="001D4DDD">
              <w:rPr>
                <w:bCs w:val="0"/>
                <w:color w:val="000000" w:themeColor="text1"/>
                <w:sz w:val="22"/>
                <w:szCs w:val="22"/>
              </w:rPr>
              <w:t>.</w:t>
            </w:r>
            <w:r>
              <w:rPr>
                <w:bCs w:val="0"/>
                <w:color w:val="000000" w:themeColor="text1"/>
                <w:sz w:val="22"/>
                <w:szCs w:val="22"/>
              </w:rPr>
              <w:t>5</w:t>
            </w:r>
          </w:p>
        </w:tc>
      </w:tr>
      <w:tr w:rsidR="005F22D2" w:rsidRPr="008F6D25" w14:paraId="06BEB246" w14:textId="77777777" w:rsidTr="005F22D2">
        <w:tc>
          <w:tcPr>
            <w:tcW w:w="6226" w:type="dxa"/>
            <w:tcBorders>
              <w:bottom w:val="dotted" w:sz="4" w:space="0" w:color="auto"/>
              <w:right w:val="nil"/>
            </w:tcBorders>
            <w:shd w:val="clear" w:color="auto" w:fill="B8CCE4" w:themeFill="accent1" w:themeFillTint="66"/>
          </w:tcPr>
          <w:p w14:paraId="54210E07"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3240B7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8D7D347"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AD133D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219B2CDD" w14:textId="77777777" w:rsidTr="005F22D2">
        <w:tc>
          <w:tcPr>
            <w:tcW w:w="9430" w:type="dxa"/>
            <w:gridSpan w:val="4"/>
            <w:tcBorders>
              <w:bottom w:val="dotted" w:sz="4" w:space="0" w:color="auto"/>
            </w:tcBorders>
            <w:tcMar>
              <w:top w:w="85" w:type="dxa"/>
              <w:bottom w:w="85" w:type="dxa"/>
            </w:tcMar>
          </w:tcPr>
          <w:p w14:paraId="5CC9E1DF" w14:textId="77777777" w:rsidR="005F22D2" w:rsidRDefault="005F22D2" w:rsidP="005F22D2">
            <w:pPr>
              <w:pStyle w:val="IPA-Tabelle"/>
              <w:rPr>
                <w:color w:val="000000" w:themeColor="text1"/>
                <w:sz w:val="22"/>
                <w:szCs w:val="22"/>
              </w:rPr>
            </w:pPr>
            <w:r>
              <w:rPr>
                <w:color w:val="000000" w:themeColor="text1"/>
                <w:sz w:val="22"/>
                <w:szCs w:val="22"/>
              </w:rPr>
              <w:t>Das Projekt konnte ich nach dem Kickoff-Meeting erfolgreich starten. Nach kleineren Problemen betreffend dem Git Repository, habe ich die Dokumentation eröffnet.</w:t>
            </w:r>
          </w:p>
          <w:p w14:paraId="47EB1BED" w14:textId="77777777" w:rsidR="005F22D2" w:rsidRPr="008F6D25" w:rsidRDefault="005F22D2" w:rsidP="005F22D2">
            <w:pPr>
              <w:pStyle w:val="IPA-Tabelle"/>
              <w:rPr>
                <w:color w:val="000000" w:themeColor="text1"/>
                <w:sz w:val="22"/>
                <w:szCs w:val="22"/>
              </w:rPr>
            </w:pPr>
            <w:r>
              <w:rPr>
                <w:color w:val="000000" w:themeColor="text1"/>
                <w:sz w:val="22"/>
                <w:szCs w:val="22"/>
              </w:rPr>
              <w:t xml:space="preserve">Einige Probleme bereitete mir auch das Erstellen des Zeitplans. Dieser beanspruchte mehr Zeit als eingeplant, da ich an ein Excel auf Windows-Systemen gewöhnt bin und selten auf dem </w:t>
            </w:r>
            <w:r w:rsidRPr="00AF728A">
              <w:rPr>
                <w:color w:val="000000" w:themeColor="text1"/>
                <w:sz w:val="22"/>
                <w:szCs w:val="22"/>
              </w:rPr>
              <w:t>MacBook Pro</w:t>
            </w:r>
            <w:r>
              <w:rPr>
                <w:color w:val="000000" w:themeColor="text1"/>
                <w:sz w:val="22"/>
                <w:szCs w:val="22"/>
              </w:rPr>
              <w:t xml:space="preserve">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einbrachte.</w:t>
            </w:r>
          </w:p>
        </w:tc>
      </w:tr>
      <w:tr w:rsidR="005F22D2" w:rsidRPr="008F6D25" w14:paraId="21BE8C70" w14:textId="77777777" w:rsidTr="005F22D2">
        <w:tc>
          <w:tcPr>
            <w:tcW w:w="6226" w:type="dxa"/>
            <w:tcBorders>
              <w:bottom w:val="dotted" w:sz="4" w:space="0" w:color="auto"/>
              <w:right w:val="nil"/>
            </w:tcBorders>
            <w:shd w:val="clear" w:color="auto" w:fill="B8CCE4" w:themeFill="accent1" w:themeFillTint="66"/>
          </w:tcPr>
          <w:p w14:paraId="5914E4FD"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11A19B6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FD44C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E77B74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0613F3" w14:textId="77777777" w:rsidTr="005F22D2">
        <w:tc>
          <w:tcPr>
            <w:tcW w:w="9430" w:type="dxa"/>
            <w:gridSpan w:val="4"/>
            <w:tcBorders>
              <w:bottom w:val="dotted" w:sz="4" w:space="0" w:color="auto"/>
            </w:tcBorders>
            <w:tcMar>
              <w:top w:w="85" w:type="dxa"/>
              <w:bottom w:w="85" w:type="dxa"/>
            </w:tcMar>
          </w:tcPr>
          <w:p w14:paraId="261E6B46" w14:textId="77777777" w:rsidR="005F22D2" w:rsidRPr="008F6D25" w:rsidRDefault="005F22D2" w:rsidP="005F22D2">
            <w:pPr>
              <w:pStyle w:val="IPA-Tabelle"/>
              <w:rPr>
                <w:color w:val="000000" w:themeColor="text1"/>
                <w:sz w:val="22"/>
                <w:szCs w:val="22"/>
              </w:rPr>
            </w:pPr>
            <w:r>
              <w:rPr>
                <w:color w:val="000000" w:themeColor="text1"/>
                <w:sz w:val="22"/>
                <w:szCs w:val="22"/>
              </w:rPr>
              <w:lastRenderedPageBreak/>
              <w:t>Ich habe anfangs lokal eine Ordnerstruktur im neuen Git Repository erstellt. Mit dem Befehl „git status“ sind keine Änderungen erkannt worden. Also habe ich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Git Repository nicht als neue Eintragungen erkannt werden. </w:t>
            </w:r>
            <w:r>
              <w:rPr>
                <w:color w:val="000000" w:themeColor="text1"/>
                <w:sz w:val="22"/>
                <w:szCs w:val="22"/>
              </w:rPr>
              <w:t>Nun h</w:t>
            </w:r>
            <w:r w:rsidRPr="00070C85">
              <w:rPr>
                <w:color w:val="000000" w:themeColor="text1"/>
                <w:sz w:val="22"/>
                <w:szCs w:val="22"/>
              </w:rPr>
              <w:t xml:space="preserve">abe </w:t>
            </w:r>
            <w:r>
              <w:rPr>
                <w:color w:val="000000" w:themeColor="text1"/>
                <w:sz w:val="22"/>
                <w:szCs w:val="22"/>
              </w:rPr>
              <w:t xml:space="preserve">ich </w:t>
            </w:r>
            <w:r w:rsidRPr="00070C85">
              <w:rPr>
                <w:color w:val="000000" w:themeColor="text1"/>
                <w:sz w:val="22"/>
                <w:szCs w:val="22"/>
              </w:rPr>
              <w:t xml:space="preserve">erfahren, dass diese </w:t>
            </w:r>
            <w:r>
              <w:rPr>
                <w:color w:val="000000" w:themeColor="text1"/>
                <w:sz w:val="22"/>
                <w:szCs w:val="22"/>
              </w:rPr>
              <w:t>nicht erkannt werden, sondern nur Daten.</w:t>
            </w:r>
          </w:p>
        </w:tc>
      </w:tr>
      <w:tr w:rsidR="005F22D2" w:rsidRPr="008F6D25" w14:paraId="6BE92BBB" w14:textId="77777777" w:rsidTr="005F22D2">
        <w:tc>
          <w:tcPr>
            <w:tcW w:w="6226" w:type="dxa"/>
            <w:tcBorders>
              <w:bottom w:val="dotted" w:sz="4" w:space="0" w:color="auto"/>
              <w:right w:val="nil"/>
            </w:tcBorders>
            <w:shd w:val="clear" w:color="auto" w:fill="B8CCE4" w:themeFill="accent1" w:themeFillTint="66"/>
          </w:tcPr>
          <w:p w14:paraId="1C3841F9"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547A82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909B6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49B110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A89DE5C" w14:textId="77777777" w:rsidTr="005F22D2">
        <w:tc>
          <w:tcPr>
            <w:tcW w:w="9430" w:type="dxa"/>
            <w:gridSpan w:val="4"/>
            <w:tcBorders>
              <w:bottom w:val="dotted" w:sz="4" w:space="0" w:color="auto"/>
            </w:tcBorders>
            <w:tcMar>
              <w:top w:w="85" w:type="dxa"/>
              <w:bottom w:w="85" w:type="dxa"/>
            </w:tcMar>
          </w:tcPr>
          <w:p w14:paraId="6B3F9E3D" w14:textId="77777777" w:rsidR="005F22D2" w:rsidRDefault="005F22D2" w:rsidP="005F22D2">
            <w:pPr>
              <w:pStyle w:val="IPA-Tabelle"/>
              <w:rPr>
                <w:color w:val="000000" w:themeColor="text1"/>
                <w:sz w:val="22"/>
                <w:szCs w:val="22"/>
              </w:rPr>
            </w:pPr>
            <w:r>
              <w:rPr>
                <w:color w:val="000000" w:themeColor="text1"/>
                <w:sz w:val="22"/>
                <w:szCs w:val="22"/>
              </w:rPr>
              <w:t xml:space="preserve">Die heutigen Ziele habe ich grundsätzlich erreicht und der Start verlief sehr gut. Ich konnte ohne grosse Probleme mit der Dokumentation beginnen. </w:t>
            </w:r>
          </w:p>
          <w:p w14:paraId="02A68D5D" w14:textId="77777777" w:rsidR="005F22D2" w:rsidRPr="008F6D25" w:rsidRDefault="005F22D2" w:rsidP="005F22D2">
            <w:pPr>
              <w:pStyle w:val="IPA-Tabelle"/>
              <w:rPr>
                <w:color w:val="000000" w:themeColor="text1"/>
                <w:sz w:val="22"/>
                <w:szCs w:val="22"/>
              </w:rPr>
            </w:pPr>
            <w:r>
              <w:rPr>
                <w:color w:val="000000" w:themeColor="text1"/>
                <w:sz w:val="22"/>
                <w:szCs w:val="22"/>
              </w:rPr>
              <w:t>Das Einarbeiten in das Programm Excel auf dem Mac hat Zeit benötigt, welche ich nicht zur Verfügung habe. Die bestehenden Unterschiede von Software unter Windows und unter Mac sollte ich in Zukunft besser berücksichtigen.</w:t>
            </w:r>
          </w:p>
        </w:tc>
      </w:tr>
      <w:tr w:rsidR="005F22D2" w:rsidRPr="008F6D25" w14:paraId="34FB92AA" w14:textId="77777777" w:rsidTr="005F22D2">
        <w:tc>
          <w:tcPr>
            <w:tcW w:w="6226" w:type="dxa"/>
            <w:tcBorders>
              <w:bottom w:val="dotted" w:sz="4" w:space="0" w:color="auto"/>
              <w:right w:val="nil"/>
            </w:tcBorders>
            <w:shd w:val="clear" w:color="auto" w:fill="B8CCE4" w:themeFill="accent1" w:themeFillTint="66"/>
          </w:tcPr>
          <w:p w14:paraId="26244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860A06B"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0DF71EE3"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5C68A129" w14:textId="77777777" w:rsidR="005F22D2" w:rsidRPr="008F6D25" w:rsidRDefault="005F22D2" w:rsidP="005F22D2">
            <w:pPr>
              <w:pStyle w:val="IPA-Tabellentitel"/>
              <w:jc w:val="center"/>
              <w:rPr>
                <w:color w:val="000000" w:themeColor="text1"/>
                <w:sz w:val="22"/>
                <w:szCs w:val="22"/>
              </w:rPr>
            </w:pPr>
          </w:p>
        </w:tc>
      </w:tr>
      <w:tr w:rsidR="005F22D2" w:rsidRPr="008F6D25" w14:paraId="64648CDE" w14:textId="77777777" w:rsidTr="005F22D2">
        <w:tc>
          <w:tcPr>
            <w:tcW w:w="9430" w:type="dxa"/>
            <w:gridSpan w:val="4"/>
            <w:tcBorders>
              <w:bottom w:val="dotted" w:sz="4" w:space="0" w:color="auto"/>
            </w:tcBorders>
            <w:tcMar>
              <w:top w:w="85" w:type="dxa"/>
              <w:bottom w:w="85" w:type="dxa"/>
            </w:tcMar>
          </w:tcPr>
          <w:p w14:paraId="32364565" w14:textId="77777777" w:rsidR="005F22D2" w:rsidRDefault="005F22D2" w:rsidP="005F22D2">
            <w:pPr>
              <w:pStyle w:val="IPA-Tabelle"/>
              <w:rPr>
                <w:color w:val="000000" w:themeColor="text1"/>
                <w:sz w:val="22"/>
                <w:szCs w:val="22"/>
              </w:rPr>
            </w:pPr>
            <w:r>
              <w:rPr>
                <w:color w:val="000000" w:themeColor="text1"/>
                <w:sz w:val="22"/>
                <w:szCs w:val="22"/>
              </w:rPr>
              <w:t>Aufgaben welche ich für morgen geplant habe:</w:t>
            </w:r>
          </w:p>
          <w:p w14:paraId="67111206" w14:textId="77777777" w:rsidR="005F22D2" w:rsidRDefault="005F22D2" w:rsidP="005F22D2">
            <w:pPr>
              <w:pStyle w:val="IPA-Tabelle"/>
              <w:rPr>
                <w:color w:val="000000" w:themeColor="text1"/>
                <w:sz w:val="22"/>
                <w:szCs w:val="22"/>
              </w:rPr>
            </w:pPr>
            <w:r>
              <w:rPr>
                <w:color w:val="000000" w:themeColor="text1"/>
                <w:sz w:val="22"/>
                <w:szCs w:val="22"/>
              </w:rPr>
              <w:t>- Fertigstellung der Voranalyse</w:t>
            </w:r>
          </w:p>
          <w:p w14:paraId="14ED6452" w14:textId="77777777" w:rsidR="005F22D2" w:rsidRDefault="005F22D2" w:rsidP="005F22D2">
            <w:pPr>
              <w:pStyle w:val="IPA-Tabelle"/>
              <w:rPr>
                <w:color w:val="000000" w:themeColor="text1"/>
                <w:sz w:val="22"/>
                <w:szCs w:val="22"/>
              </w:rPr>
            </w:pPr>
            <w:r>
              <w:rPr>
                <w:color w:val="000000" w:themeColor="text1"/>
                <w:sz w:val="22"/>
                <w:szCs w:val="22"/>
              </w:rPr>
              <w:t>- Variantenentscheid durchführen</w:t>
            </w:r>
          </w:p>
          <w:p w14:paraId="722E6618" w14:textId="77777777" w:rsidR="005F22D2" w:rsidRDefault="005F22D2" w:rsidP="005F22D2">
            <w:pPr>
              <w:pStyle w:val="IPA-Tabelle"/>
              <w:rPr>
                <w:color w:val="000000" w:themeColor="text1"/>
                <w:sz w:val="22"/>
                <w:szCs w:val="22"/>
              </w:rPr>
            </w:pPr>
            <w:r>
              <w:rPr>
                <w:color w:val="000000" w:themeColor="text1"/>
                <w:sz w:val="22"/>
                <w:szCs w:val="22"/>
              </w:rPr>
              <w:t>- Risikoanalyse durchführen</w:t>
            </w:r>
          </w:p>
          <w:p w14:paraId="790F8B6B" w14:textId="77777777" w:rsidR="005F22D2" w:rsidRPr="008F6D25" w:rsidRDefault="005F22D2" w:rsidP="005F22D2">
            <w:pPr>
              <w:pStyle w:val="IPA-Tabelle"/>
              <w:rPr>
                <w:color w:val="000000" w:themeColor="text1"/>
                <w:sz w:val="22"/>
                <w:szCs w:val="22"/>
              </w:rPr>
            </w:pPr>
            <w:r>
              <w:rPr>
                <w:color w:val="000000" w:themeColor="text1"/>
                <w:sz w:val="22"/>
                <w:szCs w:val="22"/>
              </w:rPr>
              <w:t>- Freigabe für das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43"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015CEEB4" w14:textId="77777777" w:rsidTr="005F22D2">
        <w:tc>
          <w:tcPr>
            <w:tcW w:w="6226" w:type="dxa"/>
            <w:tcBorders>
              <w:bottom w:val="dotted" w:sz="4" w:space="0" w:color="auto"/>
            </w:tcBorders>
            <w:shd w:val="clear" w:color="auto" w:fill="B8CCE4" w:themeFill="accent1" w:themeFillTint="66"/>
            <w:tcMar>
              <w:top w:w="85" w:type="dxa"/>
              <w:bottom w:w="85" w:type="dxa"/>
            </w:tcMar>
          </w:tcPr>
          <w:p w14:paraId="76FCF35B"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110EE88"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19BB6A3"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2DBA864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7BD0277"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5914786E"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7432C224" w14:textId="77777777" w:rsidTr="005F22D2">
        <w:tc>
          <w:tcPr>
            <w:tcW w:w="6226" w:type="dxa"/>
            <w:tcBorders>
              <w:bottom w:val="dotted" w:sz="4" w:space="0" w:color="auto"/>
            </w:tcBorders>
            <w:tcMar>
              <w:top w:w="85" w:type="dxa"/>
              <w:bottom w:w="85" w:type="dxa"/>
            </w:tcMar>
          </w:tcPr>
          <w:p w14:paraId="653E2197" w14:textId="77777777" w:rsidR="005F22D2" w:rsidRDefault="005F22D2" w:rsidP="005F22D2">
            <w:pPr>
              <w:pStyle w:val="IPA-Tabelle"/>
              <w:rPr>
                <w:i/>
                <w:iCs/>
                <w:color w:val="000000" w:themeColor="text1"/>
                <w:sz w:val="22"/>
                <w:szCs w:val="22"/>
              </w:rPr>
            </w:pPr>
            <w:r>
              <w:rPr>
                <w:i/>
                <w:iCs/>
                <w:color w:val="000000" w:themeColor="text1"/>
                <w:sz w:val="22"/>
                <w:szCs w:val="22"/>
              </w:rPr>
              <w:t>Studie Ist / Soll</w:t>
            </w:r>
          </w:p>
          <w:p w14:paraId="1B9B9286" w14:textId="77777777" w:rsidR="005F22D2" w:rsidRDefault="005F22D2" w:rsidP="005F22D2">
            <w:pPr>
              <w:pStyle w:val="IPA-Tabelle"/>
              <w:rPr>
                <w:i/>
                <w:iCs/>
                <w:color w:val="000000" w:themeColor="text1"/>
                <w:sz w:val="22"/>
                <w:szCs w:val="22"/>
              </w:rPr>
            </w:pPr>
            <w:r>
              <w:rPr>
                <w:color w:val="000000" w:themeColor="text1"/>
                <w:sz w:val="22"/>
                <w:szCs w:val="22"/>
              </w:rPr>
              <w:t xml:space="preserve">Der aktuelle und zu erwartende Zustand habe ich aufgezeigt und den Prozess abgebildet. </w:t>
            </w:r>
          </w:p>
        </w:tc>
        <w:tc>
          <w:tcPr>
            <w:tcW w:w="1066" w:type="dxa"/>
            <w:tcBorders>
              <w:bottom w:val="dotted" w:sz="4" w:space="0" w:color="auto"/>
            </w:tcBorders>
            <w:tcMar>
              <w:top w:w="85" w:type="dxa"/>
              <w:bottom w:w="85" w:type="dxa"/>
            </w:tcMar>
          </w:tcPr>
          <w:p w14:paraId="3A50D68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A41D2B4"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A3D13F0" w14:textId="77777777" w:rsidR="005F22D2"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5884BD18" w14:textId="77777777" w:rsidTr="005F22D2">
        <w:tc>
          <w:tcPr>
            <w:tcW w:w="6226" w:type="dxa"/>
            <w:tcBorders>
              <w:bottom w:val="dotted" w:sz="4" w:space="0" w:color="auto"/>
            </w:tcBorders>
            <w:tcMar>
              <w:top w:w="85" w:type="dxa"/>
              <w:bottom w:w="85" w:type="dxa"/>
            </w:tcMar>
          </w:tcPr>
          <w:p w14:paraId="5A4EC4C1" w14:textId="77777777" w:rsidR="005F22D2" w:rsidRPr="00433CC0" w:rsidRDefault="005F22D2" w:rsidP="005F22D2">
            <w:pPr>
              <w:rPr>
                <w:i/>
                <w:color w:val="000000" w:themeColor="text1"/>
              </w:rPr>
            </w:pPr>
            <w:r>
              <w:rPr>
                <w:rFonts w:eastAsia="Times New Roman" w:cs="Times New Roman"/>
                <w:i/>
                <w:color w:val="000000" w:themeColor="text1"/>
              </w:rPr>
              <w:t>Vorgehensziele / Systemziele / Anforderungen</w:t>
            </w:r>
          </w:p>
          <w:p w14:paraId="1ADF0CB0" w14:textId="77777777" w:rsidR="005F22D2" w:rsidRDefault="005F22D2" w:rsidP="005F22D2">
            <w:pPr>
              <w:pStyle w:val="IPA-Tabelle"/>
              <w:rPr>
                <w:i/>
                <w:iCs/>
                <w:color w:val="000000" w:themeColor="text1"/>
                <w:sz w:val="22"/>
                <w:szCs w:val="22"/>
              </w:rPr>
            </w:pPr>
            <w:r>
              <w:rPr>
                <w:color w:val="000000" w:themeColor="text1"/>
                <w:sz w:val="22"/>
                <w:szCs w:val="22"/>
              </w:rPr>
              <w:t>Ich habe mehrere Elemente der Dokumentation hinzugefügt.</w:t>
            </w:r>
          </w:p>
        </w:tc>
        <w:tc>
          <w:tcPr>
            <w:tcW w:w="1066" w:type="dxa"/>
            <w:tcBorders>
              <w:bottom w:val="dotted" w:sz="4" w:space="0" w:color="auto"/>
            </w:tcBorders>
            <w:tcMar>
              <w:top w:w="85" w:type="dxa"/>
              <w:bottom w:w="85" w:type="dxa"/>
            </w:tcMar>
          </w:tcPr>
          <w:p w14:paraId="79F676FA"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F3F5A1D"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C71102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6FD014BB" w14:textId="77777777" w:rsidTr="005F22D2">
        <w:tc>
          <w:tcPr>
            <w:tcW w:w="6226" w:type="dxa"/>
            <w:tcBorders>
              <w:bottom w:val="dotted" w:sz="4" w:space="0" w:color="auto"/>
            </w:tcBorders>
            <w:tcMar>
              <w:top w:w="85" w:type="dxa"/>
              <w:bottom w:w="85" w:type="dxa"/>
            </w:tcMar>
          </w:tcPr>
          <w:p w14:paraId="77572C44" w14:textId="77777777" w:rsidR="005F22D2" w:rsidRDefault="005F22D2" w:rsidP="005F22D2">
            <w:pPr>
              <w:pStyle w:val="IPA-Tabelle"/>
              <w:rPr>
                <w:i/>
                <w:color w:val="000000" w:themeColor="text1"/>
                <w:sz w:val="22"/>
                <w:szCs w:val="22"/>
              </w:rPr>
            </w:pPr>
            <w:r w:rsidRPr="00433CC0">
              <w:rPr>
                <w:i/>
                <w:color w:val="000000" w:themeColor="text1"/>
                <w:sz w:val="22"/>
                <w:szCs w:val="22"/>
              </w:rPr>
              <w:t>Variantenentscheid</w:t>
            </w:r>
          </w:p>
          <w:p w14:paraId="664A11C8" w14:textId="77777777" w:rsidR="005F22D2" w:rsidRDefault="005F22D2" w:rsidP="005F22D2">
            <w:pPr>
              <w:pStyle w:val="IPA-Tabelle"/>
              <w:rPr>
                <w:i/>
                <w:iCs/>
                <w:color w:val="000000" w:themeColor="text1"/>
                <w:sz w:val="22"/>
                <w:szCs w:val="22"/>
              </w:rPr>
            </w:pPr>
            <w:r>
              <w:rPr>
                <w:color w:val="000000" w:themeColor="text1"/>
                <w:sz w:val="22"/>
                <w:szCs w:val="22"/>
              </w:rPr>
              <w:t>Die bessere Variante konnte ich anhand des Variantenentscheids eruieren.</w:t>
            </w:r>
          </w:p>
        </w:tc>
        <w:tc>
          <w:tcPr>
            <w:tcW w:w="1066" w:type="dxa"/>
            <w:tcBorders>
              <w:bottom w:val="dotted" w:sz="4" w:space="0" w:color="auto"/>
            </w:tcBorders>
            <w:tcMar>
              <w:top w:w="85" w:type="dxa"/>
              <w:bottom w:w="85" w:type="dxa"/>
            </w:tcMar>
          </w:tcPr>
          <w:p w14:paraId="429900D8"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2C23A7C"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704A5C9E"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125934CD" w14:textId="77777777" w:rsidTr="005F22D2">
        <w:tc>
          <w:tcPr>
            <w:tcW w:w="6226" w:type="dxa"/>
            <w:tcBorders>
              <w:bottom w:val="dotted" w:sz="4" w:space="0" w:color="auto"/>
            </w:tcBorders>
            <w:tcMar>
              <w:top w:w="85" w:type="dxa"/>
              <w:bottom w:w="85" w:type="dxa"/>
            </w:tcMar>
          </w:tcPr>
          <w:p w14:paraId="1CB83A1B" w14:textId="77777777" w:rsidR="005F22D2" w:rsidRPr="00D9389D" w:rsidRDefault="005F22D2" w:rsidP="005F22D2">
            <w:pPr>
              <w:rPr>
                <w:rFonts w:eastAsia="Times New Roman" w:cs="Times New Roman"/>
                <w:i/>
                <w:color w:val="000000" w:themeColor="text1"/>
              </w:rPr>
            </w:pPr>
            <w:r w:rsidRPr="007955DF">
              <w:rPr>
                <w:rFonts w:eastAsia="Times New Roman" w:cs="Times New Roman"/>
                <w:i/>
                <w:color w:val="000000" w:themeColor="text1"/>
              </w:rPr>
              <w:t>Informationssicherheit und Datenschutz /</w:t>
            </w:r>
            <w:r>
              <w:rPr>
                <w:rFonts w:eastAsia="Times New Roman" w:cs="Times New Roman"/>
                <w:i/>
                <w:color w:val="000000" w:themeColor="text1"/>
              </w:rPr>
              <w:t xml:space="preserve"> </w:t>
            </w:r>
            <w:r w:rsidRPr="007955DF">
              <w:rPr>
                <w:i/>
                <w:color w:val="000000" w:themeColor="text1"/>
              </w:rPr>
              <w:t>Lösungen suchen</w:t>
            </w:r>
          </w:p>
          <w:p w14:paraId="6299CE23" w14:textId="77777777" w:rsidR="005F22D2" w:rsidRDefault="005F22D2" w:rsidP="005F22D2">
            <w:pPr>
              <w:pStyle w:val="IPA-Tabelle"/>
              <w:rPr>
                <w:i/>
                <w:iCs/>
                <w:color w:val="000000" w:themeColor="text1"/>
                <w:sz w:val="22"/>
                <w:szCs w:val="22"/>
              </w:rPr>
            </w:pPr>
            <w:r>
              <w:rPr>
                <w:iCs/>
                <w:color w:val="000000" w:themeColor="text1"/>
                <w:sz w:val="22"/>
                <w:szCs w:val="22"/>
              </w:rPr>
              <w:t>Ich habe weitere Elemente der Dokumentation hinzugefügt</w:t>
            </w:r>
            <w:r w:rsidRPr="00B93BED">
              <w:rPr>
                <w:iCs/>
                <w:color w:val="000000" w:themeColor="text1"/>
                <w:sz w:val="22"/>
                <w:szCs w:val="22"/>
              </w:rPr>
              <w:t>.</w:t>
            </w:r>
          </w:p>
        </w:tc>
        <w:tc>
          <w:tcPr>
            <w:tcW w:w="1066" w:type="dxa"/>
            <w:tcBorders>
              <w:bottom w:val="dotted" w:sz="4" w:space="0" w:color="auto"/>
            </w:tcBorders>
            <w:tcMar>
              <w:top w:w="85" w:type="dxa"/>
              <w:bottom w:w="85" w:type="dxa"/>
            </w:tcMar>
          </w:tcPr>
          <w:p w14:paraId="4185F4A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B0664C8"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4F55318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000818B8" w14:textId="77777777" w:rsidTr="005F22D2">
        <w:tc>
          <w:tcPr>
            <w:tcW w:w="6226" w:type="dxa"/>
            <w:tcBorders>
              <w:bottom w:val="dotted" w:sz="4" w:space="0" w:color="auto"/>
            </w:tcBorders>
            <w:tcMar>
              <w:top w:w="85" w:type="dxa"/>
              <w:bottom w:w="85" w:type="dxa"/>
            </w:tcMar>
          </w:tcPr>
          <w:p w14:paraId="034B5785" w14:textId="77777777" w:rsidR="005F22D2" w:rsidRDefault="005F22D2" w:rsidP="005F22D2">
            <w:pPr>
              <w:pStyle w:val="IPA-Tabelle"/>
              <w:rPr>
                <w:i/>
                <w:color w:val="000000" w:themeColor="text1"/>
                <w:sz w:val="22"/>
                <w:szCs w:val="22"/>
              </w:rPr>
            </w:pPr>
            <w:r w:rsidRPr="00433CC0">
              <w:rPr>
                <w:i/>
                <w:color w:val="000000" w:themeColor="text1"/>
                <w:sz w:val="22"/>
                <w:szCs w:val="22"/>
              </w:rPr>
              <w:t xml:space="preserve">Freigabe </w:t>
            </w:r>
            <w:r>
              <w:rPr>
                <w:i/>
                <w:color w:val="000000" w:themeColor="text1"/>
                <w:sz w:val="22"/>
                <w:szCs w:val="22"/>
              </w:rPr>
              <w:t>Konzept</w:t>
            </w:r>
          </w:p>
          <w:p w14:paraId="7C6941E2" w14:textId="77777777" w:rsidR="005F22D2" w:rsidRPr="00DF55B8" w:rsidRDefault="005F22D2" w:rsidP="005F22D2">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6D1180A0" w14:textId="77777777" w:rsidR="005F22D2" w:rsidRDefault="005F22D2" w:rsidP="005F22D2">
            <w:pPr>
              <w:pStyle w:val="IPA-Tabelle"/>
              <w:jc w:val="center"/>
              <w:rPr>
                <w:color w:val="000000" w:themeColor="text1"/>
                <w:sz w:val="22"/>
                <w:szCs w:val="22"/>
              </w:rPr>
            </w:pPr>
            <w:r>
              <w:rPr>
                <w:color w:val="000000" w:themeColor="text1"/>
                <w:sz w:val="22"/>
                <w:szCs w:val="22"/>
              </w:rPr>
              <w:t>MW/PH</w:t>
            </w:r>
          </w:p>
        </w:tc>
        <w:tc>
          <w:tcPr>
            <w:tcW w:w="1069" w:type="dxa"/>
            <w:tcBorders>
              <w:bottom w:val="dotted" w:sz="4" w:space="0" w:color="auto"/>
            </w:tcBorders>
            <w:tcMar>
              <w:top w:w="85" w:type="dxa"/>
              <w:bottom w:w="85" w:type="dxa"/>
            </w:tcMar>
          </w:tcPr>
          <w:p w14:paraId="53805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EC5A998"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5AC2D211" w14:textId="77777777" w:rsidTr="005F22D2">
        <w:tc>
          <w:tcPr>
            <w:tcW w:w="6226" w:type="dxa"/>
            <w:tcBorders>
              <w:bottom w:val="dotted" w:sz="4" w:space="0" w:color="auto"/>
            </w:tcBorders>
            <w:tcMar>
              <w:top w:w="85" w:type="dxa"/>
              <w:bottom w:w="85" w:type="dxa"/>
            </w:tcMar>
          </w:tcPr>
          <w:p w14:paraId="51A8FEEB"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5B48606D" w14:textId="77777777" w:rsidR="005F22D2" w:rsidRDefault="005F22D2" w:rsidP="005F22D2">
            <w:pPr>
              <w:pStyle w:val="IPA-Tabelle"/>
              <w:rPr>
                <w:i/>
                <w:iCs/>
                <w:color w:val="000000" w:themeColor="text1"/>
                <w:sz w:val="22"/>
                <w:szCs w:val="22"/>
              </w:rPr>
            </w:pPr>
            <w:r>
              <w:rPr>
                <w:iCs/>
                <w:color w:val="000000" w:themeColor="text1"/>
                <w:sz w:val="22"/>
                <w:szCs w:val="22"/>
              </w:rPr>
              <w:t>Ich habe d</w:t>
            </w:r>
            <w:r w:rsidRPr="00B93BED">
              <w:rPr>
                <w:iCs/>
                <w:color w:val="000000" w:themeColor="text1"/>
                <w:sz w:val="22"/>
                <w:szCs w:val="22"/>
              </w:rPr>
              <w:t xml:space="preserve">as </w:t>
            </w:r>
            <w:r>
              <w:rPr>
                <w:iCs/>
                <w:color w:val="000000" w:themeColor="text1"/>
                <w:sz w:val="22"/>
                <w:szCs w:val="22"/>
              </w:rPr>
              <w:t>Arbeitsjournal</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02A82206"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072DED4A"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F4F0B4" w14:textId="77777777" w:rsidR="005F22D2" w:rsidRDefault="005F22D2" w:rsidP="005F22D2">
            <w:pPr>
              <w:pStyle w:val="IPA-Tabelle"/>
              <w:jc w:val="center"/>
              <w:rPr>
                <w:color w:val="000000" w:themeColor="text1"/>
                <w:sz w:val="22"/>
                <w:szCs w:val="22"/>
              </w:rPr>
            </w:pPr>
            <w:r>
              <w:rPr>
                <w:bCs/>
                <w:color w:val="000000" w:themeColor="text1"/>
                <w:sz w:val="22"/>
                <w:szCs w:val="22"/>
              </w:rPr>
              <w:t>1.0</w:t>
            </w:r>
          </w:p>
        </w:tc>
      </w:tr>
      <w:tr w:rsidR="005F22D2" w:rsidRPr="008F6D25" w14:paraId="68B0A40C" w14:textId="77777777" w:rsidTr="005F22D2">
        <w:tc>
          <w:tcPr>
            <w:tcW w:w="6226" w:type="dxa"/>
            <w:tcBorders>
              <w:bottom w:val="dotted" w:sz="4" w:space="0" w:color="auto"/>
            </w:tcBorders>
            <w:tcMar>
              <w:top w:w="85" w:type="dxa"/>
              <w:bottom w:w="85" w:type="dxa"/>
            </w:tcMar>
          </w:tcPr>
          <w:p w14:paraId="7F01B8F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0217FB3"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202CB0B3"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6D837F1E"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7.0</w:t>
            </w:r>
          </w:p>
        </w:tc>
      </w:tr>
      <w:tr w:rsidR="005F22D2" w:rsidRPr="008F6D25" w14:paraId="289CC22A" w14:textId="77777777" w:rsidTr="005F22D2">
        <w:tc>
          <w:tcPr>
            <w:tcW w:w="6226" w:type="dxa"/>
            <w:tcBorders>
              <w:bottom w:val="dotted" w:sz="4" w:space="0" w:color="auto"/>
              <w:right w:val="nil"/>
            </w:tcBorders>
            <w:shd w:val="clear" w:color="auto" w:fill="B8CCE4" w:themeFill="accent1" w:themeFillTint="66"/>
          </w:tcPr>
          <w:p w14:paraId="5B924DD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6C0A65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7B9454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9A34BB9"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1A084ADA" w14:textId="77777777" w:rsidTr="005F22D2">
        <w:tc>
          <w:tcPr>
            <w:tcW w:w="9430" w:type="dxa"/>
            <w:gridSpan w:val="4"/>
            <w:tcBorders>
              <w:bottom w:val="dotted" w:sz="4" w:space="0" w:color="auto"/>
            </w:tcBorders>
            <w:tcMar>
              <w:top w:w="85" w:type="dxa"/>
              <w:bottom w:w="85" w:type="dxa"/>
            </w:tcMar>
          </w:tcPr>
          <w:p w14:paraId="20D18373" w14:textId="77777777" w:rsidR="005F22D2" w:rsidRDefault="005F22D2" w:rsidP="005F22D2">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20ACA37A" w14:textId="77777777" w:rsidR="005F22D2" w:rsidRPr="008F6D25" w:rsidRDefault="005F22D2" w:rsidP="005F22D2">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Skript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5F22D2" w:rsidRPr="008F6D25" w14:paraId="172590B4" w14:textId="77777777" w:rsidTr="005F22D2">
        <w:tc>
          <w:tcPr>
            <w:tcW w:w="6226" w:type="dxa"/>
            <w:tcBorders>
              <w:bottom w:val="dotted" w:sz="4" w:space="0" w:color="auto"/>
              <w:right w:val="nil"/>
            </w:tcBorders>
            <w:shd w:val="clear" w:color="auto" w:fill="B8CCE4" w:themeFill="accent1" w:themeFillTint="66"/>
          </w:tcPr>
          <w:p w14:paraId="4B2C444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7C43D1F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0DA2AA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5CA3E8C4"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83D70A9" w14:textId="77777777" w:rsidTr="005F22D2">
        <w:tc>
          <w:tcPr>
            <w:tcW w:w="9430" w:type="dxa"/>
            <w:gridSpan w:val="4"/>
            <w:tcBorders>
              <w:bottom w:val="dotted" w:sz="4" w:space="0" w:color="auto"/>
            </w:tcBorders>
            <w:tcMar>
              <w:top w:w="85" w:type="dxa"/>
              <w:bottom w:w="85" w:type="dxa"/>
            </w:tcMar>
          </w:tcPr>
          <w:p w14:paraId="172D19A4" w14:textId="77777777" w:rsidR="005F22D2" w:rsidRPr="008F6D25" w:rsidRDefault="005F22D2" w:rsidP="005F22D2">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Fachspezialisten Technik Mathias Leimgruber holen. Auch für die Auswahl der Kriterien für den Variantenentscheid habe ich kurz seine Hilfe beansprucht.</w:t>
            </w:r>
          </w:p>
        </w:tc>
      </w:tr>
      <w:tr w:rsidR="005F22D2" w:rsidRPr="008F6D25" w14:paraId="350DE9CD" w14:textId="77777777" w:rsidTr="005F22D2">
        <w:tc>
          <w:tcPr>
            <w:tcW w:w="9430" w:type="dxa"/>
            <w:gridSpan w:val="4"/>
            <w:tcBorders>
              <w:bottom w:val="dotted" w:sz="4" w:space="0" w:color="auto"/>
            </w:tcBorders>
            <w:tcMar>
              <w:top w:w="85" w:type="dxa"/>
              <w:bottom w:w="85" w:type="dxa"/>
            </w:tcMar>
          </w:tcPr>
          <w:p w14:paraId="2817D332" w14:textId="77777777" w:rsidR="005F22D2" w:rsidRPr="008F6D25" w:rsidRDefault="005F22D2" w:rsidP="005F22D2">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 Falls der Hauptexperte die Frage nicht beantworten kann, werde ich diese beim ersten Expertenbesuch stellen.</w:t>
            </w:r>
          </w:p>
        </w:tc>
      </w:tr>
      <w:tr w:rsidR="005F22D2" w:rsidRPr="008F6D25" w14:paraId="29C4A231" w14:textId="77777777" w:rsidTr="005F22D2">
        <w:tc>
          <w:tcPr>
            <w:tcW w:w="6226" w:type="dxa"/>
            <w:tcBorders>
              <w:bottom w:val="dotted" w:sz="4" w:space="0" w:color="auto"/>
              <w:right w:val="nil"/>
            </w:tcBorders>
            <w:shd w:val="clear" w:color="auto" w:fill="B8CCE4" w:themeFill="accent1" w:themeFillTint="66"/>
          </w:tcPr>
          <w:p w14:paraId="71CF1FA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1FD729A"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3225563"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7328FD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234ECFD" w14:textId="77777777" w:rsidTr="005F22D2">
        <w:tc>
          <w:tcPr>
            <w:tcW w:w="9430" w:type="dxa"/>
            <w:gridSpan w:val="4"/>
            <w:tcBorders>
              <w:bottom w:val="dotted" w:sz="4" w:space="0" w:color="auto"/>
            </w:tcBorders>
            <w:tcMar>
              <w:top w:w="85" w:type="dxa"/>
              <w:bottom w:w="85" w:type="dxa"/>
            </w:tcMar>
          </w:tcPr>
          <w:p w14:paraId="778EF409" w14:textId="77777777" w:rsidR="005F22D2" w:rsidRPr="008F6D25" w:rsidRDefault="005F22D2" w:rsidP="005F22D2">
            <w:pPr>
              <w:pStyle w:val="IPA-Tabelle"/>
              <w:rPr>
                <w:color w:val="000000" w:themeColor="text1"/>
                <w:sz w:val="22"/>
                <w:szCs w:val="22"/>
              </w:rPr>
            </w:pPr>
            <w:r>
              <w:rPr>
                <w:color w:val="000000" w:themeColor="text1"/>
                <w:sz w:val="22"/>
                <w:szCs w:val="22"/>
              </w:rPr>
              <w:t>Trotz des Zeitgewinnes bei der Studie zum Ist / Soll Vergleich habe ich dort folgenden Punkt zur Verbesserung: Die Aufteilung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5F22D2" w:rsidRPr="008F6D25" w14:paraId="628CD1F9" w14:textId="77777777" w:rsidTr="005F22D2">
        <w:tc>
          <w:tcPr>
            <w:tcW w:w="6226" w:type="dxa"/>
            <w:tcBorders>
              <w:bottom w:val="dotted" w:sz="4" w:space="0" w:color="auto"/>
              <w:right w:val="nil"/>
            </w:tcBorders>
            <w:shd w:val="clear" w:color="auto" w:fill="B8CCE4" w:themeFill="accent1" w:themeFillTint="66"/>
          </w:tcPr>
          <w:p w14:paraId="03747929"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2658C5CE"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6A9343F"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4462882" w14:textId="77777777" w:rsidR="005F22D2" w:rsidRPr="008F6D25" w:rsidRDefault="005F22D2" w:rsidP="005F22D2">
            <w:pPr>
              <w:pStyle w:val="IPA-Tabellentitel"/>
              <w:jc w:val="center"/>
              <w:rPr>
                <w:color w:val="000000" w:themeColor="text1"/>
                <w:sz w:val="22"/>
                <w:szCs w:val="22"/>
              </w:rPr>
            </w:pPr>
          </w:p>
        </w:tc>
      </w:tr>
      <w:tr w:rsidR="005F22D2" w:rsidRPr="008F6D25" w14:paraId="175C4A0A" w14:textId="77777777" w:rsidTr="005F22D2">
        <w:tc>
          <w:tcPr>
            <w:tcW w:w="9430" w:type="dxa"/>
            <w:gridSpan w:val="4"/>
            <w:tcBorders>
              <w:bottom w:val="dotted" w:sz="4" w:space="0" w:color="auto"/>
            </w:tcBorders>
            <w:tcMar>
              <w:top w:w="85" w:type="dxa"/>
              <w:bottom w:w="85" w:type="dxa"/>
            </w:tcMar>
          </w:tcPr>
          <w:p w14:paraId="4F6039FD" w14:textId="77777777" w:rsidR="005F22D2" w:rsidRDefault="005F22D2" w:rsidP="005F22D2">
            <w:pPr>
              <w:pStyle w:val="IPA-Tabelle"/>
              <w:rPr>
                <w:color w:val="000000" w:themeColor="text1"/>
                <w:sz w:val="22"/>
                <w:szCs w:val="22"/>
              </w:rPr>
            </w:pPr>
            <w:r>
              <w:rPr>
                <w:color w:val="000000" w:themeColor="text1"/>
                <w:sz w:val="22"/>
                <w:szCs w:val="22"/>
              </w:rPr>
              <w:lastRenderedPageBreak/>
              <w:t>Ich werde mich auf den Erstbesuch des Hauptexperten vorbereiten und Fragen bezüglich der IPA aufschreiben um diese ihm stellen zu können.</w:t>
            </w:r>
          </w:p>
          <w:p w14:paraId="399D7467"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688776E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Situationsanalyse</w:t>
            </w:r>
          </w:p>
          <w:p w14:paraId="2FEA1DF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Allgemeine Anforderungen</w:t>
            </w:r>
          </w:p>
          <w:p w14:paraId="438C6B9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Systemarchitektur ermitteln</w:t>
            </w:r>
          </w:p>
          <w:p w14:paraId="7D08580B"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Zugriffskonzept erstellen</w:t>
            </w:r>
          </w:p>
          <w:p w14:paraId="4426962E"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44"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5F22D2" w:rsidRPr="008F6D25" w14:paraId="36A40350" w14:textId="77777777" w:rsidTr="005F22D2">
        <w:tc>
          <w:tcPr>
            <w:tcW w:w="5917" w:type="dxa"/>
            <w:tcBorders>
              <w:bottom w:val="dotted" w:sz="4" w:space="0" w:color="auto"/>
            </w:tcBorders>
            <w:shd w:val="clear" w:color="auto" w:fill="B8CCE4" w:themeFill="accent1" w:themeFillTint="66"/>
            <w:tcMar>
              <w:top w:w="85" w:type="dxa"/>
              <w:bottom w:w="85" w:type="dxa"/>
            </w:tcMar>
          </w:tcPr>
          <w:p w14:paraId="39A476E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B8CCE4" w:themeFill="accent1" w:themeFillTint="66"/>
            <w:tcMar>
              <w:top w:w="85" w:type="dxa"/>
              <w:bottom w:w="85" w:type="dxa"/>
            </w:tcMar>
          </w:tcPr>
          <w:p w14:paraId="757186B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1F4A8A7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9AF3C5F"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22ABB80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30BF517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1562E341" w14:textId="77777777" w:rsidTr="005F22D2">
        <w:tc>
          <w:tcPr>
            <w:tcW w:w="5917" w:type="dxa"/>
            <w:tcBorders>
              <w:bottom w:val="dotted" w:sz="4" w:space="0" w:color="auto"/>
            </w:tcBorders>
            <w:tcMar>
              <w:top w:w="85" w:type="dxa"/>
              <w:bottom w:w="85" w:type="dxa"/>
            </w:tcMar>
          </w:tcPr>
          <w:p w14:paraId="4D1FF4CB"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Situationsanalyse</w:t>
            </w:r>
          </w:p>
          <w:p w14:paraId="5DFEFCB1" w14:textId="77777777" w:rsidR="005F22D2" w:rsidRPr="008F6D25" w:rsidRDefault="005F22D2" w:rsidP="005F22D2">
            <w:pPr>
              <w:pStyle w:val="IPA-Tabelle"/>
              <w:rPr>
                <w:i/>
                <w:iCs/>
                <w:color w:val="000000" w:themeColor="text1"/>
                <w:sz w:val="22"/>
                <w:szCs w:val="22"/>
              </w:rPr>
            </w:pPr>
            <w:r>
              <w:rPr>
                <w:color w:val="000000" w:themeColor="text1"/>
                <w:sz w:val="22"/>
                <w:szCs w:val="22"/>
              </w:rPr>
              <w:t>Die Situationsanalyse betreffend des Konzepts habe ich eingepflegt.</w:t>
            </w:r>
          </w:p>
        </w:tc>
        <w:tc>
          <w:tcPr>
            <w:tcW w:w="1375" w:type="dxa"/>
            <w:tcBorders>
              <w:bottom w:val="dotted" w:sz="4" w:space="0" w:color="auto"/>
            </w:tcBorders>
            <w:tcMar>
              <w:top w:w="85" w:type="dxa"/>
              <w:bottom w:w="85" w:type="dxa"/>
            </w:tcMar>
          </w:tcPr>
          <w:p w14:paraId="1A30F030"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27B2BC4"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2A4ADF3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47668DD1" w14:textId="77777777" w:rsidTr="005F22D2">
        <w:tc>
          <w:tcPr>
            <w:tcW w:w="5917" w:type="dxa"/>
            <w:tcBorders>
              <w:bottom w:val="dotted" w:sz="4" w:space="0" w:color="auto"/>
            </w:tcBorders>
            <w:tcMar>
              <w:top w:w="85" w:type="dxa"/>
              <w:bottom w:w="85" w:type="dxa"/>
            </w:tcMar>
          </w:tcPr>
          <w:p w14:paraId="0DB50205"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Allgemeine Anforderungen</w:t>
            </w:r>
          </w:p>
          <w:p w14:paraId="741B1F47" w14:textId="77777777" w:rsidR="005F22D2" w:rsidRPr="008F6D25" w:rsidRDefault="005F22D2" w:rsidP="005F22D2">
            <w:pPr>
              <w:pStyle w:val="IPA-Tabelle"/>
              <w:rPr>
                <w:i/>
                <w:iCs/>
                <w:color w:val="000000" w:themeColor="text1"/>
                <w:sz w:val="22"/>
                <w:szCs w:val="22"/>
              </w:rPr>
            </w:pPr>
            <w:r>
              <w:rPr>
                <w:color w:val="000000" w:themeColor="text1"/>
                <w:sz w:val="22"/>
                <w:szCs w:val="22"/>
              </w:rPr>
              <w:t>Die Anforderungen, damit das Skript lauffähig ist, konnte ich definieren.</w:t>
            </w:r>
          </w:p>
        </w:tc>
        <w:tc>
          <w:tcPr>
            <w:tcW w:w="1375" w:type="dxa"/>
            <w:tcBorders>
              <w:bottom w:val="dotted" w:sz="4" w:space="0" w:color="auto"/>
            </w:tcBorders>
            <w:tcMar>
              <w:top w:w="85" w:type="dxa"/>
              <w:bottom w:w="85" w:type="dxa"/>
            </w:tcMar>
          </w:tcPr>
          <w:p w14:paraId="4F8BE01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2122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62D0005"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429C698B" w14:textId="77777777" w:rsidTr="005F22D2">
        <w:tc>
          <w:tcPr>
            <w:tcW w:w="5917" w:type="dxa"/>
            <w:tcBorders>
              <w:bottom w:val="dotted" w:sz="4" w:space="0" w:color="auto"/>
            </w:tcBorders>
            <w:tcMar>
              <w:top w:w="85" w:type="dxa"/>
              <w:bottom w:w="85" w:type="dxa"/>
            </w:tcMar>
          </w:tcPr>
          <w:p w14:paraId="445B6823"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Systemarchitektur ermitteln</w:t>
            </w:r>
          </w:p>
          <w:p w14:paraId="01B6DF0F" w14:textId="77777777" w:rsidR="005F22D2" w:rsidRPr="008F6D25" w:rsidRDefault="005F22D2" w:rsidP="005F22D2">
            <w:pPr>
              <w:pStyle w:val="IPA-Tabelle"/>
              <w:rPr>
                <w:i/>
                <w:iCs/>
                <w:color w:val="000000" w:themeColor="text1"/>
                <w:sz w:val="22"/>
                <w:szCs w:val="22"/>
              </w:rPr>
            </w:pPr>
            <w:r>
              <w:rPr>
                <w:color w:val="000000" w:themeColor="text1"/>
                <w:sz w:val="22"/>
                <w:szCs w:val="22"/>
              </w:rPr>
              <w:t xml:space="preserve">Die Sytemarchitektur von meinem </w:t>
            </w:r>
            <w:r w:rsidRPr="00AF728A">
              <w:rPr>
                <w:color w:val="000000" w:themeColor="text1"/>
                <w:sz w:val="22"/>
                <w:szCs w:val="22"/>
              </w:rPr>
              <w:t xml:space="preserve">MacBook Pro </w:t>
            </w:r>
            <w:r>
              <w:rPr>
                <w:color w:val="000000" w:themeColor="text1"/>
                <w:sz w:val="22"/>
                <w:szCs w:val="22"/>
              </w:rPr>
              <w:t>habe ich ermittelt und aufgezeigt.</w:t>
            </w:r>
          </w:p>
        </w:tc>
        <w:tc>
          <w:tcPr>
            <w:tcW w:w="1375" w:type="dxa"/>
            <w:tcBorders>
              <w:bottom w:val="dotted" w:sz="4" w:space="0" w:color="auto"/>
            </w:tcBorders>
            <w:tcMar>
              <w:top w:w="85" w:type="dxa"/>
              <w:bottom w:w="85" w:type="dxa"/>
            </w:tcMar>
          </w:tcPr>
          <w:p w14:paraId="5F97FBD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A56C8E"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9426152"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71E59A6C" w14:textId="77777777" w:rsidTr="005F22D2">
        <w:tc>
          <w:tcPr>
            <w:tcW w:w="5917" w:type="dxa"/>
            <w:tcBorders>
              <w:bottom w:val="dotted" w:sz="4" w:space="0" w:color="auto"/>
            </w:tcBorders>
            <w:tcMar>
              <w:top w:w="85" w:type="dxa"/>
              <w:bottom w:w="85" w:type="dxa"/>
            </w:tcMar>
          </w:tcPr>
          <w:p w14:paraId="0589E2C6" w14:textId="77777777" w:rsidR="005F22D2" w:rsidRDefault="005F22D2" w:rsidP="005F22D2">
            <w:pPr>
              <w:pStyle w:val="IPA-Tabelle"/>
              <w:rPr>
                <w:i/>
                <w:iCs/>
                <w:color w:val="000000" w:themeColor="text1"/>
                <w:sz w:val="22"/>
                <w:szCs w:val="22"/>
              </w:rPr>
            </w:pPr>
            <w:r w:rsidRPr="00826E05">
              <w:rPr>
                <w:i/>
                <w:iCs/>
                <w:color w:val="000000" w:themeColor="text1"/>
                <w:sz w:val="22"/>
                <w:szCs w:val="22"/>
              </w:rPr>
              <w:t>Zugriffskonzept erstellen</w:t>
            </w:r>
          </w:p>
          <w:p w14:paraId="15CD8147" w14:textId="77777777" w:rsidR="005F22D2" w:rsidRPr="008F6D25" w:rsidRDefault="005F22D2" w:rsidP="005F22D2">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07E52E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E44160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150EBFE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550C104B" w14:textId="77777777" w:rsidTr="005F22D2">
        <w:tc>
          <w:tcPr>
            <w:tcW w:w="5917" w:type="dxa"/>
            <w:tcBorders>
              <w:bottom w:val="dotted" w:sz="4" w:space="0" w:color="auto"/>
            </w:tcBorders>
            <w:tcMar>
              <w:top w:w="85" w:type="dxa"/>
              <w:bottom w:w="85" w:type="dxa"/>
            </w:tcMar>
          </w:tcPr>
          <w:p w14:paraId="10620B56" w14:textId="77777777" w:rsidR="005F22D2" w:rsidRPr="00826E05" w:rsidRDefault="005F22D2" w:rsidP="005F22D2">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1C599D83" w14:textId="77777777" w:rsidR="005F22D2" w:rsidRPr="008F6D25" w:rsidRDefault="005F22D2" w:rsidP="005F22D2">
            <w:pPr>
              <w:pStyle w:val="IPA-Tabelle"/>
              <w:rPr>
                <w:i/>
                <w:iCs/>
                <w:color w:val="000000" w:themeColor="text1"/>
                <w:sz w:val="22"/>
                <w:szCs w:val="22"/>
              </w:rPr>
            </w:pPr>
            <w:r>
              <w:rPr>
                <w:color w:val="000000" w:themeColor="text1"/>
                <w:sz w:val="22"/>
                <w:szCs w:val="22"/>
              </w:rPr>
              <w:t>Das Betriebskonzept habe ich fertiggestellt.</w:t>
            </w:r>
          </w:p>
        </w:tc>
        <w:tc>
          <w:tcPr>
            <w:tcW w:w="1375" w:type="dxa"/>
            <w:tcBorders>
              <w:bottom w:val="dotted" w:sz="4" w:space="0" w:color="auto"/>
            </w:tcBorders>
            <w:tcMar>
              <w:top w:w="85" w:type="dxa"/>
              <w:bottom w:w="85" w:type="dxa"/>
            </w:tcMar>
          </w:tcPr>
          <w:p w14:paraId="34FC781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496F6F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E8D7D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09B83F1" w14:textId="77777777" w:rsidTr="005F22D2">
        <w:tc>
          <w:tcPr>
            <w:tcW w:w="5917" w:type="dxa"/>
            <w:tcBorders>
              <w:bottom w:val="dotted" w:sz="4" w:space="0" w:color="auto"/>
            </w:tcBorders>
            <w:tcMar>
              <w:top w:w="85" w:type="dxa"/>
              <w:bottom w:w="85" w:type="dxa"/>
            </w:tcMar>
          </w:tcPr>
          <w:p w14:paraId="4AD9DE9E" w14:textId="77777777" w:rsidR="005F22D2" w:rsidRDefault="005F22D2" w:rsidP="005F22D2">
            <w:pPr>
              <w:pStyle w:val="IPA-Tabelle"/>
              <w:rPr>
                <w:i/>
                <w:iCs/>
                <w:color w:val="000000" w:themeColor="text1"/>
                <w:sz w:val="22"/>
                <w:szCs w:val="22"/>
              </w:rPr>
            </w:pPr>
            <w:r>
              <w:rPr>
                <w:i/>
                <w:iCs/>
                <w:color w:val="000000" w:themeColor="text1"/>
                <w:sz w:val="22"/>
                <w:szCs w:val="22"/>
              </w:rPr>
              <w:t>Expertenbesuch</w:t>
            </w:r>
          </w:p>
          <w:p w14:paraId="233E3748" w14:textId="77777777" w:rsidR="005F22D2" w:rsidRPr="008F6D25" w:rsidRDefault="005F22D2" w:rsidP="005F22D2">
            <w:pPr>
              <w:pStyle w:val="IPA-Tabelle"/>
              <w:rPr>
                <w:i/>
                <w:iCs/>
                <w:color w:val="000000" w:themeColor="text1"/>
                <w:sz w:val="22"/>
                <w:szCs w:val="22"/>
              </w:rPr>
            </w:pPr>
            <w:r>
              <w:rPr>
                <w:color w:val="000000" w:themeColor="text1"/>
                <w:sz w:val="22"/>
                <w:szCs w:val="22"/>
              </w:rPr>
              <w:t>Der Expertenbesuch hat stattgefunden. Details dazu, können dem Projektjournal entnommen werden.</w:t>
            </w:r>
          </w:p>
        </w:tc>
        <w:tc>
          <w:tcPr>
            <w:tcW w:w="1375" w:type="dxa"/>
            <w:tcBorders>
              <w:bottom w:val="dotted" w:sz="4" w:space="0" w:color="auto"/>
            </w:tcBorders>
            <w:tcMar>
              <w:top w:w="85" w:type="dxa"/>
              <w:bottom w:w="85" w:type="dxa"/>
            </w:tcMar>
          </w:tcPr>
          <w:p w14:paraId="24DB7D8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MW/MS/VM/ PH</w:t>
            </w:r>
          </w:p>
        </w:tc>
        <w:tc>
          <w:tcPr>
            <w:tcW w:w="1069" w:type="dxa"/>
            <w:tcBorders>
              <w:bottom w:val="dotted" w:sz="4" w:space="0" w:color="auto"/>
            </w:tcBorders>
            <w:tcMar>
              <w:top w:w="85" w:type="dxa"/>
              <w:bottom w:w="85" w:type="dxa"/>
            </w:tcMar>
          </w:tcPr>
          <w:p w14:paraId="136A881F"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8F4C0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2.0</w:t>
            </w:r>
          </w:p>
        </w:tc>
      </w:tr>
      <w:tr w:rsidR="005F22D2" w:rsidRPr="008F6D25" w14:paraId="1A9399AA" w14:textId="77777777" w:rsidTr="005F22D2">
        <w:tc>
          <w:tcPr>
            <w:tcW w:w="5917" w:type="dxa"/>
            <w:tcBorders>
              <w:bottom w:val="dotted" w:sz="4" w:space="0" w:color="auto"/>
            </w:tcBorders>
            <w:tcMar>
              <w:top w:w="85" w:type="dxa"/>
              <w:bottom w:w="85" w:type="dxa"/>
            </w:tcMar>
          </w:tcPr>
          <w:p w14:paraId="4921A804"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2B3777C6" w14:textId="77777777" w:rsidR="005F22D2" w:rsidRPr="008F6D25" w:rsidRDefault="005F22D2" w:rsidP="005F22D2">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375" w:type="dxa"/>
            <w:tcBorders>
              <w:bottom w:val="dotted" w:sz="4" w:space="0" w:color="auto"/>
            </w:tcBorders>
            <w:tcMar>
              <w:top w:w="85" w:type="dxa"/>
              <w:bottom w:w="85" w:type="dxa"/>
            </w:tcMar>
          </w:tcPr>
          <w:p w14:paraId="09FAA400"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6F7248E6"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E63828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3EEC8DB" w14:textId="77777777" w:rsidTr="005F22D2">
        <w:tc>
          <w:tcPr>
            <w:tcW w:w="5917" w:type="dxa"/>
            <w:tcBorders>
              <w:bottom w:val="dotted" w:sz="4" w:space="0" w:color="auto"/>
            </w:tcBorders>
            <w:tcMar>
              <w:top w:w="85" w:type="dxa"/>
              <w:bottom w:w="85" w:type="dxa"/>
            </w:tcMar>
          </w:tcPr>
          <w:p w14:paraId="2B7AC4B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1FD92534"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875005F" w14:textId="77777777" w:rsidR="005F22D2" w:rsidRPr="00EA6F00" w:rsidRDefault="005F22D2" w:rsidP="005F22D2">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6B9C3D76" w14:textId="77777777" w:rsidR="005F22D2" w:rsidRPr="00F13AB8" w:rsidRDefault="005F22D2" w:rsidP="005F22D2">
            <w:pPr>
              <w:pStyle w:val="IPA-Tabellentitel"/>
              <w:jc w:val="center"/>
              <w:rPr>
                <w:bCs w:val="0"/>
                <w:color w:val="000000" w:themeColor="text1"/>
                <w:sz w:val="22"/>
                <w:szCs w:val="22"/>
              </w:rPr>
            </w:pPr>
            <w:r>
              <w:rPr>
                <w:bCs w:val="0"/>
                <w:color w:val="000000" w:themeColor="text1"/>
                <w:sz w:val="22"/>
                <w:szCs w:val="22"/>
              </w:rPr>
              <w:t>8</w:t>
            </w:r>
            <w:r w:rsidRPr="00F13AB8">
              <w:rPr>
                <w:bCs w:val="0"/>
                <w:color w:val="000000" w:themeColor="text1"/>
                <w:sz w:val="22"/>
                <w:szCs w:val="22"/>
              </w:rPr>
              <w:t>.</w:t>
            </w:r>
            <w:r>
              <w:rPr>
                <w:bCs w:val="0"/>
                <w:color w:val="000000" w:themeColor="text1"/>
                <w:sz w:val="22"/>
                <w:szCs w:val="22"/>
              </w:rPr>
              <w:t>5</w:t>
            </w:r>
          </w:p>
        </w:tc>
      </w:tr>
      <w:tr w:rsidR="005F22D2" w:rsidRPr="008F6D25" w14:paraId="4D4C27A9" w14:textId="77777777" w:rsidTr="005F22D2">
        <w:tc>
          <w:tcPr>
            <w:tcW w:w="5917" w:type="dxa"/>
            <w:tcBorders>
              <w:bottom w:val="dotted" w:sz="4" w:space="0" w:color="auto"/>
              <w:right w:val="nil"/>
            </w:tcBorders>
            <w:shd w:val="clear" w:color="auto" w:fill="B8CCE4" w:themeFill="accent1" w:themeFillTint="66"/>
          </w:tcPr>
          <w:p w14:paraId="5A9C7676"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B8CCE4" w:themeFill="accent1" w:themeFillTint="66"/>
          </w:tcPr>
          <w:p w14:paraId="3F79853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F7EACB"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8F72B7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30640D4" w14:textId="77777777" w:rsidTr="005F22D2">
        <w:tc>
          <w:tcPr>
            <w:tcW w:w="9430" w:type="dxa"/>
            <w:gridSpan w:val="4"/>
            <w:tcBorders>
              <w:bottom w:val="dotted" w:sz="4" w:space="0" w:color="auto"/>
            </w:tcBorders>
            <w:tcMar>
              <w:top w:w="85" w:type="dxa"/>
              <w:bottom w:w="85" w:type="dxa"/>
            </w:tcMar>
          </w:tcPr>
          <w:p w14:paraId="7D9A62A5" w14:textId="77777777" w:rsidR="005F22D2" w:rsidRDefault="005F22D2" w:rsidP="005F22D2">
            <w:pPr>
              <w:pStyle w:val="IPA-Tabelle"/>
              <w:rPr>
                <w:color w:val="000000" w:themeColor="text1"/>
                <w:sz w:val="22"/>
                <w:szCs w:val="22"/>
              </w:rPr>
            </w:pPr>
            <w:r>
              <w:rPr>
                <w:color w:val="000000" w:themeColor="text1"/>
                <w:sz w:val="22"/>
                <w:szCs w:val="22"/>
              </w:rPr>
              <w:t>Die Erarbeitung des Zugriffskonzeptes konnte ich nicht fertigstellen, da ich noch einige Fragen betreffend der geplanten Datenstruktur (Beispielinhalt auf der Plattform) meinem Fachvorgesetzten Dr. Pascal Habegger stellen musste. Dieser war aber am Morgen in einer externen Besprechung. Um die Zeit sinnvoll nutzen zu können habe ich deshalb die Erarbeitung des Betriebskonzepts auf den Vormittag verschoben.</w:t>
            </w:r>
          </w:p>
          <w:p w14:paraId="26C7557F" w14:textId="77777777" w:rsidR="005F22D2" w:rsidRDefault="005F22D2" w:rsidP="005F22D2">
            <w:pPr>
              <w:pStyle w:val="IPA-Tabelle"/>
              <w:rPr>
                <w:color w:val="000000" w:themeColor="text1"/>
                <w:sz w:val="22"/>
                <w:szCs w:val="22"/>
              </w:rPr>
            </w:pPr>
            <w:r>
              <w:rPr>
                <w:color w:val="000000" w:themeColor="text1"/>
                <w:sz w:val="22"/>
                <w:szCs w:val="22"/>
              </w:rPr>
              <w:t>Für die Erarbeitung des Zugriffkonzepts habe ich 1.5 Stunde aufgewendet, konnte dies aber noch nicht ganz abschliessen und werde dies morgen erledigen und als Punkt im Arbeitsjournal vermerken.</w:t>
            </w:r>
          </w:p>
          <w:p w14:paraId="48279EDC" w14:textId="77777777" w:rsidR="005F22D2" w:rsidRPr="008F6D25" w:rsidRDefault="005F22D2" w:rsidP="005F22D2">
            <w:pPr>
              <w:pStyle w:val="IPA-Tabelle"/>
              <w:rPr>
                <w:color w:val="000000" w:themeColor="text1"/>
                <w:sz w:val="22"/>
                <w:szCs w:val="22"/>
              </w:rPr>
            </w:pPr>
            <w:r>
              <w:rPr>
                <w:color w:val="000000" w:themeColor="text1"/>
                <w:sz w:val="22"/>
                <w:szCs w:val="22"/>
              </w:rPr>
              <w:t>Heute erfolgte der Besuch des Hauptexperten Manuel J. Schaffner und der Zweitexpertin Verena Meinung. Weitere Informationen betreffend dieser Sitzung sind im Projektjournal festgehalten.</w:t>
            </w:r>
          </w:p>
        </w:tc>
      </w:tr>
      <w:tr w:rsidR="005F22D2" w:rsidRPr="008F6D25" w14:paraId="4CF06836" w14:textId="77777777" w:rsidTr="005F22D2">
        <w:tc>
          <w:tcPr>
            <w:tcW w:w="5917" w:type="dxa"/>
            <w:tcBorders>
              <w:bottom w:val="dotted" w:sz="4" w:space="0" w:color="auto"/>
              <w:right w:val="nil"/>
            </w:tcBorders>
            <w:shd w:val="clear" w:color="auto" w:fill="B8CCE4" w:themeFill="accent1" w:themeFillTint="66"/>
          </w:tcPr>
          <w:p w14:paraId="11F1D5DE"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B8CCE4" w:themeFill="accent1" w:themeFillTint="66"/>
          </w:tcPr>
          <w:p w14:paraId="05A658C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9A792F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CBD158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0B90A91A" w14:textId="77777777" w:rsidTr="005F22D2">
        <w:tc>
          <w:tcPr>
            <w:tcW w:w="9430" w:type="dxa"/>
            <w:gridSpan w:val="4"/>
            <w:tcBorders>
              <w:bottom w:val="dotted" w:sz="4" w:space="0" w:color="auto"/>
            </w:tcBorders>
            <w:tcMar>
              <w:top w:w="85" w:type="dxa"/>
              <w:bottom w:w="85" w:type="dxa"/>
            </w:tcMar>
          </w:tcPr>
          <w:p w14:paraId="3DDABCFA" w14:textId="77777777" w:rsidR="005F22D2" w:rsidRPr="008F6D25" w:rsidRDefault="005F22D2" w:rsidP="005F22D2">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sollten.</w:t>
            </w:r>
          </w:p>
        </w:tc>
      </w:tr>
      <w:tr w:rsidR="005F22D2" w:rsidRPr="008F6D25" w14:paraId="5EC7FC6A" w14:textId="77777777" w:rsidTr="005F22D2">
        <w:tc>
          <w:tcPr>
            <w:tcW w:w="9430" w:type="dxa"/>
            <w:gridSpan w:val="4"/>
            <w:tcBorders>
              <w:bottom w:val="dotted" w:sz="4" w:space="0" w:color="auto"/>
            </w:tcBorders>
            <w:tcMar>
              <w:top w:w="85" w:type="dxa"/>
              <w:bottom w:w="85" w:type="dxa"/>
            </w:tcMar>
          </w:tcPr>
          <w:p w14:paraId="47B3FB99" w14:textId="77777777" w:rsidR="005F22D2" w:rsidRPr="008F6D25" w:rsidRDefault="005F22D2" w:rsidP="005F22D2">
            <w:pPr>
              <w:pStyle w:val="IPA-Tabelle"/>
              <w:rPr>
                <w:color w:val="000000" w:themeColor="text1"/>
                <w:sz w:val="22"/>
                <w:szCs w:val="22"/>
                <w:lang w:val="de-DE"/>
              </w:rPr>
            </w:pPr>
            <w:r>
              <w:rPr>
                <w:color w:val="000000" w:themeColor="text1"/>
                <w:sz w:val="22"/>
                <w:szCs w:val="22"/>
              </w:rPr>
              <w:t xml:space="preserve">Ein interner Projektleiter, Murat Tokmak hat mir, betreffend des Aufbaus eines </w:t>
            </w:r>
            <w:r>
              <w:rPr>
                <w:color w:val="000000" w:themeColor="text1"/>
                <w:sz w:val="22"/>
                <w:szCs w:val="22"/>
              </w:rPr>
              <w:lastRenderedPageBreak/>
              <w:t>Betriebskonzeptes, Hilfestellung gegeben.</w:t>
            </w:r>
          </w:p>
        </w:tc>
      </w:tr>
      <w:tr w:rsidR="005F22D2" w:rsidRPr="008F6D25" w14:paraId="2B7D3E64" w14:textId="77777777" w:rsidTr="005F22D2">
        <w:tc>
          <w:tcPr>
            <w:tcW w:w="9430" w:type="dxa"/>
            <w:gridSpan w:val="4"/>
            <w:tcBorders>
              <w:bottom w:val="dotted" w:sz="4" w:space="0" w:color="auto"/>
            </w:tcBorders>
            <w:tcMar>
              <w:top w:w="85" w:type="dxa"/>
              <w:bottom w:w="85" w:type="dxa"/>
            </w:tcMar>
          </w:tcPr>
          <w:p w14:paraId="392B5490" w14:textId="77777777" w:rsidR="005F22D2" w:rsidRPr="001F0DAF" w:rsidRDefault="005F22D2" w:rsidP="005F22D2">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Leimgruber</w:t>
            </w:r>
            <w:r>
              <w:rPr>
                <w:color w:val="000000" w:themeColor="text1"/>
                <w:sz w:val="22"/>
                <w:szCs w:val="22"/>
                <w:lang w:val="de-DE"/>
              </w:rPr>
              <w:t xml:space="preserve"> Hilfestellung zu folgenden Themen erhalten:</w:t>
            </w:r>
          </w:p>
          <w:p w14:paraId="4E57DAEC" w14:textId="77777777" w:rsidR="005F22D2" w:rsidRPr="001F0DAF"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Auf welchem Master wird der Branch erstellt</w:t>
            </w:r>
          </w:p>
          <w:p w14:paraId="1B767BEF" w14:textId="77777777" w:rsidR="005F22D2" w:rsidRPr="008F6D25"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Werden Branches von Branches erstellt oder ist dies</w:t>
            </w:r>
            <w:r>
              <w:rPr>
                <w:color w:val="000000" w:themeColor="text1"/>
                <w:sz w:val="22"/>
                <w:szCs w:val="22"/>
                <w:lang w:val="de-DE"/>
              </w:rPr>
              <w:t xml:space="preserve"> mit einzelnen Commits umzusetz</w:t>
            </w:r>
            <w:r w:rsidRPr="001F0DAF">
              <w:rPr>
                <w:color w:val="000000" w:themeColor="text1"/>
                <w:sz w:val="22"/>
                <w:szCs w:val="22"/>
                <w:lang w:val="de-DE"/>
              </w:rPr>
              <w:t>en</w:t>
            </w:r>
          </w:p>
        </w:tc>
      </w:tr>
      <w:tr w:rsidR="005F22D2" w:rsidRPr="008F6D25" w14:paraId="46AEF734" w14:textId="77777777" w:rsidTr="005F22D2">
        <w:tc>
          <w:tcPr>
            <w:tcW w:w="5917" w:type="dxa"/>
            <w:tcBorders>
              <w:bottom w:val="dotted" w:sz="4" w:space="0" w:color="auto"/>
              <w:right w:val="nil"/>
            </w:tcBorders>
            <w:shd w:val="clear" w:color="auto" w:fill="B8CCE4" w:themeFill="accent1" w:themeFillTint="66"/>
          </w:tcPr>
          <w:p w14:paraId="7ECF4F80"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B8CCE4" w:themeFill="accent1" w:themeFillTint="66"/>
          </w:tcPr>
          <w:p w14:paraId="7229E52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4C48C23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E4E8E1F"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8745E9" w14:textId="77777777" w:rsidTr="005F22D2">
        <w:tc>
          <w:tcPr>
            <w:tcW w:w="9430" w:type="dxa"/>
            <w:gridSpan w:val="4"/>
            <w:tcBorders>
              <w:bottom w:val="dotted" w:sz="4" w:space="0" w:color="auto"/>
            </w:tcBorders>
            <w:tcMar>
              <w:top w:w="85" w:type="dxa"/>
              <w:bottom w:w="85" w:type="dxa"/>
            </w:tcMar>
          </w:tcPr>
          <w:p w14:paraId="414E6BB8" w14:textId="77777777" w:rsidR="005F22D2" w:rsidRPr="008F6D25" w:rsidRDefault="005F22D2" w:rsidP="005F22D2">
            <w:pPr>
              <w:pStyle w:val="IPA-Tabelle"/>
              <w:rPr>
                <w:color w:val="000000" w:themeColor="text1"/>
                <w:sz w:val="22"/>
                <w:szCs w:val="22"/>
              </w:rPr>
            </w:pPr>
            <w:r>
              <w:rPr>
                <w:color w:val="000000" w:themeColor="text1"/>
                <w:sz w:val="22"/>
                <w:szCs w:val="22"/>
              </w:rPr>
              <w:t>Das Zusammentragen der gewünschten Informationen hat gut funktioniert. Ich hätte mehr Zeit einplanen müssen für die Überarbeitung der Dokumentation und die Überarbeitung des Zeitplans. Ich schätze, dass dies noch ein Mehraufwand von 3 Stunden mit sich bringen wird.</w:t>
            </w:r>
          </w:p>
        </w:tc>
      </w:tr>
      <w:tr w:rsidR="005F22D2" w:rsidRPr="008F6D25" w14:paraId="58F42450" w14:textId="77777777" w:rsidTr="005F22D2">
        <w:tc>
          <w:tcPr>
            <w:tcW w:w="5917" w:type="dxa"/>
            <w:tcBorders>
              <w:bottom w:val="dotted" w:sz="4" w:space="0" w:color="auto"/>
              <w:right w:val="nil"/>
            </w:tcBorders>
            <w:shd w:val="clear" w:color="auto" w:fill="B8CCE4" w:themeFill="accent1" w:themeFillTint="66"/>
          </w:tcPr>
          <w:p w14:paraId="7891F433"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B8CCE4" w:themeFill="accent1" w:themeFillTint="66"/>
          </w:tcPr>
          <w:p w14:paraId="125252C6"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7B3E2E59"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B8503EC" w14:textId="77777777" w:rsidR="005F22D2" w:rsidRPr="008F6D25" w:rsidRDefault="005F22D2" w:rsidP="005F22D2">
            <w:pPr>
              <w:pStyle w:val="IPA-Tabellentitel"/>
              <w:jc w:val="center"/>
              <w:rPr>
                <w:color w:val="000000" w:themeColor="text1"/>
                <w:sz w:val="22"/>
                <w:szCs w:val="22"/>
              </w:rPr>
            </w:pPr>
          </w:p>
        </w:tc>
      </w:tr>
      <w:tr w:rsidR="005F22D2" w:rsidRPr="008F6D25" w14:paraId="5ADB3FDC" w14:textId="77777777" w:rsidTr="005F22D2">
        <w:tc>
          <w:tcPr>
            <w:tcW w:w="9430" w:type="dxa"/>
            <w:gridSpan w:val="4"/>
            <w:tcBorders>
              <w:bottom w:val="dotted" w:sz="4" w:space="0" w:color="auto"/>
            </w:tcBorders>
            <w:tcMar>
              <w:top w:w="85" w:type="dxa"/>
              <w:bottom w:w="85" w:type="dxa"/>
            </w:tcMar>
          </w:tcPr>
          <w:p w14:paraId="2921F804" w14:textId="77777777" w:rsidR="005F22D2" w:rsidRDefault="005F22D2" w:rsidP="005F22D2">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17347AF6"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535DEA1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Erarbeitung des Testkonzepts</w:t>
            </w:r>
          </w:p>
          <w:p w14:paraId="54EB1D98"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45"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4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626764">
            <w:pPr>
              <w:pStyle w:val="IPA-Tabelle"/>
              <w:rPr>
                <w:i/>
                <w:iCs/>
                <w:color w:val="000000" w:themeColor="text1"/>
                <w:sz w:val="22"/>
                <w:szCs w:val="22"/>
              </w:rPr>
            </w:pPr>
            <w:r>
              <w:rPr>
                <w:i/>
                <w:iCs/>
                <w:color w:val="000000" w:themeColor="text1"/>
                <w:sz w:val="22"/>
                <w:szCs w:val="22"/>
              </w:rPr>
              <w:t>Anpassung des Zeitplan</w:t>
            </w:r>
          </w:p>
          <w:p w14:paraId="5DEA521F" w14:textId="48C203D1" w:rsidR="00104621" w:rsidRPr="008F6D25" w:rsidRDefault="00104621" w:rsidP="000354B0">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w:t>
            </w:r>
            <w:r w:rsidR="000354B0">
              <w:rPr>
                <w:color w:val="000000" w:themeColor="text1"/>
                <w:sz w:val="22"/>
                <w:szCs w:val="22"/>
              </w:rPr>
              <w:t xml:space="preserve">teilweise </w:t>
            </w:r>
            <w:r>
              <w:rPr>
                <w:color w:val="000000" w:themeColor="text1"/>
                <w:sz w:val="22"/>
                <w:szCs w:val="22"/>
              </w:rPr>
              <w:t>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209A9999" w:rsidR="00104621" w:rsidRPr="008F6D25" w:rsidRDefault="00A83524" w:rsidP="00A83524">
            <w:pPr>
              <w:pStyle w:val="IPA-Tabelle"/>
              <w:jc w:val="center"/>
              <w:rPr>
                <w:color w:val="000000" w:themeColor="text1"/>
                <w:sz w:val="22"/>
                <w:szCs w:val="22"/>
              </w:rPr>
            </w:pPr>
            <w:r>
              <w:rPr>
                <w:color w:val="000000" w:themeColor="text1"/>
                <w:sz w:val="22"/>
                <w:szCs w:val="22"/>
              </w:rPr>
              <w:t>1</w:t>
            </w:r>
            <w:r w:rsidR="00104621">
              <w:rPr>
                <w:color w:val="000000" w:themeColor="text1"/>
                <w:sz w:val="22"/>
                <w:szCs w:val="22"/>
              </w:rPr>
              <w:t>.</w:t>
            </w:r>
            <w:r>
              <w:rPr>
                <w:color w:val="000000" w:themeColor="text1"/>
                <w:sz w:val="22"/>
                <w:szCs w:val="22"/>
              </w:rPr>
              <w:t>0</w:t>
            </w:r>
          </w:p>
        </w:tc>
      </w:tr>
      <w:tr w:rsidR="009D65F6" w:rsidRPr="008F6D25" w14:paraId="6C278A92" w14:textId="77777777" w:rsidTr="00104621">
        <w:tc>
          <w:tcPr>
            <w:tcW w:w="6226" w:type="dxa"/>
            <w:tcBorders>
              <w:bottom w:val="dotted" w:sz="4" w:space="0" w:color="auto"/>
            </w:tcBorders>
            <w:tcMar>
              <w:top w:w="85" w:type="dxa"/>
              <w:bottom w:w="85" w:type="dxa"/>
            </w:tcMar>
          </w:tcPr>
          <w:p w14:paraId="349E71F8" w14:textId="77777777" w:rsidR="009D65F6" w:rsidRPr="00826E05" w:rsidRDefault="009D65F6" w:rsidP="0060427A">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Zugriffskonzept</w:t>
            </w:r>
          </w:p>
          <w:p w14:paraId="7CB9E9AC" w14:textId="1E95050E" w:rsidR="009D65F6" w:rsidRPr="00826E05" w:rsidRDefault="002D0031" w:rsidP="00626764">
            <w:pPr>
              <w:pStyle w:val="IPA-Tabelle"/>
              <w:rPr>
                <w:i/>
                <w:iCs/>
                <w:color w:val="000000" w:themeColor="text1"/>
                <w:sz w:val="22"/>
                <w:szCs w:val="22"/>
              </w:rPr>
            </w:pPr>
            <w:r>
              <w:rPr>
                <w:color w:val="000000" w:themeColor="text1"/>
                <w:sz w:val="22"/>
                <w:szCs w:val="22"/>
              </w:rPr>
              <w:t>Die Erarbeitung des Zugriffkonzepts habe ich abgeschlossen</w:t>
            </w:r>
          </w:p>
        </w:tc>
        <w:tc>
          <w:tcPr>
            <w:tcW w:w="1066" w:type="dxa"/>
            <w:tcBorders>
              <w:bottom w:val="dotted" w:sz="4" w:space="0" w:color="auto"/>
            </w:tcBorders>
            <w:tcMar>
              <w:top w:w="85" w:type="dxa"/>
              <w:bottom w:w="85" w:type="dxa"/>
            </w:tcMar>
          </w:tcPr>
          <w:p w14:paraId="03467535" w14:textId="7DD5DE34" w:rsidR="009D65F6"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10B2056" w14:textId="10BA7C7C" w:rsidR="009D65F6" w:rsidRDefault="009D65F6"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2E451EB" w14:textId="4E72E949" w:rsidR="009D65F6" w:rsidRDefault="00A83524" w:rsidP="00F61FAD">
            <w:pPr>
              <w:pStyle w:val="IPA-Tabelle"/>
              <w:jc w:val="center"/>
              <w:rPr>
                <w:color w:val="000000" w:themeColor="text1"/>
                <w:sz w:val="22"/>
                <w:szCs w:val="22"/>
              </w:rPr>
            </w:pPr>
            <w:r>
              <w:rPr>
                <w:color w:val="000000" w:themeColor="text1"/>
                <w:sz w:val="22"/>
                <w:szCs w:val="22"/>
              </w:rPr>
              <w:t>1.0</w:t>
            </w:r>
          </w:p>
        </w:tc>
      </w:tr>
      <w:tr w:rsidR="009D65F6" w:rsidRPr="008F6D25" w14:paraId="0F8BF6F1" w14:textId="77777777" w:rsidTr="00104621">
        <w:tc>
          <w:tcPr>
            <w:tcW w:w="6226" w:type="dxa"/>
            <w:tcBorders>
              <w:bottom w:val="dotted" w:sz="4" w:space="0" w:color="auto"/>
            </w:tcBorders>
            <w:tcMar>
              <w:top w:w="85" w:type="dxa"/>
              <w:bottom w:w="85" w:type="dxa"/>
            </w:tcMar>
          </w:tcPr>
          <w:p w14:paraId="614F7725" w14:textId="2D3188B9"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Testkonzepts</w:t>
            </w:r>
          </w:p>
          <w:p w14:paraId="3BE58F6D" w14:textId="61B11450" w:rsidR="009D65F6" w:rsidRPr="008F6D25" w:rsidRDefault="004202F7" w:rsidP="009D65F6">
            <w:pPr>
              <w:pStyle w:val="IPA-Tabelle"/>
              <w:rPr>
                <w:color w:val="000000" w:themeColor="text1"/>
                <w:sz w:val="22"/>
                <w:szCs w:val="22"/>
              </w:rPr>
            </w:pPr>
            <w:r>
              <w:rPr>
                <w:color w:val="000000" w:themeColor="text1"/>
                <w:sz w:val="22"/>
                <w:szCs w:val="22"/>
              </w:rPr>
              <w:t>Das Testkonzept mit den verschiedenen Testfällen dazu habe ich erstellt.</w:t>
            </w:r>
          </w:p>
        </w:tc>
        <w:tc>
          <w:tcPr>
            <w:tcW w:w="1066" w:type="dxa"/>
            <w:tcBorders>
              <w:bottom w:val="dotted" w:sz="4" w:space="0" w:color="auto"/>
            </w:tcBorders>
            <w:tcMar>
              <w:top w:w="85" w:type="dxa"/>
              <w:bottom w:w="85" w:type="dxa"/>
            </w:tcMar>
          </w:tcPr>
          <w:p w14:paraId="70BC1074" w14:textId="27EAFB6A"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9D01365" w14:textId="6953EED7"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3E850134" w14:textId="41D506CB" w:rsidR="009D65F6" w:rsidRPr="008F6D25" w:rsidRDefault="0060427A" w:rsidP="0060427A">
            <w:pPr>
              <w:pStyle w:val="IPA-Tabelle"/>
              <w:jc w:val="center"/>
              <w:rPr>
                <w:color w:val="000000" w:themeColor="text1"/>
                <w:sz w:val="22"/>
                <w:szCs w:val="22"/>
              </w:rPr>
            </w:pPr>
            <w:r>
              <w:rPr>
                <w:color w:val="000000" w:themeColor="text1"/>
                <w:sz w:val="22"/>
                <w:szCs w:val="22"/>
              </w:rPr>
              <w:t>1.5</w:t>
            </w:r>
          </w:p>
        </w:tc>
      </w:tr>
      <w:tr w:rsidR="009D65F6" w:rsidRPr="008F6D25" w14:paraId="01D3409A" w14:textId="77777777" w:rsidTr="00104621">
        <w:tc>
          <w:tcPr>
            <w:tcW w:w="6226" w:type="dxa"/>
            <w:tcBorders>
              <w:bottom w:val="dotted" w:sz="4" w:space="0" w:color="auto"/>
            </w:tcBorders>
            <w:tcMar>
              <w:top w:w="85" w:type="dxa"/>
              <w:bottom w:w="85" w:type="dxa"/>
            </w:tcMar>
          </w:tcPr>
          <w:p w14:paraId="07F64133" w14:textId="0518EA8E"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Einführungskonzepts</w:t>
            </w:r>
          </w:p>
          <w:p w14:paraId="078D473B" w14:textId="187ABB32" w:rsidR="009D65F6" w:rsidRPr="008F6D25" w:rsidRDefault="002D0031" w:rsidP="00C53B57">
            <w:pPr>
              <w:pStyle w:val="IPA-Tabelle"/>
              <w:rPr>
                <w:color w:val="000000" w:themeColor="text1"/>
                <w:sz w:val="22"/>
                <w:szCs w:val="22"/>
              </w:rPr>
            </w:pPr>
            <w:r>
              <w:rPr>
                <w:color w:val="000000" w:themeColor="text1"/>
                <w:sz w:val="22"/>
                <w:szCs w:val="22"/>
              </w:rPr>
              <w:t>Das Konzept zur Einführung habe ich erarbeitet.</w:t>
            </w:r>
          </w:p>
        </w:tc>
        <w:tc>
          <w:tcPr>
            <w:tcW w:w="1066" w:type="dxa"/>
            <w:tcBorders>
              <w:bottom w:val="dotted" w:sz="4" w:space="0" w:color="auto"/>
            </w:tcBorders>
            <w:tcMar>
              <w:top w:w="85" w:type="dxa"/>
              <w:bottom w:w="85" w:type="dxa"/>
            </w:tcMar>
          </w:tcPr>
          <w:p w14:paraId="51F26771" w14:textId="7CBBE353"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B773F0E" w14:textId="2787F1BE"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08BAD03C" w14:textId="6D474E96" w:rsidR="009D65F6" w:rsidRPr="008F6D25" w:rsidRDefault="00E24D92" w:rsidP="0060427A">
            <w:pPr>
              <w:pStyle w:val="IPA-Tabelle"/>
              <w:jc w:val="center"/>
              <w:rPr>
                <w:color w:val="000000" w:themeColor="text1"/>
                <w:sz w:val="22"/>
                <w:szCs w:val="22"/>
              </w:rPr>
            </w:pPr>
            <w:r>
              <w:rPr>
                <w:color w:val="000000" w:themeColor="text1"/>
                <w:sz w:val="22"/>
                <w:szCs w:val="22"/>
              </w:rPr>
              <w:t>1</w:t>
            </w:r>
            <w:r w:rsidR="0060427A">
              <w:rPr>
                <w:color w:val="000000" w:themeColor="text1"/>
                <w:sz w:val="22"/>
                <w:szCs w:val="22"/>
              </w:rPr>
              <w:t>.0</w:t>
            </w:r>
          </w:p>
        </w:tc>
      </w:tr>
      <w:tr w:rsidR="009D65F6" w:rsidRPr="008F6D25" w14:paraId="42AFAF06" w14:textId="77777777" w:rsidTr="00104621">
        <w:tc>
          <w:tcPr>
            <w:tcW w:w="6226" w:type="dxa"/>
            <w:tcBorders>
              <w:bottom w:val="dotted" w:sz="4" w:space="0" w:color="auto"/>
            </w:tcBorders>
            <w:tcMar>
              <w:top w:w="85" w:type="dxa"/>
              <w:bottom w:w="85" w:type="dxa"/>
            </w:tcMar>
          </w:tcPr>
          <w:p w14:paraId="38B4AC4E" w14:textId="77777777" w:rsidR="009D65F6" w:rsidRDefault="009D65F6" w:rsidP="00C53B57">
            <w:pPr>
              <w:pStyle w:val="IPA-Tabelle"/>
              <w:rPr>
                <w:color w:val="000000" w:themeColor="text1"/>
                <w:sz w:val="22"/>
                <w:szCs w:val="22"/>
              </w:rPr>
            </w:pPr>
            <w:r>
              <w:rPr>
                <w:color w:val="000000" w:themeColor="text1"/>
                <w:sz w:val="22"/>
                <w:szCs w:val="22"/>
              </w:rPr>
              <w:t>Zusammenfassung des Konzepts</w:t>
            </w:r>
          </w:p>
          <w:p w14:paraId="766257DC" w14:textId="20BB0AD8" w:rsidR="004202F7" w:rsidRPr="008F6D25" w:rsidRDefault="004202F7" w:rsidP="00C53B57">
            <w:pPr>
              <w:pStyle w:val="IPA-Tabelle"/>
              <w:rPr>
                <w:color w:val="000000" w:themeColor="text1"/>
                <w:sz w:val="22"/>
                <w:szCs w:val="22"/>
              </w:rPr>
            </w:pPr>
            <w:r>
              <w:rPr>
                <w:color w:val="000000" w:themeColor="text1"/>
                <w:sz w:val="22"/>
                <w:szCs w:val="22"/>
              </w:rPr>
              <w:t>Die Phase Konzept habe ich zusammengefasst.</w:t>
            </w:r>
          </w:p>
        </w:tc>
        <w:tc>
          <w:tcPr>
            <w:tcW w:w="1066" w:type="dxa"/>
            <w:tcBorders>
              <w:bottom w:val="dotted" w:sz="4" w:space="0" w:color="auto"/>
            </w:tcBorders>
            <w:tcMar>
              <w:top w:w="85" w:type="dxa"/>
              <w:bottom w:w="85" w:type="dxa"/>
            </w:tcMar>
          </w:tcPr>
          <w:p w14:paraId="35D1990B" w14:textId="2A1CA6C5"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E91A3B" w14:textId="4075095B" w:rsidR="009D65F6" w:rsidRPr="008F6D25" w:rsidRDefault="0060427A" w:rsidP="0060427A">
            <w:pPr>
              <w:pStyle w:val="IPA-Tabelle"/>
              <w:jc w:val="center"/>
              <w:rPr>
                <w:color w:val="000000" w:themeColor="text1"/>
                <w:sz w:val="22"/>
                <w:szCs w:val="22"/>
              </w:rPr>
            </w:pPr>
            <w:r>
              <w:rPr>
                <w:color w:val="000000" w:themeColor="text1"/>
                <w:sz w:val="22"/>
                <w:szCs w:val="22"/>
              </w:rPr>
              <w:t>2</w:t>
            </w:r>
            <w:r w:rsidR="009D65F6">
              <w:rPr>
                <w:color w:val="000000" w:themeColor="text1"/>
                <w:sz w:val="22"/>
                <w:szCs w:val="22"/>
              </w:rPr>
              <w:t>.</w:t>
            </w:r>
            <w:r>
              <w:rPr>
                <w:color w:val="000000" w:themeColor="text1"/>
                <w:sz w:val="22"/>
                <w:szCs w:val="22"/>
              </w:rPr>
              <w:t>0</w:t>
            </w:r>
          </w:p>
        </w:tc>
        <w:tc>
          <w:tcPr>
            <w:tcW w:w="1069" w:type="dxa"/>
            <w:tcBorders>
              <w:bottom w:val="dotted" w:sz="4" w:space="0" w:color="auto"/>
            </w:tcBorders>
            <w:tcMar>
              <w:top w:w="85" w:type="dxa"/>
              <w:bottom w:w="85" w:type="dxa"/>
            </w:tcMar>
          </w:tcPr>
          <w:p w14:paraId="3DA01E1A" w14:textId="53F8EDB5" w:rsidR="009D65F6" w:rsidRPr="008F6D25" w:rsidRDefault="00A83524" w:rsidP="00A83524">
            <w:pPr>
              <w:pStyle w:val="IPA-Tabelle"/>
              <w:jc w:val="center"/>
              <w:rPr>
                <w:color w:val="000000" w:themeColor="text1"/>
                <w:sz w:val="22"/>
                <w:szCs w:val="22"/>
              </w:rPr>
            </w:pPr>
            <w:r>
              <w:rPr>
                <w:color w:val="000000" w:themeColor="text1"/>
                <w:sz w:val="22"/>
                <w:szCs w:val="22"/>
              </w:rPr>
              <w:t>0</w:t>
            </w:r>
            <w:r w:rsidR="0060427A">
              <w:rPr>
                <w:color w:val="000000" w:themeColor="text1"/>
                <w:sz w:val="22"/>
                <w:szCs w:val="22"/>
              </w:rPr>
              <w:t>.</w:t>
            </w:r>
            <w:r>
              <w:rPr>
                <w:color w:val="000000" w:themeColor="text1"/>
                <w:sz w:val="22"/>
                <w:szCs w:val="22"/>
              </w:rPr>
              <w:t>5</w:t>
            </w:r>
          </w:p>
        </w:tc>
      </w:tr>
      <w:tr w:rsidR="00611173" w:rsidRPr="008F6D25" w14:paraId="1D0E5088" w14:textId="77777777" w:rsidTr="00104621">
        <w:tc>
          <w:tcPr>
            <w:tcW w:w="6226" w:type="dxa"/>
            <w:tcBorders>
              <w:bottom w:val="dotted" w:sz="4" w:space="0" w:color="auto"/>
            </w:tcBorders>
            <w:tcMar>
              <w:top w:w="85" w:type="dxa"/>
              <w:bottom w:w="85" w:type="dxa"/>
            </w:tcMar>
          </w:tcPr>
          <w:p w14:paraId="429BB91D" w14:textId="77777777" w:rsidR="00611173" w:rsidRDefault="00611173" w:rsidP="0060427A">
            <w:pPr>
              <w:pStyle w:val="IPA-Tabelle"/>
              <w:rPr>
                <w:i/>
                <w:iCs/>
                <w:color w:val="000000" w:themeColor="text1"/>
                <w:sz w:val="22"/>
                <w:szCs w:val="22"/>
              </w:rPr>
            </w:pPr>
            <w:r>
              <w:rPr>
                <w:i/>
                <w:iCs/>
                <w:color w:val="000000" w:themeColor="text1"/>
                <w:sz w:val="22"/>
                <w:szCs w:val="22"/>
              </w:rPr>
              <w:t>Überarbeitung Dokumentation</w:t>
            </w:r>
          </w:p>
          <w:p w14:paraId="0CA547A4" w14:textId="4A806180" w:rsidR="004202F7" w:rsidRPr="004202F7" w:rsidRDefault="004202F7" w:rsidP="002D0031">
            <w:pPr>
              <w:pStyle w:val="IPA-Tabelle"/>
              <w:rPr>
                <w:iCs/>
                <w:color w:val="000000" w:themeColor="text1"/>
                <w:sz w:val="22"/>
                <w:szCs w:val="22"/>
              </w:rPr>
            </w:pPr>
            <w:r w:rsidRPr="004202F7">
              <w:rPr>
                <w:iCs/>
                <w:color w:val="000000" w:themeColor="text1"/>
                <w:sz w:val="22"/>
                <w:szCs w:val="22"/>
              </w:rPr>
              <w:t xml:space="preserve">Einige Punkte der Dokumentation habe ich </w:t>
            </w:r>
            <w:r w:rsidR="002D0031">
              <w:rPr>
                <w:iCs/>
                <w:color w:val="000000" w:themeColor="text1"/>
                <w:sz w:val="22"/>
                <w:szCs w:val="22"/>
              </w:rPr>
              <w:t>überarbeitet</w:t>
            </w:r>
            <w:r w:rsidRPr="004202F7">
              <w:rPr>
                <w:iCs/>
                <w:color w:val="000000" w:themeColor="text1"/>
                <w:sz w:val="22"/>
                <w:szCs w:val="22"/>
              </w:rPr>
              <w:t>.</w:t>
            </w:r>
          </w:p>
        </w:tc>
        <w:tc>
          <w:tcPr>
            <w:tcW w:w="1066" w:type="dxa"/>
            <w:tcBorders>
              <w:bottom w:val="dotted" w:sz="4" w:space="0" w:color="auto"/>
            </w:tcBorders>
            <w:tcMar>
              <w:top w:w="85" w:type="dxa"/>
              <w:bottom w:w="85" w:type="dxa"/>
            </w:tcMar>
          </w:tcPr>
          <w:p w14:paraId="3BBA21CA" w14:textId="53398BE6" w:rsidR="00611173" w:rsidRPr="007955DF" w:rsidRDefault="008E57AC" w:rsidP="00F61FAD">
            <w:pPr>
              <w:pStyle w:val="IPA-Tabelle"/>
              <w:jc w:val="center"/>
              <w:rPr>
                <w:bCs/>
                <w:color w:val="000000" w:themeColor="text1"/>
                <w:sz w:val="22"/>
                <w:szCs w:val="22"/>
              </w:rPr>
            </w:pPr>
            <w:r>
              <w:rPr>
                <w:bCs/>
                <w:color w:val="000000" w:themeColor="text1"/>
                <w:sz w:val="22"/>
                <w:szCs w:val="22"/>
              </w:rPr>
              <w:t>MW</w:t>
            </w:r>
          </w:p>
        </w:tc>
        <w:tc>
          <w:tcPr>
            <w:tcW w:w="1069" w:type="dxa"/>
            <w:tcBorders>
              <w:bottom w:val="dotted" w:sz="4" w:space="0" w:color="auto"/>
            </w:tcBorders>
            <w:tcMar>
              <w:top w:w="85" w:type="dxa"/>
              <w:bottom w:w="85" w:type="dxa"/>
            </w:tcMar>
          </w:tcPr>
          <w:p w14:paraId="6EAF1999" w14:textId="61B8CAD9" w:rsidR="00611173" w:rsidRPr="007955DF" w:rsidRDefault="008E57AC" w:rsidP="00F61FAD">
            <w:pPr>
              <w:pStyle w:val="IPA-Tabelle"/>
              <w:jc w:val="center"/>
              <w:rPr>
                <w:bCs/>
                <w:color w:val="000000" w:themeColor="text1"/>
                <w:sz w:val="22"/>
                <w:szCs w:val="22"/>
              </w:rPr>
            </w:pPr>
            <w:r>
              <w:rPr>
                <w:bCs/>
                <w:color w:val="000000" w:themeColor="text1"/>
                <w:sz w:val="22"/>
                <w:szCs w:val="22"/>
              </w:rPr>
              <w:t>0.0</w:t>
            </w:r>
          </w:p>
        </w:tc>
        <w:tc>
          <w:tcPr>
            <w:tcW w:w="1069" w:type="dxa"/>
            <w:tcBorders>
              <w:bottom w:val="dotted" w:sz="4" w:space="0" w:color="auto"/>
            </w:tcBorders>
            <w:tcMar>
              <w:top w:w="85" w:type="dxa"/>
              <w:bottom w:w="85" w:type="dxa"/>
            </w:tcMar>
          </w:tcPr>
          <w:p w14:paraId="4E75ECE8" w14:textId="42D30607" w:rsidR="00611173" w:rsidRDefault="0060427A" w:rsidP="00F61FAD">
            <w:pPr>
              <w:pStyle w:val="IPA-Tabelle"/>
              <w:jc w:val="center"/>
              <w:rPr>
                <w:color w:val="000000" w:themeColor="text1"/>
                <w:sz w:val="22"/>
                <w:szCs w:val="22"/>
              </w:rPr>
            </w:pPr>
            <w:r>
              <w:rPr>
                <w:color w:val="000000" w:themeColor="text1"/>
                <w:sz w:val="22"/>
                <w:szCs w:val="22"/>
              </w:rPr>
              <w:t>1</w:t>
            </w:r>
            <w:r w:rsidR="008E57AC">
              <w:rPr>
                <w:color w:val="000000" w:themeColor="text1"/>
                <w:sz w:val="22"/>
                <w:szCs w:val="22"/>
              </w:rPr>
              <w:t>.0</w:t>
            </w:r>
          </w:p>
        </w:tc>
      </w:tr>
      <w:tr w:rsidR="00611173" w:rsidRPr="008F6D25" w14:paraId="4A97948B" w14:textId="77777777" w:rsidTr="00104621">
        <w:tc>
          <w:tcPr>
            <w:tcW w:w="6226" w:type="dxa"/>
            <w:tcBorders>
              <w:bottom w:val="dotted" w:sz="4" w:space="0" w:color="auto"/>
            </w:tcBorders>
            <w:tcMar>
              <w:top w:w="85" w:type="dxa"/>
              <w:bottom w:w="85" w:type="dxa"/>
            </w:tcMar>
          </w:tcPr>
          <w:p w14:paraId="46C06518" w14:textId="77777777" w:rsidR="00611173" w:rsidRDefault="00611173" w:rsidP="0060427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040D801D" w14:textId="561E7037" w:rsidR="00611173" w:rsidRPr="008F6D25" w:rsidRDefault="00A82A41" w:rsidP="00C53B57">
            <w:pPr>
              <w:pStyle w:val="IPA-Tabelle"/>
              <w:rPr>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14F893BB" w14:textId="516070E0"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F483372" w14:textId="4B64426D"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1.</w:t>
            </w:r>
            <w:r w:rsidR="0059506F">
              <w:rPr>
                <w:bCs/>
                <w:color w:val="000000" w:themeColor="text1"/>
                <w:sz w:val="22"/>
                <w:szCs w:val="22"/>
              </w:rPr>
              <w:t>5</w:t>
            </w:r>
          </w:p>
        </w:tc>
        <w:tc>
          <w:tcPr>
            <w:tcW w:w="1069" w:type="dxa"/>
            <w:tcBorders>
              <w:bottom w:val="dotted" w:sz="4" w:space="0" w:color="auto"/>
            </w:tcBorders>
            <w:tcMar>
              <w:top w:w="85" w:type="dxa"/>
              <w:bottom w:w="85" w:type="dxa"/>
            </w:tcMar>
          </w:tcPr>
          <w:p w14:paraId="2FEA4CF8" w14:textId="050E0C3C" w:rsidR="00611173" w:rsidRPr="008F6D25" w:rsidRDefault="00611173" w:rsidP="00F61FAD">
            <w:pPr>
              <w:pStyle w:val="IPA-Tabelle"/>
              <w:jc w:val="center"/>
              <w:rPr>
                <w:color w:val="000000" w:themeColor="text1"/>
                <w:sz w:val="22"/>
                <w:szCs w:val="22"/>
              </w:rPr>
            </w:pPr>
            <w:r>
              <w:rPr>
                <w:color w:val="000000" w:themeColor="text1"/>
                <w:sz w:val="22"/>
                <w:szCs w:val="22"/>
              </w:rPr>
              <w:t>1.0</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03684C08" w:rsidR="008F6D25" w:rsidRPr="008F6D25" w:rsidRDefault="008E57AC" w:rsidP="00F61FAD">
            <w:pPr>
              <w:pStyle w:val="IPA-Tabellentitel"/>
              <w:jc w:val="center"/>
              <w:rPr>
                <w:b w:val="0"/>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755729BB" w14:textId="11E6F02A" w:rsidR="008F6D25" w:rsidRPr="00254203" w:rsidRDefault="00A83524" w:rsidP="00A83524">
            <w:pPr>
              <w:pStyle w:val="IPA-Tabellentitel"/>
              <w:jc w:val="center"/>
              <w:rPr>
                <w:bCs w:val="0"/>
                <w:color w:val="000000" w:themeColor="text1"/>
                <w:sz w:val="22"/>
                <w:szCs w:val="22"/>
              </w:rPr>
            </w:pPr>
            <w:r>
              <w:rPr>
                <w:bCs w:val="0"/>
                <w:color w:val="000000" w:themeColor="text1"/>
                <w:sz w:val="22"/>
                <w:szCs w:val="22"/>
              </w:rPr>
              <w:t>7</w:t>
            </w:r>
            <w:r w:rsidR="00254203" w:rsidRPr="00254203">
              <w:rPr>
                <w:bCs w:val="0"/>
                <w:color w:val="000000" w:themeColor="text1"/>
                <w:sz w:val="22"/>
                <w:szCs w:val="22"/>
              </w:rPr>
              <w:t>.</w:t>
            </w:r>
            <w:r>
              <w:rPr>
                <w:bCs w:val="0"/>
                <w:color w:val="000000" w:themeColor="text1"/>
                <w:sz w:val="22"/>
                <w:szCs w:val="22"/>
              </w:rPr>
              <w:t>0</w:t>
            </w: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98B877E" w14:textId="77777777" w:rsidR="001E6CA9" w:rsidRDefault="00120FA3" w:rsidP="00D81A22">
            <w:pPr>
              <w:pStyle w:val="IPA-Tabelle"/>
              <w:rPr>
                <w:color w:val="000000" w:themeColor="text1"/>
                <w:sz w:val="22"/>
                <w:szCs w:val="22"/>
              </w:rPr>
            </w:pPr>
            <w:r>
              <w:rPr>
                <w:color w:val="000000" w:themeColor="text1"/>
                <w:sz w:val="22"/>
                <w:szCs w:val="22"/>
              </w:rPr>
              <w:t xml:space="preserve">Das Testkonzept ist mir sehr gut gelungen und ich konnte eine halbe Stunden bei der Erarbeitung einsparen. Auch bei der Zusammenfassung des Konzepts habe ich zu viel Zeit eingeplant und konnte diese schon nach einer </w:t>
            </w:r>
            <w:r w:rsidR="00A83524">
              <w:rPr>
                <w:color w:val="000000" w:themeColor="text1"/>
                <w:sz w:val="22"/>
                <w:szCs w:val="22"/>
              </w:rPr>
              <w:t xml:space="preserve">halben </w:t>
            </w:r>
            <w:r>
              <w:rPr>
                <w:color w:val="000000" w:themeColor="text1"/>
                <w:sz w:val="22"/>
                <w:szCs w:val="22"/>
              </w:rPr>
              <w:t xml:space="preserve">Stunde abschliessen. Den Zeitgewinn habe ich in die Überarbeitung der Dokumentation </w:t>
            </w:r>
            <w:r w:rsidR="00A83524">
              <w:rPr>
                <w:color w:val="000000" w:themeColor="text1"/>
                <w:sz w:val="22"/>
                <w:szCs w:val="22"/>
              </w:rPr>
              <w:t xml:space="preserve">und des Konzepts </w:t>
            </w:r>
            <w:r>
              <w:rPr>
                <w:color w:val="000000" w:themeColor="text1"/>
                <w:sz w:val="22"/>
                <w:szCs w:val="22"/>
              </w:rPr>
              <w:t xml:space="preserve">investiert. </w:t>
            </w:r>
            <w:r w:rsidR="00A83524">
              <w:rPr>
                <w:color w:val="000000" w:themeColor="text1"/>
                <w:sz w:val="22"/>
                <w:szCs w:val="22"/>
              </w:rPr>
              <w:t>Die Überarbeitung</w:t>
            </w:r>
            <w:r>
              <w:rPr>
                <w:color w:val="000000" w:themeColor="text1"/>
                <w:sz w:val="22"/>
                <w:szCs w:val="22"/>
              </w:rPr>
              <w:t xml:space="preserve"> konnte ich noch nicht ganz abschliessen. </w:t>
            </w:r>
          </w:p>
          <w:p w14:paraId="57F7655F" w14:textId="58D9DFCA" w:rsidR="00120FA3" w:rsidRPr="008F6D25" w:rsidRDefault="00D81A22" w:rsidP="00D81A22">
            <w:pPr>
              <w:pStyle w:val="IPA-Tabelle"/>
              <w:rPr>
                <w:color w:val="000000" w:themeColor="text1"/>
                <w:sz w:val="22"/>
                <w:szCs w:val="22"/>
              </w:rPr>
            </w:pPr>
            <w:r>
              <w:rPr>
                <w:color w:val="000000" w:themeColor="text1"/>
                <w:sz w:val="22"/>
                <w:szCs w:val="22"/>
              </w:rPr>
              <w:t>Die Entscheidung, dass das Skript auf meinem lokalen MacBook pro funktionieren muss, hat dazu beigetragen, dass das Einführungskonzept</w:t>
            </w:r>
            <w:r w:rsidRPr="00D81A22">
              <w:rPr>
                <w:rFonts w:cs="Arial"/>
                <w:bCs/>
                <w:sz w:val="22"/>
                <w:szCs w:val="22"/>
              </w:rPr>
              <w:t xml:space="preserve"> nicht mehr in demselben Masse benötigt wird wie vorgesehen,</w:t>
            </w:r>
            <w:r>
              <w:rPr>
                <w:rFonts w:cs="Arial"/>
                <w:bCs/>
                <w:sz w:val="22"/>
                <w:szCs w:val="22"/>
              </w:rPr>
              <w:t xml:space="preserve"> weshalb ich mich dort recht kurz gefasst habe. </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05FC82FD" w:rsidR="008F6D25" w:rsidRPr="008F6D25" w:rsidRDefault="004C0312" w:rsidP="004C0312">
            <w:pPr>
              <w:pStyle w:val="IPA-Tabelle"/>
              <w:rPr>
                <w:color w:val="000000" w:themeColor="text1"/>
                <w:sz w:val="22"/>
                <w:szCs w:val="22"/>
              </w:rPr>
            </w:pPr>
            <w:r>
              <w:rPr>
                <w:color w:val="000000" w:themeColor="text1"/>
                <w:sz w:val="22"/>
                <w:szCs w:val="22"/>
              </w:rPr>
              <w:t xml:space="preserve">Heute habe ich keine Hilfestellung benötigt. </w:t>
            </w: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5004B961" w14:textId="18050881" w:rsidR="001F299E" w:rsidRPr="008F6D25" w:rsidRDefault="004A7BFB" w:rsidP="00F61FAD">
            <w:pPr>
              <w:pStyle w:val="IPA-Tabelle"/>
              <w:rPr>
                <w:color w:val="000000" w:themeColor="text1"/>
                <w:sz w:val="22"/>
                <w:szCs w:val="22"/>
              </w:rPr>
            </w:pPr>
            <w:r>
              <w:rPr>
                <w:color w:val="000000" w:themeColor="text1"/>
                <w:sz w:val="22"/>
                <w:szCs w:val="22"/>
              </w:rPr>
              <w:t>Heute konnte ich produktiv arbeiten, da ich mich unter Anderem über den Mittag kurz sportlich betätigt habe. Ich konnte am Nachmittag die Produktivität auf einem hohen Niveau halten.</w:t>
            </w:r>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449A4D6" w14:textId="77777777" w:rsidR="004A7BFB" w:rsidRDefault="004A7BFB" w:rsidP="004A7BFB">
            <w:pPr>
              <w:pStyle w:val="IPA-Tabelle"/>
              <w:rPr>
                <w:color w:val="000000" w:themeColor="text1"/>
                <w:sz w:val="22"/>
                <w:szCs w:val="22"/>
              </w:rPr>
            </w:pPr>
            <w:r>
              <w:rPr>
                <w:color w:val="000000" w:themeColor="text1"/>
                <w:sz w:val="22"/>
                <w:szCs w:val="22"/>
              </w:rPr>
              <w:t>Der nächste Tag, an welchem ich für die IPA arbeiten kann ist erst am Montag dem 19.05.2014, da ich während einer Woche die Computerschule Bern CSBE besuche. Ich hoffe, dass ich gut an das Projekt anschliessen kann nach diesem Unterbruch. Die nächsten Schritte welche ich geplant habe sind:</w:t>
            </w:r>
          </w:p>
          <w:p w14:paraId="1CFA799F" w14:textId="5018793D" w:rsidR="00BC5F08" w:rsidRDefault="00BC5F08" w:rsidP="00BC5F08">
            <w:pPr>
              <w:pStyle w:val="IPA-Tabelle"/>
              <w:numPr>
                <w:ilvl w:val="0"/>
                <w:numId w:val="29"/>
              </w:numPr>
              <w:rPr>
                <w:color w:val="000000" w:themeColor="text1"/>
                <w:sz w:val="22"/>
                <w:szCs w:val="22"/>
              </w:rPr>
            </w:pPr>
            <w:r>
              <w:rPr>
                <w:color w:val="000000" w:themeColor="text1"/>
                <w:sz w:val="22"/>
                <w:szCs w:val="22"/>
              </w:rPr>
              <w:lastRenderedPageBreak/>
              <w:t>Freigabe der Phase Realisierung</w:t>
            </w:r>
          </w:p>
          <w:p w14:paraId="4117E625" w14:textId="03144856" w:rsidR="00BC5F08" w:rsidRDefault="00BC5F08" w:rsidP="00BC5F08">
            <w:pPr>
              <w:pStyle w:val="IPA-Tabelle"/>
              <w:numPr>
                <w:ilvl w:val="0"/>
                <w:numId w:val="29"/>
              </w:numPr>
              <w:rPr>
                <w:color w:val="000000" w:themeColor="text1"/>
                <w:sz w:val="22"/>
                <w:szCs w:val="22"/>
              </w:rPr>
            </w:pPr>
            <w:r>
              <w:rPr>
                <w:color w:val="000000" w:themeColor="text1"/>
                <w:sz w:val="22"/>
                <w:szCs w:val="22"/>
              </w:rPr>
              <w:t>Bestehende Umgebung verifizieren</w:t>
            </w:r>
          </w:p>
          <w:p w14:paraId="3C27C41D" w14:textId="77777777" w:rsidR="00BC5F08" w:rsidRDefault="00BC5F08" w:rsidP="00BC5F08">
            <w:pPr>
              <w:pStyle w:val="IPA-Tabelle"/>
              <w:numPr>
                <w:ilvl w:val="0"/>
                <w:numId w:val="29"/>
              </w:numPr>
              <w:rPr>
                <w:color w:val="000000" w:themeColor="text1"/>
                <w:sz w:val="22"/>
                <w:szCs w:val="22"/>
              </w:rPr>
            </w:pPr>
            <w:r>
              <w:rPr>
                <w:color w:val="000000" w:themeColor="text1"/>
                <w:sz w:val="22"/>
                <w:szCs w:val="22"/>
              </w:rPr>
              <w:t>Konfiguration festlegen</w:t>
            </w:r>
          </w:p>
          <w:p w14:paraId="18D14955" w14:textId="334CA0BD" w:rsidR="00BC5F08" w:rsidRPr="008F6D25" w:rsidRDefault="00BC5F08" w:rsidP="00BC5F08">
            <w:pPr>
              <w:pStyle w:val="IPA-Tabelle"/>
              <w:numPr>
                <w:ilvl w:val="0"/>
                <w:numId w:val="29"/>
              </w:numPr>
              <w:rPr>
                <w:color w:val="000000" w:themeColor="text1"/>
                <w:sz w:val="22"/>
                <w:szCs w:val="22"/>
              </w:rPr>
            </w:pPr>
            <w:r>
              <w:rPr>
                <w:color w:val="000000" w:themeColor="text1"/>
                <w:sz w:val="22"/>
                <w:szCs w:val="22"/>
              </w:rPr>
              <w:t>Installationsskript erstellen (noch nicht fertig)</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5F1DB940" w:rsidR="008F6D25" w:rsidRPr="008F6D25" w:rsidRDefault="008F6D25" w:rsidP="008F6D25">
      <w:pPr>
        <w:pStyle w:val="Heading2"/>
        <w:rPr>
          <w:color w:val="000000" w:themeColor="text1"/>
        </w:rPr>
      </w:pPr>
      <w:bookmarkStart w:id="46" w:name="_Toc261093094"/>
      <w:r>
        <w:rPr>
          <w:color w:val="000000" w:themeColor="text1"/>
        </w:rPr>
        <w:lastRenderedPageBreak/>
        <w:t>Fünfter</w:t>
      </w:r>
      <w:r w:rsidR="00143EA9">
        <w:rPr>
          <w:color w:val="000000" w:themeColor="text1"/>
        </w:rPr>
        <w:t xml:space="preserve"> Tag: Montag, 19.05</w:t>
      </w:r>
      <w:r w:rsidRPr="008F6D25">
        <w:rPr>
          <w:color w:val="000000" w:themeColor="text1"/>
        </w:rPr>
        <w:t>.20</w:t>
      </w:r>
      <w:bookmarkEnd w:id="46"/>
      <w:r w:rsidR="00143EA9">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BA003A" w:rsidRPr="008F6D25" w14:paraId="4120AB8D" w14:textId="77777777" w:rsidTr="00BA003A">
        <w:tc>
          <w:tcPr>
            <w:tcW w:w="6226" w:type="dxa"/>
            <w:tcBorders>
              <w:bottom w:val="dotted" w:sz="4" w:space="0" w:color="auto"/>
            </w:tcBorders>
            <w:shd w:val="clear" w:color="auto" w:fill="B8CCE4" w:themeFill="accent1" w:themeFillTint="66"/>
            <w:tcMar>
              <w:top w:w="85" w:type="dxa"/>
              <w:bottom w:w="85" w:type="dxa"/>
            </w:tcMar>
          </w:tcPr>
          <w:p w14:paraId="361DDA5F"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324F3F5C"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253E85E3"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Aufwand</w:t>
            </w:r>
          </w:p>
          <w:p w14:paraId="6AA32AA8"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10A85D07"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Aufwand</w:t>
            </w:r>
          </w:p>
          <w:p w14:paraId="2605A1E6"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BA003A" w:rsidRPr="008F6D25" w14:paraId="5581385C" w14:textId="77777777" w:rsidTr="00BA003A">
        <w:tc>
          <w:tcPr>
            <w:tcW w:w="6226" w:type="dxa"/>
            <w:tcBorders>
              <w:bottom w:val="dotted" w:sz="4" w:space="0" w:color="auto"/>
            </w:tcBorders>
            <w:tcMar>
              <w:top w:w="85" w:type="dxa"/>
              <w:bottom w:w="85" w:type="dxa"/>
            </w:tcMar>
          </w:tcPr>
          <w:p w14:paraId="1D622681" w14:textId="77777777" w:rsidR="00BA003A" w:rsidRPr="00826E05" w:rsidRDefault="00BA003A" w:rsidP="00BA003A">
            <w:pPr>
              <w:pStyle w:val="IPA-Tabelle"/>
              <w:rPr>
                <w:i/>
                <w:iCs/>
                <w:color w:val="000000" w:themeColor="text1"/>
                <w:sz w:val="22"/>
                <w:szCs w:val="22"/>
              </w:rPr>
            </w:pPr>
            <w:r>
              <w:rPr>
                <w:i/>
                <w:iCs/>
                <w:color w:val="000000" w:themeColor="text1"/>
                <w:sz w:val="22"/>
                <w:szCs w:val="22"/>
              </w:rPr>
              <w:t>Anpassung des Zeitplans</w:t>
            </w:r>
          </w:p>
          <w:p w14:paraId="596BD404" w14:textId="77777777" w:rsidR="00BA003A" w:rsidRPr="008F6D25" w:rsidRDefault="00BA003A" w:rsidP="00BA003A">
            <w:pPr>
              <w:pStyle w:val="IPA-Tabelle"/>
              <w:rPr>
                <w:color w:val="000000" w:themeColor="text1"/>
                <w:sz w:val="22"/>
                <w:szCs w:val="22"/>
              </w:rPr>
            </w:pPr>
            <w:r>
              <w:rPr>
                <w:color w:val="000000" w:themeColor="text1"/>
                <w:sz w:val="22"/>
                <w:szCs w:val="22"/>
              </w:rPr>
              <w:t>Die letzten Anpassung, welche am Expertenmeeting besprochen wurden, habe ich vorgenommen.</w:t>
            </w:r>
          </w:p>
        </w:tc>
        <w:tc>
          <w:tcPr>
            <w:tcW w:w="1066" w:type="dxa"/>
            <w:tcBorders>
              <w:bottom w:val="dotted" w:sz="4" w:space="0" w:color="auto"/>
            </w:tcBorders>
            <w:tcMar>
              <w:top w:w="85" w:type="dxa"/>
              <w:bottom w:w="85" w:type="dxa"/>
            </w:tcMar>
          </w:tcPr>
          <w:p w14:paraId="18B17D4A"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C203F92"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2C33AD0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0.5</w:t>
            </w:r>
          </w:p>
        </w:tc>
      </w:tr>
      <w:tr w:rsidR="00BA003A" w:rsidRPr="008F6D25" w14:paraId="16DAA25C" w14:textId="77777777" w:rsidTr="00BA003A">
        <w:tc>
          <w:tcPr>
            <w:tcW w:w="6226" w:type="dxa"/>
            <w:tcBorders>
              <w:bottom w:val="dotted" w:sz="4" w:space="0" w:color="auto"/>
            </w:tcBorders>
            <w:tcMar>
              <w:top w:w="85" w:type="dxa"/>
              <w:bottom w:w="85" w:type="dxa"/>
            </w:tcMar>
          </w:tcPr>
          <w:p w14:paraId="595C0D51"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Freigabe der Phase Realisierung</w:t>
            </w:r>
          </w:p>
          <w:p w14:paraId="3B77CBD8"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7DD3FB20"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855FCC6" w14:textId="4EADA8C2" w:rsidR="00BA003A" w:rsidRPr="008F6D25" w:rsidRDefault="00611294" w:rsidP="00BA003A">
            <w:pPr>
              <w:pStyle w:val="IPA-Tabelle"/>
              <w:jc w:val="center"/>
              <w:rPr>
                <w:color w:val="000000" w:themeColor="text1"/>
                <w:sz w:val="22"/>
                <w:szCs w:val="22"/>
              </w:rPr>
            </w:pPr>
            <w:r>
              <w:rPr>
                <w:color w:val="000000" w:themeColor="text1"/>
                <w:sz w:val="22"/>
                <w:szCs w:val="22"/>
              </w:rPr>
              <w:t>3</w:t>
            </w:r>
            <w:r w:rsidR="00BA003A">
              <w:rPr>
                <w:color w:val="000000" w:themeColor="text1"/>
                <w:sz w:val="22"/>
                <w:szCs w:val="22"/>
              </w:rPr>
              <w:t>.0</w:t>
            </w:r>
          </w:p>
        </w:tc>
        <w:tc>
          <w:tcPr>
            <w:tcW w:w="1069" w:type="dxa"/>
            <w:tcBorders>
              <w:bottom w:val="dotted" w:sz="4" w:space="0" w:color="auto"/>
            </w:tcBorders>
            <w:tcMar>
              <w:top w:w="85" w:type="dxa"/>
              <w:bottom w:w="85" w:type="dxa"/>
            </w:tcMar>
          </w:tcPr>
          <w:p w14:paraId="25CF2567"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0.5</w:t>
            </w:r>
          </w:p>
        </w:tc>
      </w:tr>
      <w:tr w:rsidR="00BA003A" w:rsidRPr="008F6D25" w14:paraId="1BF3676C" w14:textId="77777777" w:rsidTr="00BA003A">
        <w:tc>
          <w:tcPr>
            <w:tcW w:w="6226" w:type="dxa"/>
            <w:tcBorders>
              <w:bottom w:val="dotted" w:sz="4" w:space="0" w:color="auto"/>
            </w:tcBorders>
            <w:tcMar>
              <w:top w:w="85" w:type="dxa"/>
              <w:bottom w:w="85" w:type="dxa"/>
            </w:tcMar>
          </w:tcPr>
          <w:p w14:paraId="5C9350E7"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Verifizierung der bestehenden Umgebung</w:t>
            </w:r>
          </w:p>
          <w:p w14:paraId="1A939193"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2A447E35" w14:textId="77777777" w:rsidR="00BA003A"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0AA8DE0"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4A117CF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r>
      <w:tr w:rsidR="00BA003A" w:rsidRPr="008F6D25" w14:paraId="257F6AF4" w14:textId="77777777" w:rsidTr="00BA003A">
        <w:tc>
          <w:tcPr>
            <w:tcW w:w="6226" w:type="dxa"/>
            <w:tcBorders>
              <w:bottom w:val="dotted" w:sz="4" w:space="0" w:color="auto"/>
            </w:tcBorders>
            <w:tcMar>
              <w:top w:w="85" w:type="dxa"/>
              <w:bottom w:w="85" w:type="dxa"/>
            </w:tcMar>
          </w:tcPr>
          <w:p w14:paraId="63D35859"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Festlegen der Konfiguration für die Realisierung</w:t>
            </w:r>
          </w:p>
          <w:p w14:paraId="3DF13E6D"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6AF4AB3E"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75A6CF3"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31270D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r>
      <w:tr w:rsidR="00BA003A" w:rsidRPr="008F6D25" w14:paraId="1D4CAB5F" w14:textId="77777777" w:rsidTr="00BA003A">
        <w:tc>
          <w:tcPr>
            <w:tcW w:w="6226" w:type="dxa"/>
            <w:tcBorders>
              <w:bottom w:val="dotted" w:sz="4" w:space="0" w:color="auto"/>
            </w:tcBorders>
            <w:tcMar>
              <w:top w:w="85" w:type="dxa"/>
              <w:bottom w:w="85" w:type="dxa"/>
            </w:tcMar>
          </w:tcPr>
          <w:p w14:paraId="2436E8E3"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Überarbeitung der Dokumentation</w:t>
            </w:r>
          </w:p>
          <w:p w14:paraId="69910290" w14:textId="77777777" w:rsidR="00BA003A" w:rsidRDefault="00BA003A" w:rsidP="00BA003A">
            <w:pPr>
              <w:pStyle w:val="IPA-Tabelle"/>
              <w:rPr>
                <w:i/>
                <w:iCs/>
                <w:color w:val="000000" w:themeColor="text1"/>
                <w:sz w:val="22"/>
                <w:szCs w:val="22"/>
              </w:rPr>
            </w:pPr>
            <w:r w:rsidRPr="00CC34C7">
              <w:rPr>
                <w:iCs/>
                <w:color w:val="000000" w:themeColor="text1"/>
                <w:sz w:val="22"/>
                <w:szCs w:val="22"/>
              </w:rPr>
              <w:t>Mehrere</w:t>
            </w:r>
            <w:r w:rsidRPr="004202F7">
              <w:rPr>
                <w:iCs/>
                <w:color w:val="000000" w:themeColor="text1"/>
                <w:sz w:val="22"/>
                <w:szCs w:val="22"/>
              </w:rPr>
              <w:t xml:space="preserve"> Punkte der </w:t>
            </w:r>
            <w:r>
              <w:rPr>
                <w:iCs/>
                <w:color w:val="000000" w:themeColor="text1"/>
                <w:sz w:val="22"/>
                <w:szCs w:val="22"/>
              </w:rPr>
              <w:t>Dokumentation habe ich überarbeitet.</w:t>
            </w:r>
          </w:p>
        </w:tc>
        <w:tc>
          <w:tcPr>
            <w:tcW w:w="1066" w:type="dxa"/>
            <w:tcBorders>
              <w:bottom w:val="dotted" w:sz="4" w:space="0" w:color="auto"/>
            </w:tcBorders>
            <w:tcMar>
              <w:top w:w="85" w:type="dxa"/>
              <w:bottom w:w="85" w:type="dxa"/>
            </w:tcMar>
          </w:tcPr>
          <w:p w14:paraId="7B1C2DB1" w14:textId="77777777" w:rsidR="00BA003A"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311E846" w14:textId="77777777" w:rsidR="00BA003A" w:rsidRDefault="00BA003A" w:rsidP="00BA003A">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1087A67" w14:textId="0937B103" w:rsidR="00BA003A" w:rsidRDefault="00611294" w:rsidP="00BA003A">
            <w:pPr>
              <w:pStyle w:val="IPA-Tabelle"/>
              <w:jc w:val="center"/>
              <w:rPr>
                <w:color w:val="000000" w:themeColor="text1"/>
                <w:sz w:val="22"/>
                <w:szCs w:val="22"/>
              </w:rPr>
            </w:pPr>
            <w:r>
              <w:rPr>
                <w:color w:val="000000" w:themeColor="text1"/>
                <w:sz w:val="22"/>
                <w:szCs w:val="22"/>
              </w:rPr>
              <w:t>2</w:t>
            </w:r>
            <w:r w:rsidR="00BA003A">
              <w:rPr>
                <w:color w:val="000000" w:themeColor="text1"/>
                <w:sz w:val="22"/>
                <w:szCs w:val="22"/>
              </w:rPr>
              <w:t>.0</w:t>
            </w:r>
          </w:p>
        </w:tc>
      </w:tr>
      <w:tr w:rsidR="00611294" w:rsidRPr="008F6D25" w14:paraId="12A72D2A" w14:textId="77777777" w:rsidTr="00BA003A">
        <w:tc>
          <w:tcPr>
            <w:tcW w:w="6226" w:type="dxa"/>
            <w:tcBorders>
              <w:bottom w:val="dotted" w:sz="4" w:space="0" w:color="auto"/>
            </w:tcBorders>
            <w:tcMar>
              <w:top w:w="85" w:type="dxa"/>
              <w:bottom w:w="85" w:type="dxa"/>
            </w:tcMar>
          </w:tcPr>
          <w:p w14:paraId="576B63DA" w14:textId="77777777" w:rsidR="00611294" w:rsidRPr="008F6D25" w:rsidRDefault="00611294" w:rsidP="00B13D93">
            <w:pPr>
              <w:pStyle w:val="IPA-Tabelle"/>
              <w:rPr>
                <w:i/>
                <w:iCs/>
                <w:color w:val="000000" w:themeColor="text1"/>
                <w:sz w:val="22"/>
                <w:szCs w:val="22"/>
              </w:rPr>
            </w:pPr>
            <w:r>
              <w:rPr>
                <w:i/>
                <w:iCs/>
                <w:color w:val="000000" w:themeColor="text1"/>
                <w:sz w:val="22"/>
                <w:szCs w:val="22"/>
              </w:rPr>
              <w:t>Erarbeitung des Installationsskripts</w:t>
            </w:r>
          </w:p>
          <w:p w14:paraId="09FE3C12" w14:textId="4DE28626" w:rsidR="00611294" w:rsidRDefault="00611294" w:rsidP="00BA003A">
            <w:pPr>
              <w:pStyle w:val="IPA-Tabelle"/>
              <w:rPr>
                <w:i/>
                <w:iCs/>
                <w:color w:val="000000" w:themeColor="text1"/>
                <w:sz w:val="22"/>
                <w:szCs w:val="22"/>
              </w:rPr>
            </w:pPr>
            <w:r>
              <w:rPr>
                <w:color w:val="000000" w:themeColor="text1"/>
                <w:sz w:val="22"/>
                <w:szCs w:val="22"/>
              </w:rPr>
              <w:t xml:space="preserve">Ich habe die Erarbeitung begonnen. </w:t>
            </w:r>
          </w:p>
        </w:tc>
        <w:tc>
          <w:tcPr>
            <w:tcW w:w="1066" w:type="dxa"/>
            <w:tcBorders>
              <w:bottom w:val="dotted" w:sz="4" w:space="0" w:color="auto"/>
            </w:tcBorders>
            <w:tcMar>
              <w:top w:w="85" w:type="dxa"/>
              <w:bottom w:w="85" w:type="dxa"/>
            </w:tcMar>
          </w:tcPr>
          <w:p w14:paraId="79532EDD" w14:textId="0641457C" w:rsidR="00611294" w:rsidRDefault="00611294"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739DA8F" w14:textId="11136C2F" w:rsidR="00611294" w:rsidRDefault="00611294" w:rsidP="00BA003A">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82669B" w14:textId="3129FB27" w:rsidR="00611294" w:rsidRDefault="00611294" w:rsidP="00BA003A">
            <w:pPr>
              <w:pStyle w:val="IPA-Tabelle"/>
              <w:jc w:val="center"/>
              <w:rPr>
                <w:color w:val="000000" w:themeColor="text1"/>
                <w:sz w:val="22"/>
                <w:szCs w:val="22"/>
              </w:rPr>
            </w:pPr>
            <w:r>
              <w:rPr>
                <w:color w:val="000000" w:themeColor="text1"/>
                <w:sz w:val="22"/>
                <w:szCs w:val="22"/>
              </w:rPr>
              <w:t>1.5</w:t>
            </w:r>
          </w:p>
        </w:tc>
      </w:tr>
      <w:tr w:rsidR="00611294" w:rsidRPr="008F6D25" w14:paraId="38CD6F2D" w14:textId="77777777" w:rsidTr="00BA003A">
        <w:tc>
          <w:tcPr>
            <w:tcW w:w="6226" w:type="dxa"/>
            <w:tcBorders>
              <w:bottom w:val="dotted" w:sz="4" w:space="0" w:color="auto"/>
            </w:tcBorders>
            <w:tcMar>
              <w:top w:w="85" w:type="dxa"/>
              <w:bottom w:w="85" w:type="dxa"/>
            </w:tcMar>
          </w:tcPr>
          <w:p w14:paraId="5054F779" w14:textId="77777777" w:rsidR="00611294" w:rsidRDefault="00611294" w:rsidP="00B13D93">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266D947C" w14:textId="66A6C3D5" w:rsidR="00611294" w:rsidRPr="002B6B22" w:rsidRDefault="00611294" w:rsidP="00611294">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54E62BEB" w14:textId="26B3AB48" w:rsidR="00611294" w:rsidRPr="008F6D25" w:rsidRDefault="00611294" w:rsidP="00BA003A">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D2FAC2B" w14:textId="141A7996" w:rsidR="00611294" w:rsidRPr="008F6D25" w:rsidRDefault="00611294" w:rsidP="00BA003A">
            <w:pPr>
              <w:pStyle w:val="IPA-Tabelle"/>
              <w:jc w:val="center"/>
              <w:rPr>
                <w:color w:val="000000" w:themeColor="text1"/>
                <w:sz w:val="22"/>
                <w:szCs w:val="22"/>
              </w:rPr>
            </w:pPr>
            <w:r w:rsidRPr="007955DF">
              <w:rPr>
                <w:bCs/>
                <w:color w:val="000000" w:themeColor="text1"/>
                <w:sz w:val="22"/>
                <w:szCs w:val="22"/>
              </w:rPr>
              <w:t>1.</w:t>
            </w:r>
            <w:r>
              <w:rPr>
                <w:bCs/>
                <w:color w:val="000000" w:themeColor="text1"/>
                <w:sz w:val="22"/>
                <w:szCs w:val="22"/>
              </w:rPr>
              <w:t>0</w:t>
            </w:r>
          </w:p>
        </w:tc>
        <w:tc>
          <w:tcPr>
            <w:tcW w:w="1069" w:type="dxa"/>
            <w:tcBorders>
              <w:bottom w:val="dotted" w:sz="4" w:space="0" w:color="auto"/>
            </w:tcBorders>
            <w:tcMar>
              <w:top w:w="85" w:type="dxa"/>
              <w:bottom w:w="85" w:type="dxa"/>
            </w:tcMar>
          </w:tcPr>
          <w:p w14:paraId="48ECA046" w14:textId="0E40B0DF" w:rsidR="00611294" w:rsidRPr="008F6D25" w:rsidRDefault="00611294" w:rsidP="00BA003A">
            <w:pPr>
              <w:pStyle w:val="IPA-Tabelle"/>
              <w:jc w:val="center"/>
              <w:rPr>
                <w:color w:val="000000" w:themeColor="text1"/>
                <w:sz w:val="22"/>
                <w:szCs w:val="22"/>
              </w:rPr>
            </w:pPr>
            <w:r>
              <w:rPr>
                <w:color w:val="000000" w:themeColor="text1"/>
                <w:sz w:val="22"/>
                <w:szCs w:val="22"/>
              </w:rPr>
              <w:t>1.0</w:t>
            </w:r>
          </w:p>
        </w:tc>
      </w:tr>
      <w:tr w:rsidR="00BA003A" w:rsidRPr="008F6D25" w14:paraId="61EBD1FC" w14:textId="77777777" w:rsidTr="00BA003A">
        <w:tc>
          <w:tcPr>
            <w:tcW w:w="6226" w:type="dxa"/>
            <w:tcBorders>
              <w:bottom w:val="dotted" w:sz="4" w:space="0" w:color="auto"/>
            </w:tcBorders>
            <w:tcMar>
              <w:top w:w="85" w:type="dxa"/>
              <w:bottom w:w="85" w:type="dxa"/>
            </w:tcMar>
          </w:tcPr>
          <w:p w14:paraId="3C2EF1B5" w14:textId="77777777" w:rsidR="00BA003A" w:rsidRPr="001F21E5" w:rsidRDefault="00BA003A" w:rsidP="00BA003A">
            <w:pPr>
              <w:pStyle w:val="IPA-Tabelle"/>
              <w:rPr>
                <w:b/>
                <w:color w:val="000000" w:themeColor="text1"/>
                <w:sz w:val="22"/>
                <w:szCs w:val="22"/>
              </w:rPr>
            </w:pPr>
            <w:r w:rsidRPr="001F21E5">
              <w:rPr>
                <w:b/>
                <w:color w:val="000000" w:themeColor="text1"/>
                <w:sz w:val="22"/>
                <w:szCs w:val="22"/>
              </w:rPr>
              <w:t>Total</w:t>
            </w:r>
          </w:p>
        </w:tc>
        <w:tc>
          <w:tcPr>
            <w:tcW w:w="1066" w:type="dxa"/>
            <w:tcBorders>
              <w:bottom w:val="dotted" w:sz="4" w:space="0" w:color="auto"/>
            </w:tcBorders>
            <w:tcMar>
              <w:top w:w="85" w:type="dxa"/>
              <w:bottom w:w="85" w:type="dxa"/>
            </w:tcMar>
          </w:tcPr>
          <w:p w14:paraId="6FFB76DB" w14:textId="77777777" w:rsidR="00BA003A" w:rsidRPr="001F21E5" w:rsidRDefault="00BA003A" w:rsidP="00BA003A">
            <w:pPr>
              <w:pStyle w:val="IPA-Tabelle"/>
              <w:jc w:val="center"/>
              <w:rPr>
                <w:b/>
                <w:color w:val="000000" w:themeColor="text1"/>
                <w:sz w:val="22"/>
                <w:szCs w:val="22"/>
              </w:rPr>
            </w:pPr>
          </w:p>
        </w:tc>
        <w:tc>
          <w:tcPr>
            <w:tcW w:w="1069" w:type="dxa"/>
            <w:tcBorders>
              <w:bottom w:val="dotted" w:sz="4" w:space="0" w:color="auto"/>
            </w:tcBorders>
            <w:tcMar>
              <w:top w:w="85" w:type="dxa"/>
              <w:bottom w:w="85" w:type="dxa"/>
            </w:tcMar>
          </w:tcPr>
          <w:p w14:paraId="1D0BA20D" w14:textId="77777777" w:rsidR="00BA003A" w:rsidRPr="001F21E5" w:rsidRDefault="00BA003A" w:rsidP="00BA003A">
            <w:pPr>
              <w:pStyle w:val="IPA-Tabelle"/>
              <w:jc w:val="center"/>
              <w:rPr>
                <w:b/>
                <w:color w:val="000000" w:themeColor="text1"/>
                <w:sz w:val="22"/>
                <w:szCs w:val="22"/>
              </w:rPr>
            </w:pPr>
            <w:r w:rsidRPr="001F21E5">
              <w:rPr>
                <w:b/>
                <w:color w:val="000000" w:themeColor="text1"/>
                <w:sz w:val="22"/>
                <w:szCs w:val="22"/>
              </w:rPr>
              <w:t>7.5</w:t>
            </w:r>
          </w:p>
        </w:tc>
        <w:tc>
          <w:tcPr>
            <w:tcW w:w="1069" w:type="dxa"/>
            <w:tcBorders>
              <w:bottom w:val="dotted" w:sz="4" w:space="0" w:color="auto"/>
            </w:tcBorders>
            <w:tcMar>
              <w:top w:w="85" w:type="dxa"/>
              <w:bottom w:w="85" w:type="dxa"/>
            </w:tcMar>
          </w:tcPr>
          <w:p w14:paraId="6254952D" w14:textId="77777777" w:rsidR="00BA003A" w:rsidRPr="001F21E5" w:rsidRDefault="00BA003A" w:rsidP="00BA003A">
            <w:pPr>
              <w:pStyle w:val="IPA-Tabelle"/>
              <w:jc w:val="center"/>
              <w:rPr>
                <w:b/>
                <w:color w:val="000000" w:themeColor="text1"/>
                <w:sz w:val="22"/>
                <w:szCs w:val="22"/>
              </w:rPr>
            </w:pPr>
            <w:r w:rsidRPr="001F21E5">
              <w:rPr>
                <w:b/>
                <w:color w:val="000000" w:themeColor="text1"/>
                <w:sz w:val="22"/>
                <w:szCs w:val="22"/>
              </w:rPr>
              <w:t>7.5</w:t>
            </w:r>
          </w:p>
        </w:tc>
      </w:tr>
      <w:tr w:rsidR="00BA003A" w:rsidRPr="008F6D25" w14:paraId="4B710858" w14:textId="77777777" w:rsidTr="00BA003A">
        <w:tc>
          <w:tcPr>
            <w:tcW w:w="6226" w:type="dxa"/>
            <w:tcBorders>
              <w:bottom w:val="dotted" w:sz="4" w:space="0" w:color="auto"/>
              <w:right w:val="nil"/>
            </w:tcBorders>
            <w:shd w:val="clear" w:color="auto" w:fill="B8CCE4" w:themeFill="accent1" w:themeFillTint="66"/>
          </w:tcPr>
          <w:p w14:paraId="2EE3AD4E"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6F7C4D5E"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0EB10CA8"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93F4619"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1FF8B210" w14:textId="77777777" w:rsidTr="00BA003A">
        <w:tc>
          <w:tcPr>
            <w:tcW w:w="9430" w:type="dxa"/>
            <w:gridSpan w:val="4"/>
            <w:tcBorders>
              <w:bottom w:val="dotted" w:sz="4" w:space="0" w:color="auto"/>
            </w:tcBorders>
            <w:tcMar>
              <w:top w:w="85" w:type="dxa"/>
              <w:bottom w:w="85" w:type="dxa"/>
            </w:tcMar>
          </w:tcPr>
          <w:p w14:paraId="4A59FAF3" w14:textId="77777777" w:rsidR="00BA003A" w:rsidRDefault="00BA003A" w:rsidP="00BA003A">
            <w:pPr>
              <w:pStyle w:val="IPA-Tabelle"/>
              <w:rPr>
                <w:color w:val="000000" w:themeColor="text1"/>
                <w:sz w:val="22"/>
                <w:szCs w:val="22"/>
              </w:rPr>
            </w:pPr>
            <w:r>
              <w:rPr>
                <w:color w:val="000000" w:themeColor="text1"/>
                <w:sz w:val="22"/>
                <w:szCs w:val="22"/>
              </w:rPr>
              <w:t>Ein kleiner aber wirkungsvoller Fehler in meinem Zeitplan hat dazu geführt, dass am Morgen nur die Freigabe der Realisierung durchgeführt werden musste.</w:t>
            </w:r>
            <w:r>
              <w:rPr>
                <w:noProof/>
                <w:color w:val="000000" w:themeColor="text1"/>
                <w:sz w:val="22"/>
                <w:szCs w:val="22"/>
                <w:lang w:val="en-US"/>
              </w:rPr>
              <w:drawing>
                <wp:inline distT="0" distB="0" distL="0" distR="0" wp14:anchorId="2473BC8E" wp14:editId="07155DB2">
                  <wp:extent cx="5257526" cy="525294"/>
                  <wp:effectExtent l="0" t="0" r="635" b="8255"/>
                  <wp:docPr id="18" name="Picture 15" descr="SSD:Users:mischu:Desktop:Bildschirmfoto 2014-05-19 um 10.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mischu:Desktop:Bildschirmfoto 2014-05-19 um 10.55.3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102"/>
                          <a:stretch/>
                        </pic:blipFill>
                        <pic:spPr bwMode="auto">
                          <a:xfrm>
                            <a:off x="0" y="0"/>
                            <a:ext cx="5258165" cy="525358"/>
                          </a:xfrm>
                          <a:prstGeom prst="rect">
                            <a:avLst/>
                          </a:prstGeom>
                          <a:noFill/>
                          <a:ln>
                            <a:noFill/>
                          </a:ln>
                          <a:extLst>
                            <a:ext uri="{53640926-AAD7-44d8-BBD7-CCE9431645EC}">
                              <a14:shadowObscured xmlns:a14="http://schemas.microsoft.com/office/drawing/2010/main"/>
                            </a:ext>
                          </a:extLst>
                        </pic:spPr>
                      </pic:pic>
                    </a:graphicData>
                  </a:graphic>
                </wp:inline>
              </w:drawing>
            </w:r>
          </w:p>
          <w:p w14:paraId="54F2D8DD" w14:textId="77777777" w:rsidR="00BA003A" w:rsidRDefault="00BA003A" w:rsidP="00BA003A">
            <w:pPr>
              <w:pStyle w:val="IPA-Tabelle"/>
              <w:rPr>
                <w:color w:val="000000" w:themeColor="text1"/>
                <w:sz w:val="22"/>
                <w:szCs w:val="22"/>
              </w:rPr>
            </w:pPr>
            <w:r>
              <w:rPr>
                <w:color w:val="000000" w:themeColor="text1"/>
                <w:sz w:val="22"/>
                <w:szCs w:val="22"/>
              </w:rPr>
              <w:t>Deshalb habe ich die Verifizierung der Umgebung und das Festlegen der Konfiguration auf den Vormittag verschoben. Für beide Beschreibungen konnte ich je eine halbe Stunde gutmachen. Bis am Mittag habe ich deshalb die überschüssige Zeit genutzt um die Dokumentation zu überarbeiten.</w:t>
            </w:r>
          </w:p>
          <w:p w14:paraId="6B9489A4" w14:textId="3C7149B8" w:rsidR="005F05AD" w:rsidRDefault="005F05AD" w:rsidP="00BA003A">
            <w:pPr>
              <w:pStyle w:val="IPA-Tabelle"/>
              <w:rPr>
                <w:color w:val="000000" w:themeColor="text1"/>
                <w:sz w:val="22"/>
                <w:szCs w:val="22"/>
              </w:rPr>
            </w:pPr>
            <w:r>
              <w:rPr>
                <w:color w:val="000000" w:themeColor="text1"/>
                <w:sz w:val="22"/>
                <w:szCs w:val="22"/>
              </w:rPr>
              <w:t>Am Nachmittag habe ich begonnen das Skript demo-teamraum.py abzufüllen. Recht schnell wurde folgender Fehler geworfen:</w:t>
            </w:r>
          </w:p>
          <w:p w14:paraId="03766F3B" w14:textId="5F9B8044" w:rsidR="005F05AD" w:rsidRDefault="005F05AD" w:rsidP="005F05AD">
            <w:pPr>
              <w:pStyle w:val="IPA-Textkrper"/>
              <w:rPr>
                <w:color w:val="000000" w:themeColor="text1"/>
                <w:szCs w:val="22"/>
                <w:lang w:eastAsia="en-US"/>
              </w:rPr>
            </w:pPr>
            <w:r w:rsidRPr="005F05AD">
              <w:rPr>
                <w:color w:val="000000" w:themeColor="text1"/>
                <w:szCs w:val="22"/>
                <w:lang w:eastAsia="en-US"/>
              </w:rPr>
              <w:t>SyntaxError: Non-ASCII character '\xc3' in file demo-teamraum.py on l</w:t>
            </w:r>
            <w:r>
              <w:rPr>
                <w:color w:val="000000" w:themeColor="text1"/>
                <w:szCs w:val="22"/>
                <w:lang w:eastAsia="en-US"/>
              </w:rPr>
              <w:t>ine 1, but no encoding declared.</w:t>
            </w:r>
          </w:p>
          <w:p w14:paraId="78FD1417" w14:textId="1EF346B1" w:rsidR="005F05AD" w:rsidRPr="008F6D25" w:rsidRDefault="005F05AD" w:rsidP="005F05AD">
            <w:pPr>
              <w:pStyle w:val="IPA-Textkrper"/>
              <w:rPr>
                <w:color w:val="000000" w:themeColor="text1"/>
                <w:szCs w:val="22"/>
                <w:lang w:eastAsia="en-US"/>
              </w:rPr>
            </w:pPr>
            <w:r>
              <w:rPr>
                <w:color w:val="000000" w:themeColor="text1"/>
                <w:szCs w:val="22"/>
                <w:lang w:eastAsia="en-US"/>
              </w:rPr>
              <w:t>Nach konsultieren von verschiedene Google-Quellen war schnell klar, dass auf der ersten Zeile den Zeichensatz deklariert werden muss.</w:t>
            </w:r>
          </w:p>
        </w:tc>
      </w:tr>
      <w:tr w:rsidR="00BA003A" w:rsidRPr="008F6D25" w14:paraId="0F892461" w14:textId="77777777" w:rsidTr="00BA003A">
        <w:tc>
          <w:tcPr>
            <w:tcW w:w="6226" w:type="dxa"/>
            <w:tcBorders>
              <w:bottom w:val="dotted" w:sz="4" w:space="0" w:color="auto"/>
              <w:right w:val="nil"/>
            </w:tcBorders>
            <w:shd w:val="clear" w:color="auto" w:fill="B8CCE4" w:themeFill="accent1" w:themeFillTint="66"/>
          </w:tcPr>
          <w:p w14:paraId="22D3E575"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36168495"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8E9221F"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2CEB882"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4B9580E7" w14:textId="77777777" w:rsidTr="00BA003A">
        <w:tc>
          <w:tcPr>
            <w:tcW w:w="9430" w:type="dxa"/>
            <w:gridSpan w:val="4"/>
            <w:tcBorders>
              <w:bottom w:val="dotted" w:sz="4" w:space="0" w:color="auto"/>
            </w:tcBorders>
            <w:tcMar>
              <w:top w:w="85" w:type="dxa"/>
              <w:bottom w:w="85" w:type="dxa"/>
            </w:tcMar>
          </w:tcPr>
          <w:p w14:paraId="1B4545DA" w14:textId="274193A8" w:rsidR="00BA003A" w:rsidRPr="005F05AD" w:rsidRDefault="005F05AD" w:rsidP="005F05AD">
            <w:pPr>
              <w:pStyle w:val="IPA-Tabelle"/>
              <w:rPr>
                <w:color w:val="000000" w:themeColor="text1"/>
                <w:sz w:val="22"/>
                <w:szCs w:val="22"/>
                <w:lang w:val="de-DE"/>
              </w:rPr>
            </w:pPr>
            <w:r>
              <w:rPr>
                <w:color w:val="000000" w:themeColor="text1"/>
                <w:sz w:val="22"/>
                <w:szCs w:val="22"/>
                <w:lang w:val="de-DE"/>
              </w:rPr>
              <w:t>Betreffend Optionen dem Skript hinzufügen habe ich bei</w:t>
            </w:r>
            <w:r w:rsidR="00774869">
              <w:rPr>
                <w:color w:val="000000" w:themeColor="text1"/>
                <w:sz w:val="22"/>
                <w:szCs w:val="22"/>
                <w:lang w:val="de-DE"/>
              </w:rPr>
              <w:t>m</w:t>
            </w:r>
            <w:r>
              <w:rPr>
                <w:color w:val="000000" w:themeColor="text1"/>
                <w:sz w:val="22"/>
                <w:szCs w:val="22"/>
                <w:lang w:val="de-DE"/>
              </w:rPr>
              <w:t xml:space="preserve"> Entwickler, Jonas Baumann, Hilfestellung erhalten. Morgen werde ich versuchen, dass eine Option dem Skript mitgegeben werden kann.</w:t>
            </w:r>
            <w:r w:rsidR="00774869">
              <w:rPr>
                <w:color w:val="000000" w:themeColor="text1"/>
                <w:sz w:val="22"/>
                <w:szCs w:val="22"/>
                <w:lang w:val="de-DE"/>
              </w:rPr>
              <w:t xml:space="preserve"> </w:t>
            </w:r>
          </w:p>
        </w:tc>
      </w:tr>
      <w:tr w:rsidR="00BA003A" w:rsidRPr="008F6D25" w14:paraId="7CBDC6D3" w14:textId="77777777" w:rsidTr="00BA003A">
        <w:tc>
          <w:tcPr>
            <w:tcW w:w="6226" w:type="dxa"/>
            <w:tcBorders>
              <w:bottom w:val="dotted" w:sz="4" w:space="0" w:color="auto"/>
              <w:right w:val="nil"/>
            </w:tcBorders>
            <w:shd w:val="clear" w:color="auto" w:fill="B8CCE4" w:themeFill="accent1" w:themeFillTint="66"/>
          </w:tcPr>
          <w:p w14:paraId="20AAD899"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lastRenderedPageBreak/>
              <w:t>Reflexion</w:t>
            </w:r>
          </w:p>
        </w:tc>
        <w:tc>
          <w:tcPr>
            <w:tcW w:w="1066" w:type="dxa"/>
            <w:tcBorders>
              <w:left w:val="nil"/>
              <w:bottom w:val="dotted" w:sz="4" w:space="0" w:color="auto"/>
              <w:right w:val="nil"/>
            </w:tcBorders>
            <w:shd w:val="clear" w:color="auto" w:fill="B8CCE4" w:themeFill="accent1" w:themeFillTint="66"/>
          </w:tcPr>
          <w:p w14:paraId="55442CFD"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7EC3B9"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1275392"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303333AB" w14:textId="77777777" w:rsidTr="00BA003A">
        <w:tc>
          <w:tcPr>
            <w:tcW w:w="9430" w:type="dxa"/>
            <w:gridSpan w:val="4"/>
            <w:tcBorders>
              <w:bottom w:val="dotted" w:sz="4" w:space="0" w:color="auto"/>
            </w:tcBorders>
            <w:tcMar>
              <w:top w:w="85" w:type="dxa"/>
              <w:bottom w:w="85" w:type="dxa"/>
            </w:tcMar>
          </w:tcPr>
          <w:p w14:paraId="6141B114" w14:textId="3B1071CA" w:rsidR="00BA003A" w:rsidRPr="008F6D25" w:rsidRDefault="00774869" w:rsidP="00774869">
            <w:pPr>
              <w:pStyle w:val="IPA-Tabelle"/>
              <w:rPr>
                <w:color w:val="000000" w:themeColor="text1"/>
                <w:sz w:val="22"/>
                <w:szCs w:val="22"/>
              </w:rPr>
            </w:pPr>
            <w:r>
              <w:rPr>
                <w:color w:val="000000" w:themeColor="text1"/>
                <w:sz w:val="22"/>
                <w:szCs w:val="22"/>
              </w:rPr>
              <w:t>Bei einem nächsten Projekt, muss ich den Zeitplan besser kontrollieren. Der Fehler war recht offensichtlich und hätte vermieden werden können. Das Gute des Fehlers ist, dass, dass ich viele Punkte der Dokumentation überarbeiten konnte.</w:t>
            </w:r>
            <w:r w:rsidR="007C4974">
              <w:rPr>
                <w:color w:val="000000" w:themeColor="text1"/>
                <w:sz w:val="22"/>
                <w:szCs w:val="22"/>
              </w:rPr>
              <w:t xml:space="preserve"> Der Start in des Skripts ist mir geglückt und ich konnte heute viel erarbeiten.</w:t>
            </w:r>
          </w:p>
        </w:tc>
      </w:tr>
      <w:tr w:rsidR="00BA003A" w:rsidRPr="008F6D25" w14:paraId="7E595E10" w14:textId="77777777" w:rsidTr="00BA003A">
        <w:tc>
          <w:tcPr>
            <w:tcW w:w="6226" w:type="dxa"/>
            <w:tcBorders>
              <w:bottom w:val="dotted" w:sz="4" w:space="0" w:color="auto"/>
              <w:right w:val="nil"/>
            </w:tcBorders>
            <w:shd w:val="clear" w:color="auto" w:fill="B8CCE4" w:themeFill="accent1" w:themeFillTint="66"/>
          </w:tcPr>
          <w:p w14:paraId="3751F413" w14:textId="77777777" w:rsidR="00BA003A" w:rsidRPr="008F6D25" w:rsidRDefault="00BA003A" w:rsidP="00BA003A">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E0D4548" w14:textId="77777777" w:rsidR="00BA003A" w:rsidRPr="008F6D25" w:rsidRDefault="00BA003A" w:rsidP="00BA003A">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E27C6D4" w14:textId="77777777" w:rsidR="00BA003A" w:rsidRPr="008F6D25" w:rsidRDefault="00BA003A" w:rsidP="00BA003A">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7038D88" w14:textId="77777777" w:rsidR="00BA003A" w:rsidRPr="008F6D25" w:rsidRDefault="00BA003A" w:rsidP="00BA003A">
            <w:pPr>
              <w:pStyle w:val="IPA-Tabellentitel"/>
              <w:jc w:val="center"/>
              <w:rPr>
                <w:color w:val="000000" w:themeColor="text1"/>
                <w:sz w:val="22"/>
                <w:szCs w:val="22"/>
              </w:rPr>
            </w:pPr>
          </w:p>
        </w:tc>
      </w:tr>
      <w:tr w:rsidR="00BA003A" w:rsidRPr="008F6D25" w14:paraId="0979E5DB" w14:textId="77777777" w:rsidTr="00BA003A">
        <w:tc>
          <w:tcPr>
            <w:tcW w:w="9430" w:type="dxa"/>
            <w:gridSpan w:val="4"/>
            <w:tcBorders>
              <w:bottom w:val="dotted" w:sz="4" w:space="0" w:color="auto"/>
            </w:tcBorders>
            <w:tcMar>
              <w:top w:w="85" w:type="dxa"/>
              <w:bottom w:w="85" w:type="dxa"/>
            </w:tcMar>
          </w:tcPr>
          <w:p w14:paraId="457A8CD7" w14:textId="482B56AF" w:rsidR="00BA003A" w:rsidRPr="008F6D25" w:rsidRDefault="007C4974" w:rsidP="00BA003A">
            <w:pPr>
              <w:pStyle w:val="IPA-Tabelle"/>
              <w:rPr>
                <w:color w:val="000000" w:themeColor="text1"/>
                <w:sz w:val="22"/>
                <w:szCs w:val="22"/>
              </w:rPr>
            </w:pPr>
            <w:r>
              <w:rPr>
                <w:color w:val="000000" w:themeColor="text1"/>
                <w:sz w:val="22"/>
                <w:szCs w:val="22"/>
              </w:rPr>
              <w:t>Morgen werde ich mich ausschliesslich mit dem Skript befassen und versuche</w:t>
            </w:r>
            <w:r w:rsidR="009C06D6">
              <w:rPr>
                <w:color w:val="000000" w:themeColor="text1"/>
                <w:sz w:val="22"/>
                <w:szCs w:val="22"/>
              </w:rPr>
              <w:t>n</w:t>
            </w:r>
            <w:r>
              <w:rPr>
                <w:color w:val="000000" w:themeColor="text1"/>
                <w:sz w:val="22"/>
                <w:szCs w:val="22"/>
              </w:rPr>
              <w:t xml:space="preserve"> dies </w:t>
            </w:r>
            <w:r w:rsidR="008A4BDC">
              <w:rPr>
                <w:color w:val="000000" w:themeColor="text1"/>
                <w:sz w:val="22"/>
                <w:szCs w:val="22"/>
              </w:rPr>
              <w:t xml:space="preserve">wenn möglich </w:t>
            </w:r>
            <w:r>
              <w:rPr>
                <w:color w:val="000000" w:themeColor="text1"/>
                <w:sz w:val="22"/>
                <w:szCs w:val="22"/>
              </w:rPr>
              <w:t>fertigzustellen.</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42FF6F25" w:rsidR="008F6D25" w:rsidRPr="008F6D25" w:rsidRDefault="008F6D25" w:rsidP="008F6D25">
      <w:pPr>
        <w:pStyle w:val="Heading2"/>
        <w:rPr>
          <w:color w:val="000000" w:themeColor="text1"/>
        </w:rPr>
      </w:pPr>
      <w:bookmarkStart w:id="47" w:name="_Toc261093095"/>
      <w:r>
        <w:rPr>
          <w:color w:val="000000" w:themeColor="text1"/>
        </w:rPr>
        <w:lastRenderedPageBreak/>
        <w:t>Sech</w:t>
      </w:r>
      <w:r w:rsidR="00974CDB">
        <w:rPr>
          <w:color w:val="000000" w:themeColor="text1"/>
        </w:rPr>
        <w:t>s</w:t>
      </w:r>
      <w:r>
        <w:rPr>
          <w:color w:val="000000" w:themeColor="text1"/>
        </w:rPr>
        <w:t>te</w:t>
      </w:r>
      <w:r w:rsidRPr="008F6D25">
        <w:rPr>
          <w:color w:val="000000" w:themeColor="text1"/>
        </w:rPr>
        <w:t>r Tag: Montag, xx.yy.20xx</w:t>
      </w:r>
      <w:bookmarkEnd w:id="4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3C12FD13" w14:textId="77777777" w:rsidR="00611294" w:rsidRPr="008F6D25" w:rsidRDefault="00611294" w:rsidP="00611294">
            <w:pPr>
              <w:pStyle w:val="IPA-Tabelle"/>
              <w:rPr>
                <w:i/>
                <w:iCs/>
                <w:color w:val="000000" w:themeColor="text1"/>
                <w:sz w:val="22"/>
                <w:szCs w:val="22"/>
              </w:rPr>
            </w:pPr>
            <w:r>
              <w:rPr>
                <w:i/>
                <w:iCs/>
                <w:color w:val="000000" w:themeColor="text1"/>
                <w:sz w:val="22"/>
                <w:szCs w:val="22"/>
              </w:rPr>
              <w:t>Erarbeitung des Installationsskripts</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08DF4CB9" w:rsidR="008F6D25" w:rsidRPr="008F6D25" w:rsidRDefault="00DC592A" w:rsidP="00F61FAD">
            <w:pPr>
              <w:pStyle w:val="IPA-Tabelle"/>
              <w:jc w:val="center"/>
              <w:rPr>
                <w:color w:val="000000" w:themeColor="text1"/>
                <w:sz w:val="22"/>
                <w:szCs w:val="22"/>
              </w:rPr>
            </w:pPr>
            <w:r>
              <w:rPr>
                <w:color w:val="000000" w:themeColor="text1"/>
                <w:sz w:val="22"/>
                <w:szCs w:val="22"/>
              </w:rPr>
              <w:t>MW</w:t>
            </w:r>
          </w:p>
        </w:tc>
        <w:tc>
          <w:tcPr>
            <w:tcW w:w="985" w:type="dxa"/>
            <w:tcBorders>
              <w:bottom w:val="dotted" w:sz="4" w:space="0" w:color="auto"/>
            </w:tcBorders>
            <w:tcMar>
              <w:top w:w="85" w:type="dxa"/>
              <w:bottom w:w="85" w:type="dxa"/>
            </w:tcMar>
          </w:tcPr>
          <w:p w14:paraId="54F92215" w14:textId="7FA260F9"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18A83AAA" w14:textId="77777777" w:rsidR="00DC592A" w:rsidRDefault="00DC592A" w:rsidP="00DC592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98F1B30" w:rsidR="008F6D25" w:rsidRPr="008F6D25" w:rsidRDefault="00DC592A" w:rsidP="00F61FAD">
            <w:pPr>
              <w:pStyle w:val="IPA-Tabelle"/>
              <w:jc w:val="center"/>
              <w:rPr>
                <w:color w:val="000000" w:themeColor="text1"/>
                <w:sz w:val="22"/>
                <w:szCs w:val="22"/>
              </w:rPr>
            </w:pPr>
            <w:r>
              <w:rPr>
                <w:color w:val="000000" w:themeColor="text1"/>
                <w:sz w:val="22"/>
                <w:szCs w:val="22"/>
              </w:rPr>
              <w:t>MW</w:t>
            </w:r>
          </w:p>
        </w:tc>
        <w:tc>
          <w:tcPr>
            <w:tcW w:w="985" w:type="dxa"/>
            <w:tcBorders>
              <w:bottom w:val="dotted" w:sz="4" w:space="0" w:color="auto"/>
            </w:tcBorders>
            <w:tcMar>
              <w:top w:w="85" w:type="dxa"/>
              <w:bottom w:w="85" w:type="dxa"/>
            </w:tcMar>
          </w:tcPr>
          <w:p w14:paraId="775E1CE7" w14:textId="136F1B9C"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48" w:name="_Toc261093096"/>
      <w:r>
        <w:rPr>
          <w:color w:val="000000" w:themeColor="text1"/>
        </w:rPr>
        <w:lastRenderedPageBreak/>
        <w:t>Siebter</w:t>
      </w:r>
      <w:r w:rsidRPr="008F6D25">
        <w:rPr>
          <w:color w:val="000000" w:themeColor="text1"/>
        </w:rPr>
        <w:t xml:space="preserve"> Tag: Montag, xx.yy.20xx</w:t>
      </w:r>
      <w:bookmarkEnd w:id="4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49" w:name="_Toc261093097"/>
      <w:r>
        <w:rPr>
          <w:color w:val="000000" w:themeColor="text1"/>
        </w:rPr>
        <w:lastRenderedPageBreak/>
        <w:t>Achter</w:t>
      </w:r>
      <w:r w:rsidRPr="008F6D25">
        <w:rPr>
          <w:color w:val="000000" w:themeColor="text1"/>
        </w:rPr>
        <w:t xml:space="preserve"> Tag: Montag, xx.yy.20xx</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50" w:name="_Toc261093098"/>
      <w:r>
        <w:rPr>
          <w:color w:val="000000" w:themeColor="text1"/>
        </w:rPr>
        <w:lastRenderedPageBreak/>
        <w:t>Neunter</w:t>
      </w:r>
      <w:r w:rsidRPr="008F6D25">
        <w:rPr>
          <w:color w:val="000000" w:themeColor="text1"/>
        </w:rPr>
        <w:t xml:space="preserve"> Tag: Montag, xx.yy.20xx</w:t>
      </w:r>
      <w:bookmarkEnd w:id="5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51" w:name="_Toc261093099"/>
      <w:r>
        <w:rPr>
          <w:color w:val="000000" w:themeColor="text1"/>
        </w:rPr>
        <w:lastRenderedPageBreak/>
        <w:t>Zehnter</w:t>
      </w:r>
      <w:r w:rsidRPr="008F6D25">
        <w:rPr>
          <w:color w:val="000000" w:themeColor="text1"/>
        </w:rPr>
        <w:t xml:space="preserve"> Tag: Montag, xx.yy.20xx</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3B69E446" w14:textId="77777777" w:rsidR="005A7A17" w:rsidRDefault="005A7A17" w:rsidP="005A7A17">
      <w:pPr>
        <w:pStyle w:val="Heading2"/>
      </w:pPr>
      <w:bookmarkStart w:id="52" w:name="_Toc388120156"/>
      <w:r>
        <w:lastRenderedPageBreak/>
        <w:t>Arbeitszeit total</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A7A17" w:rsidRPr="00E10423" w14:paraId="7AC5F33E" w14:textId="77777777" w:rsidTr="00BA003A">
        <w:tc>
          <w:tcPr>
            <w:tcW w:w="6388" w:type="dxa"/>
            <w:tcBorders>
              <w:bottom w:val="dotted" w:sz="4" w:space="0" w:color="auto"/>
            </w:tcBorders>
            <w:shd w:val="clear" w:color="auto" w:fill="B8CCE4" w:themeFill="accent1" w:themeFillTint="66"/>
            <w:tcMar>
              <w:top w:w="85" w:type="dxa"/>
              <w:bottom w:w="85" w:type="dxa"/>
            </w:tcMar>
          </w:tcPr>
          <w:p w14:paraId="68671C5B" w14:textId="77777777" w:rsidR="005A7A17" w:rsidRPr="00E10423" w:rsidRDefault="005A7A17" w:rsidP="00BA003A">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B8CCE4" w:themeFill="accent1" w:themeFillTint="66"/>
            <w:tcMar>
              <w:top w:w="85" w:type="dxa"/>
              <w:bottom w:w="85" w:type="dxa"/>
            </w:tcMar>
          </w:tcPr>
          <w:p w14:paraId="56B7C179" w14:textId="77777777" w:rsidR="005A7A17" w:rsidRPr="00E10423" w:rsidRDefault="005A7A17" w:rsidP="00BA003A">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B8CCE4" w:themeFill="accent1" w:themeFillTint="66"/>
            <w:tcMar>
              <w:top w:w="85" w:type="dxa"/>
              <w:bottom w:w="85" w:type="dxa"/>
            </w:tcMar>
          </w:tcPr>
          <w:p w14:paraId="628626CE" w14:textId="77777777" w:rsidR="005A7A17" w:rsidRPr="00E10423" w:rsidRDefault="005A7A17" w:rsidP="00BA003A">
            <w:pPr>
              <w:pStyle w:val="IPA-Tabellentitel"/>
              <w:jc w:val="center"/>
              <w:rPr>
                <w:sz w:val="22"/>
                <w:szCs w:val="22"/>
                <w:lang w:val="de-DE"/>
              </w:rPr>
            </w:pPr>
            <w:r w:rsidRPr="00E10423">
              <w:rPr>
                <w:sz w:val="22"/>
                <w:szCs w:val="22"/>
                <w:lang w:val="de-DE"/>
              </w:rPr>
              <w:t>Aufwand</w:t>
            </w:r>
          </w:p>
          <w:p w14:paraId="4F8BA399" w14:textId="77777777" w:rsidR="005A7A17" w:rsidRPr="00E10423" w:rsidRDefault="005A7A17" w:rsidP="00BA003A">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B8CCE4" w:themeFill="accent1" w:themeFillTint="66"/>
            <w:tcMar>
              <w:top w:w="85" w:type="dxa"/>
              <w:bottom w:w="85" w:type="dxa"/>
            </w:tcMar>
          </w:tcPr>
          <w:p w14:paraId="3B0FFA9A" w14:textId="77777777" w:rsidR="005A7A17" w:rsidRPr="00E10423" w:rsidRDefault="005A7A17" w:rsidP="00BA003A">
            <w:pPr>
              <w:pStyle w:val="IPA-Tabellentitel"/>
              <w:jc w:val="center"/>
              <w:rPr>
                <w:sz w:val="22"/>
                <w:szCs w:val="22"/>
                <w:lang w:val="de-DE"/>
              </w:rPr>
            </w:pPr>
            <w:r w:rsidRPr="00E10423">
              <w:rPr>
                <w:sz w:val="22"/>
                <w:szCs w:val="22"/>
                <w:lang w:val="de-DE"/>
              </w:rPr>
              <w:t>Aufwand</w:t>
            </w:r>
          </w:p>
          <w:p w14:paraId="6F0DAD80" w14:textId="77777777" w:rsidR="005A7A17" w:rsidRPr="00E10423" w:rsidRDefault="005A7A17" w:rsidP="00BA003A">
            <w:pPr>
              <w:pStyle w:val="IPA-Tabellentitel"/>
              <w:jc w:val="center"/>
              <w:rPr>
                <w:sz w:val="22"/>
                <w:szCs w:val="22"/>
                <w:lang w:val="de-DE"/>
              </w:rPr>
            </w:pPr>
            <w:r w:rsidRPr="00E10423">
              <w:rPr>
                <w:sz w:val="22"/>
                <w:szCs w:val="22"/>
                <w:lang w:val="de-DE"/>
              </w:rPr>
              <w:t>effektiv (Std)</w:t>
            </w:r>
          </w:p>
        </w:tc>
      </w:tr>
      <w:tr w:rsidR="005A7A17" w:rsidRPr="00E10423" w14:paraId="4031EC21" w14:textId="77777777" w:rsidTr="00BA003A">
        <w:tc>
          <w:tcPr>
            <w:tcW w:w="6388" w:type="dxa"/>
            <w:tcBorders>
              <w:bottom w:val="dotted" w:sz="4" w:space="0" w:color="auto"/>
            </w:tcBorders>
            <w:tcMar>
              <w:top w:w="85" w:type="dxa"/>
              <w:bottom w:w="85" w:type="dxa"/>
            </w:tcMar>
          </w:tcPr>
          <w:p w14:paraId="17119985" w14:textId="77777777" w:rsidR="005A7A17" w:rsidRPr="00E10423" w:rsidRDefault="005A7A17" w:rsidP="00BA003A">
            <w:pPr>
              <w:pStyle w:val="IPA-Tabelle"/>
              <w:rPr>
                <w:sz w:val="22"/>
                <w:szCs w:val="22"/>
              </w:rPr>
            </w:pPr>
          </w:p>
        </w:tc>
        <w:tc>
          <w:tcPr>
            <w:tcW w:w="1072" w:type="dxa"/>
            <w:tcBorders>
              <w:bottom w:val="dotted" w:sz="4" w:space="0" w:color="auto"/>
            </w:tcBorders>
            <w:tcMar>
              <w:top w:w="85" w:type="dxa"/>
              <w:bottom w:w="85" w:type="dxa"/>
            </w:tcMar>
          </w:tcPr>
          <w:p w14:paraId="193B50DF" w14:textId="77777777" w:rsidR="005A7A17" w:rsidRPr="00E10423" w:rsidRDefault="005A7A17" w:rsidP="00BA003A">
            <w:pPr>
              <w:pStyle w:val="IPA-Tabelle"/>
              <w:jc w:val="center"/>
              <w:rPr>
                <w:sz w:val="22"/>
                <w:szCs w:val="22"/>
              </w:rPr>
            </w:pPr>
          </w:p>
        </w:tc>
        <w:tc>
          <w:tcPr>
            <w:tcW w:w="985" w:type="dxa"/>
            <w:tcBorders>
              <w:bottom w:val="dotted" w:sz="4" w:space="0" w:color="auto"/>
            </w:tcBorders>
            <w:tcMar>
              <w:top w:w="85" w:type="dxa"/>
              <w:bottom w:w="85" w:type="dxa"/>
            </w:tcMar>
          </w:tcPr>
          <w:p w14:paraId="139A2E6A" w14:textId="77777777" w:rsidR="005A7A17" w:rsidRPr="00E10423" w:rsidRDefault="005A7A17" w:rsidP="00BA003A">
            <w:pPr>
              <w:pStyle w:val="IPA-Tabelle"/>
              <w:jc w:val="center"/>
              <w:rPr>
                <w:sz w:val="22"/>
                <w:szCs w:val="22"/>
              </w:rPr>
            </w:pPr>
          </w:p>
        </w:tc>
        <w:tc>
          <w:tcPr>
            <w:tcW w:w="985" w:type="dxa"/>
            <w:tcBorders>
              <w:bottom w:val="dotted" w:sz="4" w:space="0" w:color="auto"/>
            </w:tcBorders>
            <w:tcMar>
              <w:top w:w="85" w:type="dxa"/>
              <w:bottom w:w="85" w:type="dxa"/>
            </w:tcMar>
          </w:tcPr>
          <w:p w14:paraId="1CF36337" w14:textId="77777777" w:rsidR="005A7A17" w:rsidRPr="00E10423" w:rsidRDefault="005A7A17" w:rsidP="00BA003A">
            <w:pPr>
              <w:pStyle w:val="IPA-Tabelle"/>
              <w:jc w:val="center"/>
              <w:rPr>
                <w:sz w:val="22"/>
                <w:szCs w:val="22"/>
              </w:rPr>
            </w:pPr>
          </w:p>
        </w:tc>
      </w:tr>
      <w:tr w:rsidR="005A7A17" w:rsidRPr="00E10423" w14:paraId="025EE3BE" w14:textId="77777777" w:rsidTr="00BA003A">
        <w:tc>
          <w:tcPr>
            <w:tcW w:w="6388" w:type="dxa"/>
            <w:tcBorders>
              <w:bottom w:val="dotted" w:sz="4" w:space="0" w:color="auto"/>
              <w:right w:val="nil"/>
            </w:tcBorders>
            <w:shd w:val="clear" w:color="auto" w:fill="B8CCE4" w:themeFill="accent1" w:themeFillTint="66"/>
          </w:tcPr>
          <w:p w14:paraId="563C7BD6" w14:textId="77777777" w:rsidR="005A7A17" w:rsidRPr="00E10423" w:rsidRDefault="005A7A17" w:rsidP="00BA003A">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B8CCE4" w:themeFill="accent1" w:themeFillTint="66"/>
          </w:tcPr>
          <w:p w14:paraId="6967B661" w14:textId="77777777" w:rsidR="005A7A17" w:rsidRPr="00E10423" w:rsidRDefault="005A7A17" w:rsidP="00BA003A">
            <w:pPr>
              <w:pStyle w:val="IPA-Tabellentitel"/>
              <w:jc w:val="center"/>
              <w:rPr>
                <w:sz w:val="22"/>
                <w:szCs w:val="22"/>
                <w:lang w:val="de-DE"/>
              </w:rPr>
            </w:pPr>
          </w:p>
        </w:tc>
        <w:tc>
          <w:tcPr>
            <w:tcW w:w="985" w:type="dxa"/>
            <w:tcBorders>
              <w:left w:val="nil"/>
              <w:bottom w:val="dotted" w:sz="4" w:space="0" w:color="auto"/>
              <w:right w:val="nil"/>
            </w:tcBorders>
            <w:shd w:val="clear" w:color="auto" w:fill="B8CCE4" w:themeFill="accent1" w:themeFillTint="66"/>
          </w:tcPr>
          <w:p w14:paraId="4ACC87D2" w14:textId="77777777" w:rsidR="005A7A17" w:rsidRPr="00E10423" w:rsidRDefault="005A7A17" w:rsidP="00BA003A">
            <w:pPr>
              <w:pStyle w:val="IPA-Tabellentitel"/>
              <w:jc w:val="center"/>
              <w:rPr>
                <w:sz w:val="22"/>
                <w:szCs w:val="22"/>
                <w:lang w:val="de-DE"/>
              </w:rPr>
            </w:pPr>
          </w:p>
        </w:tc>
        <w:tc>
          <w:tcPr>
            <w:tcW w:w="985" w:type="dxa"/>
            <w:tcBorders>
              <w:left w:val="nil"/>
              <w:bottom w:val="dotted" w:sz="4" w:space="0" w:color="auto"/>
            </w:tcBorders>
            <w:shd w:val="clear" w:color="auto" w:fill="B8CCE4" w:themeFill="accent1" w:themeFillTint="66"/>
          </w:tcPr>
          <w:p w14:paraId="2383624D" w14:textId="77777777" w:rsidR="005A7A17" w:rsidRPr="00E10423" w:rsidRDefault="005A7A17" w:rsidP="00BA003A">
            <w:pPr>
              <w:pStyle w:val="IPA-Tabellentitel"/>
              <w:jc w:val="center"/>
              <w:rPr>
                <w:sz w:val="22"/>
                <w:szCs w:val="22"/>
                <w:lang w:val="de-DE"/>
              </w:rPr>
            </w:pPr>
          </w:p>
        </w:tc>
      </w:tr>
      <w:tr w:rsidR="005A7A17" w:rsidRPr="00E10423" w14:paraId="5A44733D" w14:textId="77777777" w:rsidTr="00BA003A">
        <w:tc>
          <w:tcPr>
            <w:tcW w:w="9430" w:type="dxa"/>
            <w:gridSpan w:val="4"/>
            <w:tcBorders>
              <w:bottom w:val="dotted" w:sz="4" w:space="0" w:color="auto"/>
            </w:tcBorders>
            <w:tcMar>
              <w:top w:w="85" w:type="dxa"/>
              <w:bottom w:w="85" w:type="dxa"/>
            </w:tcMar>
          </w:tcPr>
          <w:p w14:paraId="0D53933E" w14:textId="77777777" w:rsidR="005A7A17" w:rsidRPr="00E10423" w:rsidRDefault="005A7A17" w:rsidP="00BA003A">
            <w:pPr>
              <w:pStyle w:val="IPA-Tabelle"/>
              <w:rPr>
                <w:sz w:val="22"/>
                <w:szCs w:val="22"/>
              </w:rPr>
            </w:pPr>
            <w:r w:rsidRPr="00E10423">
              <w:rPr>
                <w:sz w:val="22"/>
                <w:szCs w:val="22"/>
              </w:rPr>
              <w:t>Kurze Begründung falls unterschritten oder überzogen (Richtwert 80 Std</w:t>
            </w:r>
            <w:r>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6E410A2D" w14:textId="77777777" w:rsidR="005A7A17" w:rsidRDefault="005A7A17" w:rsidP="005A7A17">
      <w:pPr>
        <w:pStyle w:val="Heading1"/>
      </w:pPr>
      <w:bookmarkStart w:id="53" w:name="_Toc388120157"/>
      <w:r>
        <w:lastRenderedPageBreak/>
        <w:t>Projekt</w:t>
      </w:r>
      <w:r w:rsidRPr="000905DF">
        <w:t>journal</w:t>
      </w:r>
      <w:bookmarkEnd w:id="53"/>
    </w:p>
    <w:p w14:paraId="50306246" w14:textId="77777777" w:rsidR="005A7A17" w:rsidRPr="00266639" w:rsidRDefault="005A7A17" w:rsidP="005A7A17">
      <w:pPr>
        <w:rPr>
          <w:lang w:val="en-US"/>
        </w:rPr>
      </w:pPr>
      <w:r w:rsidRPr="00266639">
        <w:rPr>
          <w:lang w:val="en-US"/>
        </w:rPr>
        <w:t>Im Projektjournal sind Informationen chronologisch gesammelt, welche im Verlauf</w:t>
      </w:r>
    </w:p>
    <w:p w14:paraId="6B3706FF" w14:textId="77777777" w:rsidR="005A7A17" w:rsidRPr="00266639" w:rsidRDefault="005A7A17" w:rsidP="005A7A17">
      <w:pPr>
        <w:rPr>
          <w:lang w:val="en-US"/>
        </w:rPr>
      </w:pPr>
      <w:r w:rsidRPr="00266639">
        <w:rPr>
          <w:lang w:val="en-US"/>
        </w:rPr>
        <w:t>De</w:t>
      </w:r>
      <w:r>
        <w:rPr>
          <w:lang w:val="en-US"/>
        </w:rPr>
        <w:t xml:space="preserve">s Projekts </w:t>
      </w:r>
      <w:r w:rsidRPr="00266639">
        <w:rPr>
          <w:lang w:val="en-US"/>
        </w:rPr>
        <w:t>ei</w:t>
      </w:r>
      <w:r>
        <w:rPr>
          <w:lang w:val="en-US"/>
        </w:rPr>
        <w:t>ne Rolle spielen. Besprechungsp</w:t>
      </w:r>
      <w:r w:rsidRPr="00266639">
        <w:rPr>
          <w:lang w:val="en-US"/>
        </w:rPr>
        <w:t>rotokolle mit Entscheiden und Abmachungen</w:t>
      </w:r>
    </w:p>
    <w:p w14:paraId="3914503C" w14:textId="77777777" w:rsidR="005A7A17" w:rsidRDefault="005A7A17" w:rsidP="005A7A17">
      <w:pPr>
        <w:rPr>
          <w:lang w:val="en-US"/>
        </w:rPr>
      </w:pPr>
      <w:r w:rsidRPr="00266639">
        <w:rPr>
          <w:lang w:val="en-US"/>
        </w:rPr>
        <w:t>sind besonders wichtig.</w:t>
      </w:r>
      <w:r>
        <w:rPr>
          <w:lang w:val="en-US"/>
        </w:rPr>
        <w:t xml:space="preserve"> Das Projektjournal wird laufend abgefüllt.</w:t>
      </w:r>
    </w:p>
    <w:tbl>
      <w:tblPr>
        <w:tblStyle w:val="LightGrid-Accent1"/>
        <w:tblW w:w="0" w:type="auto"/>
        <w:tblLayout w:type="fixed"/>
        <w:tblLook w:val="01E0" w:firstRow="1" w:lastRow="1" w:firstColumn="1" w:lastColumn="1" w:noHBand="0" w:noVBand="0"/>
      </w:tblPr>
      <w:tblGrid>
        <w:gridCol w:w="1526"/>
        <w:gridCol w:w="7513"/>
      </w:tblGrid>
      <w:tr w:rsidR="005A7A17" w14:paraId="0896040B"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5B56E157"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F0FB4C0" w14:textId="77777777" w:rsidR="005A7A17" w:rsidRPr="00266639" w:rsidRDefault="005A7A17" w:rsidP="00BA003A">
            <w:pPr>
              <w:pStyle w:val="IPA-Tabelle"/>
              <w:rPr>
                <w:rFonts w:cs="Arial"/>
                <w:b w:val="0"/>
                <w:sz w:val="22"/>
                <w:szCs w:val="22"/>
                <w:lang w:val="fr-CH"/>
              </w:rPr>
            </w:pPr>
            <w:r w:rsidRPr="00266639">
              <w:rPr>
                <w:rFonts w:cs="Arial"/>
                <w:b w:val="0"/>
                <w:sz w:val="22"/>
                <w:szCs w:val="22"/>
                <w:lang w:val="fr-CH"/>
              </w:rPr>
              <w:t>05.05.2014</w:t>
            </w:r>
          </w:p>
        </w:tc>
      </w:tr>
      <w:tr w:rsidR="005A7A17" w14:paraId="512826D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E25C8BF"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A9354C8" w14:textId="77777777" w:rsidR="005A7A17" w:rsidRDefault="005A7A17" w:rsidP="00BA003A">
            <w:pPr>
              <w:pStyle w:val="IPA-Tabelle"/>
              <w:rPr>
                <w:rFonts w:cs="Arial"/>
                <w:b w:val="0"/>
                <w:sz w:val="22"/>
                <w:szCs w:val="22"/>
              </w:rPr>
            </w:pPr>
            <w:r>
              <w:rPr>
                <w:rFonts w:cs="Arial"/>
                <w:b w:val="0"/>
                <w:sz w:val="22"/>
                <w:szCs w:val="22"/>
              </w:rPr>
              <w:t>Meilenstein</w:t>
            </w:r>
          </w:p>
        </w:tc>
      </w:tr>
      <w:tr w:rsidR="005A7A17" w14:paraId="7C9FE31E"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C66EA10"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32E2720" w14:textId="77777777" w:rsidR="005A7A17" w:rsidRDefault="005A7A17" w:rsidP="00BA003A">
            <w:pPr>
              <w:pStyle w:val="IPA-Tabelle"/>
              <w:rPr>
                <w:rFonts w:cs="Arial"/>
                <w:b w:val="0"/>
                <w:sz w:val="22"/>
                <w:szCs w:val="22"/>
              </w:rPr>
            </w:pPr>
            <w:r>
              <w:rPr>
                <w:rFonts w:cs="Arial"/>
                <w:b w:val="0"/>
                <w:sz w:val="22"/>
                <w:szCs w:val="22"/>
              </w:rPr>
              <w:t>Fachexperte Technik, Mathias Leimgruber</w:t>
            </w:r>
          </w:p>
        </w:tc>
      </w:tr>
      <w:tr w:rsidR="005A7A17" w14:paraId="3B7B2849"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CD8F6B4"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A7D1428" w14:textId="77777777" w:rsidR="005A7A17" w:rsidRPr="00266639" w:rsidRDefault="005A7A17" w:rsidP="00BA003A">
            <w:pPr>
              <w:pStyle w:val="IPA-Tabelle"/>
              <w:rPr>
                <w:rFonts w:cs="Arial"/>
                <w:b w:val="0"/>
                <w:sz w:val="22"/>
                <w:szCs w:val="22"/>
                <w:lang w:val="en-US"/>
              </w:rPr>
            </w:pPr>
            <w:r>
              <w:rPr>
                <w:rFonts w:cs="Arial"/>
                <w:b w:val="0"/>
                <w:sz w:val="22"/>
                <w:szCs w:val="22"/>
              </w:rPr>
              <w:t>Start der IPA</w:t>
            </w:r>
          </w:p>
        </w:tc>
      </w:tr>
      <w:tr w:rsidR="005A7A17" w14:paraId="1071D1B3"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EC5459E"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10CBB14" w14:textId="77777777" w:rsidR="005A7A17" w:rsidRDefault="005A7A17" w:rsidP="00BA003A">
            <w:pPr>
              <w:pStyle w:val="IPA-Tabelle"/>
              <w:rPr>
                <w:rFonts w:cs="Arial"/>
                <w:b w:val="0"/>
                <w:sz w:val="22"/>
                <w:szCs w:val="22"/>
              </w:rPr>
            </w:pPr>
            <w:r>
              <w:rPr>
                <w:rFonts w:cs="Arial"/>
                <w:b w:val="0"/>
                <w:sz w:val="22"/>
                <w:szCs w:val="22"/>
              </w:rPr>
              <w:t>IPA wurde nach dem Kickoff-Meeting gestartet</w:t>
            </w:r>
          </w:p>
        </w:tc>
      </w:tr>
    </w:tbl>
    <w:p w14:paraId="79867500"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15948EB"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36436AF3"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36AC01F" w14:textId="77777777" w:rsidR="005A7A17" w:rsidRPr="00266639" w:rsidRDefault="005A7A17" w:rsidP="00BA003A">
            <w:pPr>
              <w:pStyle w:val="IPA-Tabelle"/>
              <w:rPr>
                <w:rFonts w:cs="Arial"/>
                <w:b w:val="0"/>
                <w:sz w:val="22"/>
                <w:szCs w:val="22"/>
                <w:lang w:val="fr-CH"/>
              </w:rPr>
            </w:pPr>
            <w:r w:rsidRPr="00266639">
              <w:rPr>
                <w:rFonts w:cs="Arial"/>
                <w:b w:val="0"/>
                <w:sz w:val="22"/>
                <w:szCs w:val="22"/>
                <w:lang w:val="fr-CH"/>
              </w:rPr>
              <w:t>05.05.2014</w:t>
            </w:r>
          </w:p>
        </w:tc>
      </w:tr>
      <w:tr w:rsidR="005A7A17" w14:paraId="40B2D1AC"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94F292E"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CEB79F8" w14:textId="77777777" w:rsidR="005A7A17" w:rsidRPr="00266639" w:rsidRDefault="005A7A17" w:rsidP="00BA003A">
            <w:pPr>
              <w:pStyle w:val="IPA-Tabelle"/>
              <w:rPr>
                <w:rFonts w:cs="Arial"/>
                <w:b w:val="0"/>
                <w:sz w:val="22"/>
                <w:szCs w:val="22"/>
              </w:rPr>
            </w:pPr>
            <w:r>
              <w:rPr>
                <w:rFonts w:cs="Arial"/>
                <w:b w:val="0"/>
                <w:sz w:val="22"/>
                <w:szCs w:val="22"/>
              </w:rPr>
              <w:t>Telefonbesprechung</w:t>
            </w:r>
          </w:p>
        </w:tc>
      </w:tr>
      <w:tr w:rsidR="005A7A17" w14:paraId="60C0DD77"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7227E44"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152B4D1"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0CEFA606" w14:textId="77777777" w:rsidR="005A7A17" w:rsidRPr="00D83612"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A7A17" w14:paraId="7DDA664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1FCFB4A"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14136A6" w14:textId="77777777" w:rsidR="005A7A17" w:rsidRPr="00266639" w:rsidRDefault="005A7A17" w:rsidP="00BA003A">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A7A17" w14:paraId="3226F284"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E939CAC"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FEE4056" w14:textId="77777777" w:rsidR="005A7A17" w:rsidRPr="00266639" w:rsidRDefault="005A7A17" w:rsidP="00BA003A">
            <w:pPr>
              <w:pStyle w:val="IPA-Tabelle"/>
              <w:rPr>
                <w:rFonts w:cs="Arial"/>
                <w:b w:val="0"/>
                <w:sz w:val="22"/>
                <w:szCs w:val="22"/>
              </w:rPr>
            </w:pPr>
            <w:r>
              <w:rPr>
                <w:rFonts w:cs="Arial"/>
                <w:b w:val="0"/>
                <w:sz w:val="22"/>
                <w:szCs w:val="22"/>
              </w:rPr>
              <w:t>Meetings festgelegt auf: 07.05.2014 / 22.05.2014 und 10.06.2014</w:t>
            </w:r>
          </w:p>
        </w:tc>
      </w:tr>
    </w:tbl>
    <w:p w14:paraId="1B32928A"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085C0E4"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2C70C6"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09EF686D" w14:textId="77777777" w:rsidR="005A7A17" w:rsidRPr="00266639" w:rsidRDefault="005A7A17" w:rsidP="00BA003A">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A7A17" w14:paraId="12667D2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645B382"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B046369"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1C20C1BE"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0DCEC83"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66A03CE" w14:textId="77777777" w:rsidR="005A7A17" w:rsidRDefault="005A7A17" w:rsidP="00BA003A">
            <w:pPr>
              <w:pStyle w:val="IPA-Tabelle"/>
              <w:rPr>
                <w:rFonts w:cs="Arial"/>
                <w:b w:val="0"/>
                <w:sz w:val="22"/>
                <w:szCs w:val="22"/>
              </w:rPr>
            </w:pPr>
            <w:r>
              <w:rPr>
                <w:rFonts w:cs="Arial"/>
                <w:b w:val="0"/>
                <w:sz w:val="22"/>
                <w:szCs w:val="22"/>
              </w:rPr>
              <w:t>Fachspezialist Technik, Mathias Leimgruber</w:t>
            </w:r>
          </w:p>
        </w:tc>
      </w:tr>
      <w:tr w:rsidR="005A7A17" w14:paraId="4F4A7589"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FB5550A"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A8C3141" w14:textId="77777777" w:rsidR="005A7A17" w:rsidRPr="00266639" w:rsidRDefault="005A7A17" w:rsidP="00BA003A">
            <w:pPr>
              <w:pStyle w:val="IPA-Tabelle"/>
              <w:rPr>
                <w:rFonts w:cs="Arial"/>
                <w:b w:val="0"/>
                <w:sz w:val="22"/>
                <w:szCs w:val="22"/>
                <w:lang w:val="en-US"/>
              </w:rPr>
            </w:pPr>
            <w:r>
              <w:rPr>
                <w:rFonts w:cs="Arial"/>
                <w:b w:val="0"/>
                <w:sz w:val="22"/>
                <w:szCs w:val="22"/>
              </w:rPr>
              <w:t>Analyse / Auswahl für Konzepterarbeitung</w:t>
            </w:r>
          </w:p>
        </w:tc>
      </w:tr>
      <w:tr w:rsidR="005A7A17" w14:paraId="404063E3"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68BEA53"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0A95F05" w14:textId="77777777" w:rsidR="005A7A17" w:rsidRDefault="005A7A17" w:rsidP="00BA003A">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2CAF402C"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5A3DAD7A"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B3504D4"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0C06F4E3"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01ED60F7"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0AAD9590"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404F60C6" w14:textId="77777777" w:rsidR="005A7A17" w:rsidRPr="00266639" w:rsidRDefault="005A7A17" w:rsidP="00BA003A">
            <w:pPr>
              <w:pStyle w:val="IPA-Tabelle"/>
              <w:rPr>
                <w:rFonts w:cs="Arial"/>
                <w:b w:val="0"/>
                <w:sz w:val="22"/>
                <w:szCs w:val="22"/>
              </w:rPr>
            </w:pPr>
          </w:p>
        </w:tc>
      </w:tr>
    </w:tbl>
    <w:p w14:paraId="0144CF77"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1933F1C6"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D7AD18"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381859A5" w14:textId="77777777" w:rsidR="005A7A17" w:rsidRPr="00266639" w:rsidRDefault="005A7A17" w:rsidP="00BA003A">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A7A17" w14:paraId="2AAA9FEA"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8CF02CE"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8AB9CC9"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53F5A697"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EC5A620"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F831CD3" w14:textId="77777777" w:rsidR="005A7A17" w:rsidRDefault="005A7A17" w:rsidP="00BA003A">
            <w:pPr>
              <w:pStyle w:val="IPA-Tabelle"/>
              <w:rPr>
                <w:rFonts w:cs="Arial"/>
                <w:b w:val="0"/>
                <w:sz w:val="22"/>
                <w:szCs w:val="22"/>
              </w:rPr>
            </w:pPr>
            <w:r>
              <w:rPr>
                <w:rFonts w:cs="Arial"/>
                <w:b w:val="0"/>
                <w:sz w:val="22"/>
                <w:szCs w:val="22"/>
              </w:rPr>
              <w:t>Fachspezialist Technik, Mathias Leimgruber</w:t>
            </w:r>
          </w:p>
        </w:tc>
      </w:tr>
      <w:tr w:rsidR="005A7A17" w14:paraId="3AAEA7B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204C3D4"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D94EBE" w14:textId="77777777" w:rsidR="005A7A17" w:rsidRPr="00266639" w:rsidRDefault="005A7A17" w:rsidP="00BA003A">
            <w:pPr>
              <w:pStyle w:val="IPA-Tabelle"/>
              <w:rPr>
                <w:rFonts w:cs="Arial"/>
                <w:b w:val="0"/>
                <w:sz w:val="22"/>
                <w:szCs w:val="22"/>
                <w:lang w:val="en-US"/>
              </w:rPr>
            </w:pPr>
            <w:r>
              <w:rPr>
                <w:rFonts w:cs="Arial"/>
                <w:b w:val="0"/>
                <w:sz w:val="22"/>
                <w:szCs w:val="22"/>
              </w:rPr>
              <w:t>Analyse / Auswahl Kriterien für Variantenentscheid</w:t>
            </w:r>
          </w:p>
        </w:tc>
      </w:tr>
      <w:tr w:rsidR="005A7A17" w14:paraId="7EF5089F"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5965D9E5"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3651709" w14:textId="77777777" w:rsidR="005A7A17" w:rsidRDefault="005A7A17" w:rsidP="00BA003A">
            <w:pPr>
              <w:pStyle w:val="IPA-Tabelle"/>
              <w:rPr>
                <w:rFonts w:cs="Arial"/>
                <w:b w:val="0"/>
                <w:sz w:val="22"/>
                <w:szCs w:val="22"/>
              </w:rPr>
            </w:pPr>
            <w:r>
              <w:rPr>
                <w:rFonts w:cs="Arial"/>
                <w:b w:val="0"/>
                <w:sz w:val="22"/>
                <w:szCs w:val="22"/>
              </w:rPr>
              <w:t xml:space="preserve">Eine Auswahl von verschiedenen Kriterien für den Variantenentscheid </w:t>
            </w:r>
            <w:r>
              <w:rPr>
                <w:rFonts w:cs="Arial"/>
                <w:b w:val="0"/>
                <w:sz w:val="22"/>
                <w:szCs w:val="22"/>
              </w:rPr>
              <w:lastRenderedPageBreak/>
              <w:t>wurde getroffen. Bei folgenden Kriterien macht es Sinn, diese für den Variantenentscheid einzusetzen:</w:t>
            </w:r>
          </w:p>
          <w:p w14:paraId="48317CE0" w14:textId="77777777" w:rsidR="005A7A17" w:rsidRDefault="005A7A17" w:rsidP="005A7A17">
            <w:pPr>
              <w:pStyle w:val="IPA-Tabelle"/>
              <w:numPr>
                <w:ilvl w:val="0"/>
                <w:numId w:val="29"/>
              </w:numPr>
              <w:rPr>
                <w:rFonts w:cs="Arial"/>
                <w:b w:val="0"/>
                <w:sz w:val="22"/>
                <w:szCs w:val="22"/>
              </w:rPr>
            </w:pPr>
            <w:r>
              <w:rPr>
                <w:rFonts w:cs="Arial"/>
                <w:b w:val="0"/>
                <w:sz w:val="22"/>
                <w:szCs w:val="22"/>
              </w:rPr>
              <w:t>Usability für Entwickler</w:t>
            </w:r>
          </w:p>
          <w:p w14:paraId="2D907797"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Usability für weitere Benutzer</w:t>
            </w:r>
          </w:p>
          <w:p w14:paraId="1A48AA0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Flexibilität</w:t>
            </w:r>
          </w:p>
          <w:p w14:paraId="70AED38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Unabhängigkeit</w:t>
            </w:r>
          </w:p>
          <w:p w14:paraId="7DF518AF"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 xml:space="preserve">Aufwand für: </w:t>
            </w:r>
          </w:p>
          <w:p w14:paraId="3EC0F885" w14:textId="77777777" w:rsidR="005A7A17" w:rsidRDefault="005A7A17" w:rsidP="005A7A17">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0C0AE56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190F672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Testing</w:t>
            </w:r>
          </w:p>
        </w:tc>
      </w:tr>
    </w:tbl>
    <w:p w14:paraId="1958CA94"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0804CAE6"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604B55"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4F36E53A" w14:textId="77777777" w:rsidR="005A7A17" w:rsidRPr="00266639" w:rsidRDefault="005A7A17" w:rsidP="00BA003A">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Pr>
                <w:rFonts w:cs="Arial"/>
                <w:b w:val="0"/>
                <w:sz w:val="22"/>
                <w:szCs w:val="22"/>
                <w:lang w:val="fr-CH"/>
              </w:rPr>
              <w:t xml:space="preserve"> / 07</w:t>
            </w:r>
            <w:r w:rsidRPr="00266639">
              <w:rPr>
                <w:rFonts w:cs="Arial"/>
                <w:b w:val="0"/>
                <w:sz w:val="22"/>
                <w:szCs w:val="22"/>
                <w:lang w:val="fr-CH"/>
              </w:rPr>
              <w:t>.05.2014</w:t>
            </w:r>
          </w:p>
        </w:tc>
      </w:tr>
      <w:tr w:rsidR="005A7A17" w14:paraId="11BC97B5"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AE89174"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720D5F4" w14:textId="77777777" w:rsidR="005A7A17" w:rsidRDefault="005A7A17" w:rsidP="00BA003A">
            <w:pPr>
              <w:pStyle w:val="IPA-Tabelle"/>
              <w:rPr>
                <w:rFonts w:cs="Arial"/>
                <w:b w:val="0"/>
                <w:sz w:val="22"/>
                <w:szCs w:val="22"/>
              </w:rPr>
            </w:pPr>
            <w:r>
              <w:rPr>
                <w:rFonts w:cs="Arial"/>
                <w:b w:val="0"/>
                <w:sz w:val="22"/>
                <w:szCs w:val="22"/>
              </w:rPr>
              <w:t>Mailing</w:t>
            </w:r>
          </w:p>
        </w:tc>
      </w:tr>
      <w:tr w:rsidR="005A7A17" w14:paraId="4139D0E4"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B14B8B9"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4FF4D00" w14:textId="77777777" w:rsidR="005A7A17" w:rsidRPr="00123C00" w:rsidRDefault="005A7A17" w:rsidP="00BA003A">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A7A17" w14:paraId="4E7B2C8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20F9723"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61187" w14:textId="77777777" w:rsidR="005A7A17" w:rsidRPr="00266639" w:rsidRDefault="005A7A17" w:rsidP="00BA003A">
            <w:pPr>
              <w:pStyle w:val="IPA-Tabelle"/>
              <w:rPr>
                <w:rFonts w:cs="Arial"/>
                <w:b w:val="0"/>
                <w:sz w:val="22"/>
                <w:szCs w:val="22"/>
                <w:lang w:val="en-US"/>
              </w:rPr>
            </w:pPr>
            <w:r>
              <w:rPr>
                <w:rFonts w:cs="Arial"/>
                <w:b w:val="0"/>
                <w:sz w:val="22"/>
                <w:szCs w:val="22"/>
              </w:rPr>
              <w:t>Fragen betreffend Anpassung Zeitplan</w:t>
            </w:r>
          </w:p>
        </w:tc>
      </w:tr>
      <w:tr w:rsidR="005A7A17" w14:paraId="46A7420B"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666811A1"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1793E7B" w14:textId="77777777" w:rsidR="005A7A17" w:rsidRDefault="005A7A17" w:rsidP="00BA003A">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635ECB39" w14:textId="77777777" w:rsidR="005A7A17" w:rsidRPr="00381CCB" w:rsidRDefault="005A7A17" w:rsidP="00BA003A">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199D6EE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F4C0F2C"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B42B4C"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5EDCFDC"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418D177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3EF0C89"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4C0BFDC"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06521C22"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CCA0114"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C9835BB" w14:textId="77777777" w:rsidR="005A7A17" w:rsidRPr="00123C00" w:rsidRDefault="005A7A17" w:rsidP="00BA003A">
            <w:pPr>
              <w:pStyle w:val="IPA-Tabelle"/>
              <w:rPr>
                <w:rFonts w:cs="Arial"/>
                <w:b w:val="0"/>
                <w:sz w:val="22"/>
                <w:szCs w:val="22"/>
              </w:rPr>
            </w:pPr>
            <w:r>
              <w:rPr>
                <w:rFonts w:cs="Arial"/>
                <w:b w:val="0"/>
                <w:sz w:val="22"/>
                <w:szCs w:val="22"/>
              </w:rPr>
              <w:t>Interner Projektleiter, Murat Tokmak</w:t>
            </w:r>
          </w:p>
        </w:tc>
      </w:tr>
      <w:tr w:rsidR="005A7A17" w14:paraId="1E1922E6"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70DE59F"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ED11E" w14:textId="77777777" w:rsidR="005A7A17" w:rsidRPr="00266639" w:rsidRDefault="005A7A17" w:rsidP="00BA003A">
            <w:pPr>
              <w:pStyle w:val="IPA-Tabelle"/>
              <w:rPr>
                <w:rFonts w:cs="Arial"/>
                <w:b w:val="0"/>
                <w:sz w:val="22"/>
                <w:szCs w:val="22"/>
                <w:lang w:val="en-US"/>
              </w:rPr>
            </w:pPr>
            <w:r>
              <w:rPr>
                <w:rFonts w:cs="Arial"/>
                <w:b w:val="0"/>
                <w:sz w:val="22"/>
                <w:szCs w:val="22"/>
              </w:rPr>
              <w:t>Fragen betreffend Betriebskonzept</w:t>
            </w:r>
          </w:p>
        </w:tc>
      </w:tr>
      <w:tr w:rsidR="005A7A17" w14:paraId="04509202"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455C9178"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0B45801D" w14:textId="77777777" w:rsidR="005A7A17" w:rsidRPr="00114196" w:rsidRDefault="005A7A17" w:rsidP="00BA003A">
            <w:pPr>
              <w:pStyle w:val="IPA-Tabelle"/>
              <w:tabs>
                <w:tab w:val="clear" w:pos="709"/>
                <w:tab w:val="left" w:pos="926"/>
              </w:tabs>
              <w:rPr>
                <w:b w:val="0"/>
                <w:sz w:val="22"/>
                <w:szCs w:val="22"/>
              </w:rPr>
            </w:pPr>
            <w:r>
              <w:rPr>
                <w:rFonts w:cs="Arial"/>
                <w:b w:val="0"/>
                <w:bCs w:val="0"/>
                <w:sz w:val="22"/>
                <w:szCs w:val="22"/>
              </w:rPr>
              <w:t>Der Aufbau des Betriebskonzepts wurde erläutert und ist klar.</w:t>
            </w:r>
          </w:p>
        </w:tc>
      </w:tr>
    </w:tbl>
    <w:p w14:paraId="21FE166B"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A8F1FAA"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2BAEC97C"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B745FE1"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6F6D0A63"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FBEB060"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18110C5"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65CDA476"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5347A57"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946378C" w14:textId="77777777" w:rsidR="005A7A17" w:rsidRPr="00123C00" w:rsidRDefault="005A7A17" w:rsidP="00BA003A">
            <w:pPr>
              <w:pStyle w:val="IPA-Tabelle"/>
              <w:rPr>
                <w:rFonts w:cs="Arial"/>
                <w:b w:val="0"/>
                <w:sz w:val="22"/>
                <w:szCs w:val="22"/>
              </w:rPr>
            </w:pPr>
            <w:r>
              <w:rPr>
                <w:rFonts w:cs="Arial"/>
                <w:b w:val="0"/>
                <w:sz w:val="22"/>
                <w:szCs w:val="22"/>
              </w:rPr>
              <w:t>Fachvorgesetzter, Pascal Habegger</w:t>
            </w:r>
          </w:p>
        </w:tc>
      </w:tr>
      <w:tr w:rsidR="005A7A17" w14:paraId="42FE5D1A"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D2B4253"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F9C1C82" w14:textId="77777777" w:rsidR="005A7A17" w:rsidRPr="00266639" w:rsidRDefault="005A7A17" w:rsidP="00BA003A">
            <w:pPr>
              <w:pStyle w:val="IPA-Tabelle"/>
              <w:rPr>
                <w:rFonts w:cs="Arial"/>
                <w:b w:val="0"/>
                <w:sz w:val="22"/>
                <w:szCs w:val="22"/>
                <w:lang w:val="en-US"/>
              </w:rPr>
            </w:pPr>
            <w:r>
              <w:rPr>
                <w:rFonts w:cs="Arial"/>
                <w:b w:val="0"/>
                <w:sz w:val="22"/>
                <w:szCs w:val="22"/>
              </w:rPr>
              <w:t>Fragen betreffend Dateistruktur und Berechtigungen</w:t>
            </w:r>
          </w:p>
        </w:tc>
      </w:tr>
      <w:tr w:rsidR="005A7A17" w14:paraId="77E7A79A"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34678ED"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199E4B4" w14:textId="77777777" w:rsidR="005A7A17" w:rsidRPr="00114196" w:rsidRDefault="005A7A17" w:rsidP="00BA003A">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ktur muss noch überarbeitet werden. Die Struktur der Berechtigung wurde angenommen.</w:t>
            </w:r>
          </w:p>
        </w:tc>
      </w:tr>
    </w:tbl>
    <w:p w14:paraId="0D15B37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5507319A"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14927ABB"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27B08A3"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7CC0BDC4"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006B95D"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D01E525" w14:textId="77777777" w:rsidR="005A7A17" w:rsidRDefault="005A7A17" w:rsidP="00BA003A">
            <w:pPr>
              <w:pStyle w:val="IPA-Tabelle"/>
              <w:rPr>
                <w:rFonts w:cs="Arial"/>
                <w:b w:val="0"/>
                <w:sz w:val="22"/>
                <w:szCs w:val="22"/>
              </w:rPr>
            </w:pPr>
            <w:r>
              <w:rPr>
                <w:rFonts w:cs="Arial"/>
                <w:b w:val="0"/>
                <w:sz w:val="22"/>
                <w:szCs w:val="22"/>
              </w:rPr>
              <w:t xml:space="preserve">Meeting </w:t>
            </w:r>
          </w:p>
        </w:tc>
      </w:tr>
      <w:tr w:rsidR="005A7A17" w14:paraId="3D005D3D"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93CF5D4" w14:textId="77777777" w:rsidR="005A7A17" w:rsidRPr="00266639"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2AF6F9B"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1F593985" w14:textId="77777777" w:rsidR="005A7A17" w:rsidRPr="00F348D6"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A7A17" w14:paraId="2F6677D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205C74C" w14:textId="77777777" w:rsidR="005A7A17" w:rsidRPr="00266639" w:rsidRDefault="005A7A17" w:rsidP="00BA003A">
            <w:pPr>
              <w:pStyle w:val="IPA-Tabelle"/>
              <w:rPr>
                <w:rFonts w:cs="Arial"/>
                <w:sz w:val="22"/>
                <w:szCs w:val="22"/>
              </w:rPr>
            </w:pPr>
            <w:r w:rsidRPr="00266639">
              <w:rPr>
                <w:rFonts w:cs="Arial"/>
                <w:sz w:val="22"/>
                <w:szCs w:val="22"/>
                <w:lang w:val="en-US"/>
              </w:rPr>
              <w:t>Thema</w:t>
            </w:r>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2BB9C28"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Vorstellungsrunde</w:t>
            </w:r>
          </w:p>
          <w:p w14:paraId="32627370"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Aufgabenstellung besprechen</w:t>
            </w:r>
          </w:p>
          <w:p w14:paraId="05F35F6A"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lastRenderedPageBreak/>
              <w:t>Ablauf der IPA besprechen</w:t>
            </w:r>
          </w:p>
          <w:p w14:paraId="64A0232C"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Besprechen der Dokumentation</w:t>
            </w:r>
          </w:p>
          <w:p w14:paraId="6E723BA1" w14:textId="77777777" w:rsidR="005A7A17" w:rsidRPr="00A61B91" w:rsidRDefault="005A7A17" w:rsidP="005A7A17">
            <w:pPr>
              <w:pStyle w:val="IPA-Tabelle"/>
              <w:numPr>
                <w:ilvl w:val="0"/>
                <w:numId w:val="29"/>
              </w:numPr>
              <w:rPr>
                <w:rFonts w:cs="Arial"/>
                <w:b w:val="0"/>
                <w:sz w:val="22"/>
                <w:szCs w:val="22"/>
                <w:lang w:val="en-US"/>
              </w:rPr>
            </w:pPr>
            <w:r>
              <w:rPr>
                <w:rFonts w:cs="Arial"/>
                <w:b w:val="0"/>
                <w:sz w:val="22"/>
                <w:szCs w:val="22"/>
                <w:lang w:val="en-US"/>
              </w:rPr>
              <w:t>Fragen beantworten:</w:t>
            </w:r>
          </w:p>
        </w:tc>
      </w:tr>
      <w:tr w:rsidR="005A7A17" w14:paraId="021D9A90"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0911342D" w14:textId="77777777" w:rsidR="005A7A17" w:rsidRPr="00266639" w:rsidRDefault="005A7A17" w:rsidP="00BA003A">
            <w:pPr>
              <w:rPr>
                <w:rFonts w:eastAsia="Times New Roman" w:cs="Arial"/>
                <w:lang w:val="fr-CH"/>
              </w:rPr>
            </w:pPr>
            <w:r w:rsidRPr="00266639">
              <w:rPr>
                <w:rFonts w:eastAsia="Times New Roman" w:cs="Arial"/>
                <w:lang w:val="fr-CH"/>
              </w:rPr>
              <w:lastRenderedPageBreak/>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40B627C" w14:textId="77777777" w:rsidR="005A7A17" w:rsidRDefault="005A7A17" w:rsidP="00BA003A">
            <w:pPr>
              <w:pStyle w:val="IPA-Tabelle"/>
              <w:tabs>
                <w:tab w:val="clear" w:pos="709"/>
                <w:tab w:val="left" w:pos="643"/>
              </w:tabs>
              <w:rPr>
                <w:rFonts w:cs="Arial"/>
                <w:sz w:val="22"/>
                <w:szCs w:val="22"/>
                <w:lang w:val="en-US"/>
              </w:rPr>
            </w:pPr>
            <w:r w:rsidRPr="00A61B91">
              <w:rPr>
                <w:rFonts w:cs="Arial"/>
                <w:sz w:val="22"/>
                <w:szCs w:val="22"/>
                <w:lang w:val="en-US"/>
              </w:rPr>
              <w:t>Redundanzen</w:t>
            </w:r>
          </w:p>
          <w:p w14:paraId="73CE1B77"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Redundanzen sollten in der Dokumentation vermieden </w:t>
            </w:r>
            <w:r>
              <w:rPr>
                <w:rFonts w:cs="Arial"/>
                <w:b w:val="0"/>
                <w:sz w:val="22"/>
                <w:szCs w:val="22"/>
                <w:lang w:val="en-US"/>
              </w:rPr>
              <w:t>werden stattdessen soll mit Verweisen gearbeitet werden.</w:t>
            </w:r>
          </w:p>
          <w:p w14:paraId="45009E24" w14:textId="77777777" w:rsidR="005A7A17" w:rsidRDefault="005A7A17" w:rsidP="00BA003A">
            <w:pPr>
              <w:pStyle w:val="IPA-Tabelle"/>
              <w:tabs>
                <w:tab w:val="clear" w:pos="709"/>
                <w:tab w:val="left" w:pos="643"/>
              </w:tabs>
              <w:ind w:left="720"/>
              <w:rPr>
                <w:rFonts w:cs="Arial"/>
                <w:b w:val="0"/>
                <w:sz w:val="22"/>
                <w:szCs w:val="22"/>
                <w:lang w:val="en-US"/>
              </w:rPr>
            </w:pPr>
          </w:p>
          <w:p w14:paraId="43BF92EF"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Roter Faden</w:t>
            </w:r>
          </w:p>
          <w:p w14:paraId="2774BC15"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Ein roter Faden soll sich durch die Dokumentation ziehen. </w:t>
            </w:r>
          </w:p>
          <w:p w14:paraId="446042A0" w14:textId="77777777" w:rsidR="005A7A17" w:rsidRDefault="005A7A17" w:rsidP="00BA003A">
            <w:pPr>
              <w:pStyle w:val="IPA-Tabelle"/>
              <w:tabs>
                <w:tab w:val="clear" w:pos="709"/>
                <w:tab w:val="left" w:pos="643"/>
              </w:tabs>
              <w:rPr>
                <w:rFonts w:cs="Arial"/>
                <w:b w:val="0"/>
                <w:sz w:val="22"/>
                <w:szCs w:val="22"/>
                <w:lang w:val="en-US"/>
              </w:rPr>
            </w:pPr>
          </w:p>
          <w:p w14:paraId="3BE8DB87"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Zeitplan</w:t>
            </w:r>
          </w:p>
          <w:p w14:paraId="6F3A96F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Programmierung zur Realisierung muss aufgeteilt </w:t>
            </w:r>
            <w:r>
              <w:rPr>
                <w:rFonts w:cs="Arial"/>
                <w:b w:val="0"/>
                <w:sz w:val="22"/>
                <w:szCs w:val="22"/>
                <w:lang w:val="en-US"/>
              </w:rPr>
              <w:t>werden.</w:t>
            </w:r>
          </w:p>
          <w:p w14:paraId="35BF7D05"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Ist / Soll muss bei den Phasen klarer dargestellt sein.</w:t>
            </w:r>
          </w:p>
          <w:p w14:paraId="0E2BEE47"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Unterbruch im Zeitplan soll besser ersichtlich sein. </w:t>
            </w:r>
          </w:p>
          <w:p w14:paraId="4660DBE1"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müssen im Zeitplan angegeben werden.</w:t>
            </w:r>
          </w:p>
          <w:p w14:paraId="0CE02886" w14:textId="77777777" w:rsidR="005A7A17" w:rsidRDefault="005A7A17" w:rsidP="00BA003A">
            <w:pPr>
              <w:pStyle w:val="IPA-Tabelle"/>
              <w:tabs>
                <w:tab w:val="clear" w:pos="709"/>
                <w:tab w:val="left" w:pos="643"/>
              </w:tabs>
              <w:rPr>
                <w:rFonts w:cs="Arial"/>
                <w:b w:val="0"/>
                <w:sz w:val="22"/>
                <w:szCs w:val="22"/>
                <w:lang w:val="en-US"/>
              </w:rPr>
            </w:pPr>
          </w:p>
          <w:p w14:paraId="0E7F51BB"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Allgemeine Anpassungen / Punkte</w:t>
            </w:r>
          </w:p>
          <w:p w14:paraId="456F3D7D" w14:textId="77777777" w:rsidR="005A7A17" w:rsidRPr="00292C32"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Die Ich-Form wird ausschliesslich im Arbeitsjournal verwendet</w:t>
            </w:r>
          </w:p>
          <w:p w14:paraId="5796B3FC"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Versionskontrolle soll kürzer ausgelegt sein. </w:t>
            </w:r>
          </w:p>
          <w:p w14:paraId="4B83A0A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Der Projektmanagementplan muss angepasst werden.</w:t>
            </w:r>
          </w:p>
          <w:p w14:paraId="13B6821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Bei den Projektrollen müssen die </w:t>
            </w:r>
            <w:r w:rsidRPr="00A61B91">
              <w:rPr>
                <w:rFonts w:cs="Arial"/>
                <w:sz w:val="22"/>
                <w:szCs w:val="22"/>
                <w:lang w:val="en-US"/>
              </w:rPr>
              <w:t>Rollen</w:t>
            </w:r>
            <w:r>
              <w:rPr>
                <w:rFonts w:cs="Arial"/>
                <w:b w:val="0"/>
                <w:sz w:val="22"/>
                <w:szCs w:val="22"/>
                <w:lang w:val="en-US"/>
              </w:rPr>
              <w:t xml:space="preserve"> beschrieben werden.</w:t>
            </w:r>
          </w:p>
          <w:p w14:paraId="5BAA07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sollen in die Umgebung Zeitplan verschoben werden</w:t>
            </w:r>
          </w:p>
          <w:p w14:paraId="24DE1F66"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Beteiligte Personen sollen zu den Personen verschoben werden</w:t>
            </w:r>
          </w:p>
          <w:p w14:paraId="786748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HERMES5 Grafik gehört zu den Mitteln und Methoden</w:t>
            </w:r>
          </w:p>
          <w:p w14:paraId="2D44C756"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Beschriftung beim Ist / Soll –Vergleiche muss klarer abgegrenzt sein</w:t>
            </w:r>
          </w:p>
          <w:p w14:paraId="429FFE31"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Systemziele sollen nummeriert sein.</w:t>
            </w:r>
          </w:p>
          <w:p w14:paraId="0EE77060"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Wirtschaftlichkeit ist eine Grafik wünschenswert(Stunden Kosten…)</w:t>
            </w:r>
          </w:p>
          <w:p w14:paraId="5FCECCC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Eine Situationsanalyse soll im Konzept nicht vorhanden sein</w:t>
            </w:r>
          </w:p>
          <w:p w14:paraId="1B93713F"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Mittel und Methoden gehören zur Systemarchitektur</w:t>
            </w:r>
          </w:p>
          <w:p w14:paraId="026C4E2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Systemarchitektur wird eine Grafik gewünscht</w:t>
            </w:r>
          </w:p>
          <w:p w14:paraId="0FFE5CCD"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Plone soll erklärt werden.</w:t>
            </w:r>
          </w:p>
          <w:p w14:paraId="2C3ACDE9"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Hilfestellungen soll die Person namentlich erwähnt werden.</w:t>
            </w:r>
          </w:p>
          <w:p w14:paraId="66FA3F48"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 Stellvertretender Fachvorgesetzter ist nicht nötig.</w:t>
            </w:r>
          </w:p>
          <w:p w14:paraId="295A8C9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 Anhang wird Code aufgeführt, welcher ich selber erarbeitet habe.</w:t>
            </w:r>
          </w:p>
          <w:p w14:paraId="11D14C9D"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Richtlinien betreffend Coding sind bie 4teamwork vorhanden (Pepa8).</w:t>
            </w:r>
          </w:p>
          <w:p w14:paraId="2574D3E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Implementationsschritte des Skripts auf den Server sind gewünscht.</w:t>
            </w:r>
          </w:p>
          <w:p w14:paraId="0DF195C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Testprotokoll und Testplan erarbeiten für das Testing.</w:t>
            </w:r>
          </w:p>
          <w:p w14:paraId="080C368F"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der Realisierung kann auch mit Screenshots gearbeitet werden um etwas darzustellen.</w:t>
            </w:r>
          </w:p>
          <w:p w14:paraId="5795CD10"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Eventuell einen Link in der Dokumentation mitgeben auf eine existierende Umgebung, damit sich die Experten ein Bild davon machen können.</w:t>
            </w:r>
          </w:p>
          <w:p w14:paraId="28E8B2BC" w14:textId="77777777" w:rsidR="005A7A17" w:rsidRPr="00E13BED" w:rsidRDefault="005A7A17" w:rsidP="00BA003A">
            <w:pPr>
              <w:pStyle w:val="IPA-Tabelle"/>
              <w:tabs>
                <w:tab w:val="clear" w:pos="709"/>
                <w:tab w:val="left" w:pos="643"/>
              </w:tabs>
              <w:rPr>
                <w:rFonts w:cs="Arial"/>
                <w:b w:val="0"/>
                <w:sz w:val="22"/>
                <w:szCs w:val="22"/>
                <w:lang w:val="en-US"/>
              </w:rPr>
            </w:pPr>
          </w:p>
        </w:tc>
      </w:tr>
    </w:tbl>
    <w:p w14:paraId="44BF25A2" w14:textId="77777777" w:rsidR="005A7A17" w:rsidRDefault="005A7A17" w:rsidP="005A7A17">
      <w:pPr>
        <w:pStyle w:val="IPA-Textkrper"/>
        <w:rPr>
          <w:rFonts w:cs="Arial"/>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38CF5E60"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4138ED8"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D5BE0E4" w14:textId="77777777" w:rsidR="005A7A17" w:rsidRPr="00266639" w:rsidRDefault="005A7A17" w:rsidP="00BA003A">
            <w:pPr>
              <w:pStyle w:val="IPA-Tabelle"/>
              <w:rPr>
                <w:rFonts w:cs="Arial"/>
                <w:b w:val="0"/>
                <w:sz w:val="22"/>
                <w:szCs w:val="22"/>
                <w:lang w:val="fr-CH"/>
              </w:rPr>
            </w:pPr>
            <w:r>
              <w:rPr>
                <w:rFonts w:cs="Arial"/>
                <w:b w:val="0"/>
                <w:sz w:val="22"/>
                <w:szCs w:val="22"/>
                <w:lang w:val="fr-CH"/>
              </w:rPr>
              <w:t>08</w:t>
            </w:r>
            <w:r w:rsidRPr="00266639">
              <w:rPr>
                <w:rFonts w:cs="Arial"/>
                <w:b w:val="0"/>
                <w:sz w:val="22"/>
                <w:szCs w:val="22"/>
                <w:lang w:val="fr-CH"/>
              </w:rPr>
              <w:t>.05.2014</w:t>
            </w:r>
          </w:p>
        </w:tc>
      </w:tr>
      <w:tr w:rsidR="005A7A17" w14:paraId="60C679E8"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66450A9"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1771752"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67E6BFF8"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93FA04F" w14:textId="77777777" w:rsidR="005A7A17" w:rsidRDefault="005A7A17" w:rsidP="00BA003A">
            <w:pPr>
              <w:pStyle w:val="IPA-Tabelle"/>
              <w:rPr>
                <w:rFonts w:cs="Arial"/>
                <w:sz w:val="22"/>
                <w:szCs w:val="22"/>
                <w:lang w:val="en-US"/>
              </w:rPr>
            </w:pPr>
            <w:r>
              <w:rPr>
                <w:rFonts w:cs="Arial"/>
                <w:sz w:val="22"/>
                <w:szCs w:val="22"/>
                <w:lang w:val="en-US"/>
              </w:rPr>
              <w:lastRenderedPageBreak/>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8F5C72C" w14:textId="77777777" w:rsidR="005A7A17" w:rsidRPr="00123C00" w:rsidRDefault="005A7A17" w:rsidP="00BA003A">
            <w:pPr>
              <w:pStyle w:val="IPA-Tabelle"/>
              <w:rPr>
                <w:rFonts w:cs="Arial"/>
                <w:b w:val="0"/>
                <w:sz w:val="22"/>
                <w:szCs w:val="22"/>
              </w:rPr>
            </w:pPr>
            <w:r>
              <w:rPr>
                <w:rFonts w:cs="Arial"/>
                <w:b w:val="0"/>
                <w:sz w:val="22"/>
                <w:szCs w:val="22"/>
              </w:rPr>
              <w:t>Fachvorgesetzter, Pascal Habegger</w:t>
            </w:r>
          </w:p>
        </w:tc>
      </w:tr>
      <w:tr w:rsidR="005A7A17" w14:paraId="31A1EC3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A5F76E5"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60F4F3" w14:textId="77777777" w:rsidR="005A7A17" w:rsidRPr="00266639" w:rsidRDefault="005A7A17" w:rsidP="00BA003A">
            <w:pPr>
              <w:pStyle w:val="IPA-Tabelle"/>
              <w:rPr>
                <w:rFonts w:cs="Arial"/>
                <w:b w:val="0"/>
                <w:sz w:val="22"/>
                <w:szCs w:val="22"/>
                <w:lang w:val="en-US"/>
              </w:rPr>
            </w:pPr>
            <w:r>
              <w:rPr>
                <w:rFonts w:cs="Arial"/>
                <w:b w:val="0"/>
                <w:sz w:val="22"/>
                <w:szCs w:val="22"/>
              </w:rPr>
              <w:t>Diskussion betreffend Freigabekonzept</w:t>
            </w:r>
          </w:p>
        </w:tc>
      </w:tr>
      <w:tr w:rsidR="005A7A17" w14:paraId="39CD6F57"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2BF0B175"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BD4B26A" w14:textId="77777777" w:rsidR="005A7A17" w:rsidRPr="00114196" w:rsidRDefault="005A7A17" w:rsidP="00BA003A">
            <w:pPr>
              <w:pStyle w:val="IPA-Tabelle"/>
              <w:tabs>
                <w:tab w:val="clear" w:pos="709"/>
                <w:tab w:val="left" w:pos="926"/>
              </w:tabs>
              <w:rPr>
                <w:b w:val="0"/>
                <w:sz w:val="22"/>
                <w:szCs w:val="22"/>
              </w:rPr>
            </w:pPr>
            <w:r>
              <w:rPr>
                <w:rFonts w:cs="Arial"/>
                <w:b w:val="0"/>
                <w:bCs w:val="0"/>
                <w:sz w:val="22"/>
                <w:szCs w:val="22"/>
              </w:rPr>
              <w:t>Das Einführungskonzept wird nicht mehr in demselben Masse benötigt wie vorgesehen, da das Skript erst nach Fertigstellung des Projekts auf einer produktiven Umgebung eingeführt wird.</w:t>
            </w:r>
          </w:p>
        </w:tc>
      </w:tr>
    </w:tbl>
    <w:p w14:paraId="4333B91D" w14:textId="77777777" w:rsidR="00254203" w:rsidRDefault="00254203"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54" w:name="_Toc85623859"/>
      <w:bookmarkStart w:id="55" w:name="_Toc261093102"/>
      <w:r w:rsidRPr="0066659B">
        <w:rPr>
          <w:color w:val="000000" w:themeColor="text1"/>
        </w:rPr>
        <w:lastRenderedPageBreak/>
        <w:t>Abschlussbericht</w:t>
      </w:r>
      <w:bookmarkEnd w:id="54"/>
      <w:bookmarkEnd w:id="55"/>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56" w:name="_Toc114965609"/>
      <w:bookmarkStart w:id="57" w:name="_Toc261093103"/>
      <w:r w:rsidRPr="0066659B">
        <w:rPr>
          <w:color w:val="000000" w:themeColor="text1"/>
        </w:rPr>
        <w:t>Vergleich Ist/Soll</w:t>
      </w:r>
      <w:bookmarkEnd w:id="56"/>
      <w:bookmarkEnd w:id="57"/>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58" w:name="_Toc261093104"/>
      <w:r w:rsidRPr="0066659B">
        <w:rPr>
          <w:color w:val="000000" w:themeColor="text1"/>
        </w:rPr>
        <w:t>Mittelbedarf</w:t>
      </w:r>
      <w:bookmarkEnd w:id="58"/>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59" w:name="_Toc261093105"/>
      <w:r w:rsidRPr="0066659B">
        <w:rPr>
          <w:color w:val="000000" w:themeColor="text1"/>
        </w:rPr>
        <w:t>Realisierungsbericht</w:t>
      </w:r>
      <w:bookmarkEnd w:id="59"/>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60" w:name="_Toc261093106"/>
      <w:r w:rsidRPr="0066659B">
        <w:rPr>
          <w:color w:val="000000" w:themeColor="text1"/>
        </w:rPr>
        <w:t>Testbericht</w:t>
      </w:r>
      <w:bookmarkEnd w:id="60"/>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61" w:name="_Toc261093107"/>
      <w:r w:rsidRPr="0066659B">
        <w:rPr>
          <w:color w:val="000000" w:themeColor="text1"/>
        </w:rPr>
        <w:t>Fazit zum Projekt</w:t>
      </w:r>
      <w:bookmarkEnd w:id="61"/>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Hatte das Projekt Stolpersteine, welche etc…</w:t>
      </w:r>
    </w:p>
    <w:p w14:paraId="0022929B" w14:textId="77777777" w:rsidR="0066659B" w:rsidRPr="0066659B" w:rsidRDefault="0066659B" w:rsidP="00956B85">
      <w:pPr>
        <w:pStyle w:val="Heading2"/>
      </w:pPr>
      <w:bookmarkStart w:id="62" w:name="_Toc114965610"/>
      <w:bookmarkStart w:id="63" w:name="_Toc261093108"/>
      <w:r w:rsidRPr="00956B85">
        <w:t>Persönliches</w:t>
      </w:r>
      <w:r w:rsidRPr="0066659B">
        <w:t xml:space="preserve"> Fazit</w:t>
      </w:r>
      <w:bookmarkEnd w:id="62"/>
      <w:bookmarkEnd w:id="63"/>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64" w:name="_Toc59932917"/>
      <w:bookmarkStart w:id="65" w:name="_Toc59938033"/>
      <w:bookmarkStart w:id="66" w:name="_Toc85623860"/>
      <w:bookmarkStart w:id="67" w:name="_Toc261093109"/>
      <w:r w:rsidRPr="0066659B">
        <w:rPr>
          <w:color w:val="000000" w:themeColor="text1"/>
        </w:rPr>
        <w:lastRenderedPageBreak/>
        <w:t>Unterschriften</w:t>
      </w:r>
      <w:bookmarkEnd w:id="64"/>
      <w:bookmarkEnd w:id="65"/>
      <w:bookmarkEnd w:id="66"/>
      <w:r w:rsidRPr="0066659B">
        <w:rPr>
          <w:color w:val="000000" w:themeColor="text1"/>
        </w:rPr>
        <w:t xml:space="preserve"> Teil 1</w:t>
      </w:r>
      <w:bookmarkEnd w:id="67"/>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Michel Weingart</w:t>
            </w:r>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Pascal Habegger</w:t>
            </w:r>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68" w:name="_Toc261093110"/>
      <w:r>
        <w:lastRenderedPageBreak/>
        <w:t>Teil 2: Projektdokumentation</w:t>
      </w:r>
      <w:bookmarkEnd w:id="68"/>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rsidRPr="00014F52">
        <w:rPr>
          <w:b/>
        </w:rPr>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Michel Weingart</w:t>
      </w: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69" w:name="_Toc261093111"/>
      <w:r>
        <w:lastRenderedPageBreak/>
        <w:t>Initialisierung</w:t>
      </w:r>
      <w:bookmarkEnd w:id="69"/>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 xml:space="preserve">Erarbeitung von Lösungsvorschlägen und Abschätzung ihrer voraussichtlichen (Wirtschaft-lichkeit) und Realisierbarkeit. Eine sinnvolle Risikoanalyse für das Projekt, welche Risiken eintreten könnten während -und nach dem Projekt </w:t>
      </w:r>
    </w:p>
    <w:p w14:paraId="043D976A" w14:textId="77777777" w:rsidR="00F61FAD" w:rsidRDefault="00F61FAD" w:rsidP="00F61FAD"/>
    <w:p w14:paraId="4FD6C778" w14:textId="77777777" w:rsidR="00014F52" w:rsidRDefault="00014F52" w:rsidP="00014F52"/>
    <w:p w14:paraId="7DAF2779" w14:textId="77777777" w:rsidR="00014F52" w:rsidRDefault="00014F52" w:rsidP="00014F52">
      <w:pPr>
        <w:pStyle w:val="Heading2"/>
        <w:spacing w:before="120"/>
        <w:ind w:left="576" w:hanging="576"/>
      </w:pPr>
      <w:bookmarkStart w:id="70" w:name="_Toc388120168"/>
      <w:r w:rsidRPr="000F19E3">
        <w:t>Situationsanalyse</w:t>
      </w:r>
      <w:bookmarkEnd w:id="70"/>
    </w:p>
    <w:p w14:paraId="438A47D7" w14:textId="77777777" w:rsidR="00014F52" w:rsidRDefault="00014F52" w:rsidP="00014F52">
      <w:pPr>
        <w:pStyle w:val="IPA-Textkrper"/>
      </w:pPr>
      <w:r>
        <w:t>In der Situationsanalyse wird der Sachverhalt durchleuchtet, die Ausgangslage erläutert und verschiedene Aspekte zur Situation aufgezeigt. Die Situationsanalyse stellt die Grundlage für die Suche nach einer Lösung dar.</w:t>
      </w:r>
    </w:p>
    <w:p w14:paraId="2AF2D8C0" w14:textId="77777777" w:rsidR="00014F52" w:rsidRDefault="00014F52" w:rsidP="00014F52">
      <w:pPr>
        <w:pStyle w:val="Heading3"/>
      </w:pPr>
      <w:bookmarkStart w:id="71" w:name="_Toc388120169"/>
      <w:r>
        <w:t>Systembeschreibung</w:t>
      </w:r>
      <w:bookmarkEnd w:id="71"/>
    </w:p>
    <w:p w14:paraId="417208D4" w14:textId="77777777" w:rsidR="00014F52" w:rsidRPr="005A68F8" w:rsidRDefault="00014F52" w:rsidP="00014F52">
      <w:pPr>
        <w:pStyle w:val="IPA-Textkrper"/>
      </w:pPr>
      <w:r>
        <w:t xml:space="preserve">Um ein Basisverständnis zu diesem Projekt zu schaffen, wird zuerst aufgezeigt, welche wichtigsten Systeme/ Entwicklungstools bei 4teamwork zum Einsatz kommen. </w:t>
      </w:r>
    </w:p>
    <w:p w14:paraId="4EC98701" w14:textId="77777777" w:rsidR="00014F52" w:rsidRDefault="00014F52" w:rsidP="00014F52">
      <w:pPr>
        <w:pStyle w:val="Heading4"/>
      </w:pPr>
      <w:bookmarkStart w:id="72" w:name="_Toc388120170"/>
      <w:r>
        <w:t>Plone</w:t>
      </w:r>
      <w:bookmarkEnd w:id="72"/>
    </w:p>
    <w:p w14:paraId="244D10F9" w14:textId="77777777" w:rsidR="00014F52" w:rsidRPr="00F30B7F" w:rsidRDefault="00014F52" w:rsidP="00014F52">
      <w:pPr>
        <w:rPr>
          <w:rFonts w:eastAsia="Times New Roman" w:cs="Times New Roman"/>
          <w:szCs w:val="24"/>
          <w:lang w:eastAsia="de-DE"/>
        </w:rPr>
      </w:pPr>
      <w:r w:rsidRPr="00F30B7F">
        <w:rPr>
          <w:rFonts w:eastAsia="Times New Roman" w:cs="Times New Roman"/>
          <w:szCs w:val="24"/>
          <w:lang w:eastAsia="de-DE"/>
        </w:rPr>
        <w:t>Plone ist im eigentlichen Sinn</w:t>
      </w:r>
      <w:r>
        <w:rPr>
          <w:rFonts w:eastAsia="Times New Roman" w:cs="Times New Roman"/>
          <w:szCs w:val="24"/>
          <w:lang w:eastAsia="de-DE"/>
        </w:rPr>
        <w:t xml:space="preserve">e ein Content Management System welches vorwiegend </w:t>
      </w:r>
      <w:r w:rsidRPr="00F30B7F">
        <w:rPr>
          <w:rFonts w:eastAsia="Times New Roman" w:cs="Times New Roman"/>
          <w:szCs w:val="24"/>
          <w:lang w:eastAsia="de-DE"/>
        </w:rPr>
        <w:t>für den Einsatz in Organisationen und Unternehmen</w:t>
      </w:r>
      <w:r>
        <w:rPr>
          <w:rFonts w:eastAsia="Times New Roman" w:cs="Times New Roman"/>
          <w:szCs w:val="24"/>
          <w:lang w:eastAsia="de-DE"/>
        </w:rPr>
        <w:t xml:space="preserve"> ausgerichtet ist</w:t>
      </w:r>
      <w:r w:rsidRPr="00F30B7F">
        <w:rPr>
          <w:rFonts w:eastAsia="Times New Roman" w:cs="Times New Roman"/>
          <w:szCs w:val="24"/>
          <w:lang w:eastAsia="de-DE"/>
        </w:rPr>
        <w:t>.</w:t>
      </w:r>
      <w:r>
        <w:rPr>
          <w:rFonts w:eastAsia="Times New Roman" w:cs="Times New Roman"/>
          <w:szCs w:val="24"/>
          <w:lang w:eastAsia="de-DE"/>
        </w:rPr>
        <w:t xml:space="preserve"> Folgende Eigenschaften zeichnen</w:t>
      </w:r>
      <w:r w:rsidRPr="00F30B7F">
        <w:rPr>
          <w:rFonts w:eastAsia="Times New Roman" w:cs="Times New Roman"/>
          <w:szCs w:val="24"/>
          <w:lang w:eastAsia="de-DE"/>
        </w:rPr>
        <w:t xml:space="preserve"> dieses CMS unter Anderem aus:</w:t>
      </w:r>
    </w:p>
    <w:p w14:paraId="3B90F19B" w14:textId="77777777" w:rsidR="00014F52" w:rsidRPr="00F30B7F" w:rsidRDefault="00014F52" w:rsidP="00014F52">
      <w:pPr>
        <w:pStyle w:val="ListParagraph"/>
        <w:numPr>
          <w:ilvl w:val="0"/>
          <w:numId w:val="35"/>
        </w:numPr>
        <w:rPr>
          <w:rFonts w:eastAsia="Times New Roman" w:cs="Times New Roman"/>
          <w:szCs w:val="24"/>
          <w:lang w:eastAsia="de-DE"/>
        </w:rPr>
      </w:pPr>
      <w:r w:rsidRPr="00F30B7F">
        <w:rPr>
          <w:rFonts w:eastAsia="Times New Roman" w:cs="Times New Roman"/>
          <w:szCs w:val="24"/>
          <w:lang w:eastAsia="de-DE"/>
        </w:rPr>
        <w:t>Basiert auf Zope, einem Web-Framework</w:t>
      </w:r>
    </w:p>
    <w:p w14:paraId="42919648"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Pr>
          <w:rFonts w:eastAsia="Times New Roman" w:cs="Times New Roman"/>
          <w:szCs w:val="24"/>
          <w:lang w:eastAsia="de-DE"/>
        </w:rPr>
        <w:t>Ist quelloffen (Open-So</w:t>
      </w:r>
      <w:r w:rsidRPr="00F30B7F">
        <w:rPr>
          <w:rFonts w:eastAsia="Times New Roman" w:cs="Times New Roman"/>
          <w:szCs w:val="24"/>
          <w:lang w:eastAsia="de-DE"/>
        </w:rPr>
        <w:t>u</w:t>
      </w:r>
      <w:r>
        <w:rPr>
          <w:rFonts w:eastAsia="Times New Roman" w:cs="Times New Roman"/>
          <w:szCs w:val="24"/>
          <w:lang w:eastAsia="de-DE"/>
        </w:rPr>
        <w:t>r</w:t>
      </w:r>
      <w:r w:rsidRPr="00F30B7F">
        <w:rPr>
          <w:rFonts w:eastAsia="Times New Roman" w:cs="Times New Roman"/>
          <w:szCs w:val="24"/>
          <w:lang w:eastAsia="de-DE"/>
        </w:rPr>
        <w:t>ce)</w:t>
      </w:r>
    </w:p>
    <w:p w14:paraId="663F333A"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sidRPr="00F30B7F">
        <w:rPr>
          <w:rFonts w:eastAsia="Times New Roman" w:cs="Times New Roman"/>
          <w:szCs w:val="24"/>
          <w:lang w:eastAsia="de-DE"/>
        </w:rPr>
        <w:t>Wurde in der objektorientierten Programmiersprache Python entwickelt</w:t>
      </w:r>
    </w:p>
    <w:p w14:paraId="219D2791"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sidRPr="00BD66CD">
        <w:rPr>
          <w:rFonts w:eastAsia="Times New Roman" w:cs="Times New Roman"/>
          <w:szCs w:val="24"/>
          <w:lang w:eastAsia="de-DE"/>
        </w:rPr>
        <w:t>Unterstützt rund 50 Sprachen</w:t>
      </w:r>
    </w:p>
    <w:p w14:paraId="2503A3F1" w14:textId="77777777" w:rsidR="00014F52" w:rsidRDefault="00014F52" w:rsidP="00014F52">
      <w:pPr>
        <w:pStyle w:val="ListParagraph"/>
        <w:numPr>
          <w:ilvl w:val="0"/>
          <w:numId w:val="35"/>
        </w:numPr>
        <w:rPr>
          <w:rFonts w:eastAsia="Times New Roman" w:cs="Times New Roman"/>
          <w:szCs w:val="24"/>
          <w:lang w:eastAsia="de-DE"/>
        </w:rPr>
      </w:pPr>
      <w:r w:rsidRPr="00BD66CD">
        <w:rPr>
          <w:rFonts w:eastAsia="Times New Roman" w:cs="Times New Roman"/>
          <w:szCs w:val="24"/>
          <w:lang w:eastAsia="de-DE"/>
        </w:rPr>
        <w:t>Grosse und professionelle Community</w:t>
      </w:r>
    </w:p>
    <w:p w14:paraId="17B52C38" w14:textId="77777777" w:rsidR="00014F52" w:rsidRPr="00BD66CD" w:rsidRDefault="00014F52" w:rsidP="00014F52">
      <w:pPr>
        <w:rPr>
          <w:rFonts w:eastAsia="Times New Roman" w:cs="Times New Roman"/>
          <w:color w:val="FF0000"/>
          <w:szCs w:val="24"/>
          <w:lang w:eastAsia="de-DE"/>
        </w:rPr>
      </w:pPr>
      <w:r>
        <w:rPr>
          <w:rFonts w:eastAsia="Times New Roman" w:cs="Times New Roman"/>
          <w:color w:val="FF0000"/>
          <w:szCs w:val="24"/>
          <w:lang w:eastAsia="de-DE"/>
        </w:rPr>
        <w:t>Das CMS Plone wird seit der Firmengründung von 4teamwork AG zur Bereitstellung von Webplattformen verwendet.</w:t>
      </w:r>
      <w:r>
        <w:rPr>
          <w:rFonts w:eastAsia="Times New Roman" w:cs="Times New Roman"/>
          <w:szCs w:val="24"/>
          <w:lang w:eastAsia="de-DE"/>
        </w:rPr>
        <w:t xml:space="preserve"> Es hat sich als verlässliches und dynamisches System erwiesen.</w:t>
      </w:r>
    </w:p>
    <w:p w14:paraId="1C6E27C1" w14:textId="77777777" w:rsidR="00014F52" w:rsidRDefault="00014F52" w:rsidP="00014F52">
      <w:pPr>
        <w:pStyle w:val="Heading4"/>
      </w:pPr>
      <w:bookmarkStart w:id="73" w:name="_Toc388120171"/>
      <w:r>
        <w:t>Teamraum</w:t>
      </w:r>
      <w:bookmarkEnd w:id="73"/>
    </w:p>
    <w:p w14:paraId="48F7CE8F" w14:textId="77777777" w:rsidR="00014F52" w:rsidRDefault="00014F52" w:rsidP="00014F52">
      <w:pPr>
        <w:pStyle w:val="IPA-Textkrper"/>
      </w:pPr>
      <w:r>
        <w:t xml:space="preserve">Die modulare </w:t>
      </w:r>
      <w:r>
        <w:fldChar w:fldCharType="begin"/>
      </w:r>
      <w:r>
        <w:instrText xml:space="preserve"> HYPERLINK "http://www.4teamwork.ch/loesungen/teamraum" \t "_self" </w:instrText>
      </w:r>
      <w:r>
        <w:fldChar w:fldCharType="separate"/>
      </w:r>
      <w:r>
        <w:t>teamraum</w:t>
      </w:r>
      <w:r w:rsidRPr="00B7610D">
        <w:t xml:space="preserve"> Produktelinie</w:t>
      </w:r>
      <w:r>
        <w:fldChar w:fldCharType="end"/>
      </w:r>
      <w:r>
        <w:t> wird von zahlreichen Kunden als Alternative zu SharePoint eingesetzt. Die Lösungen werden mit HTML5 Technologie entwickelt. Als Basis des Produkts teamraum dient Plone als Content Management System.</w:t>
      </w:r>
    </w:p>
    <w:p w14:paraId="65BC2DAC" w14:textId="0B72A55A" w:rsidR="00014F52" w:rsidRDefault="00014F52" w:rsidP="00014F52">
      <w:pPr>
        <w:pStyle w:val="Heading4"/>
      </w:pPr>
      <w:bookmarkStart w:id="74" w:name="_Toc388120172"/>
      <w:r>
        <w:t>Github</w:t>
      </w:r>
      <w:bookmarkEnd w:id="74"/>
      <w:r w:rsidR="008B0984">
        <w:t>/Git.4teamwork</w:t>
      </w:r>
    </w:p>
    <w:p w14:paraId="7F3104A2" w14:textId="11870333" w:rsidR="00014F52" w:rsidRDefault="00014F52" w:rsidP="00014F52">
      <w:pPr>
        <w:pStyle w:val="IPA-Textkrper"/>
        <w:spacing w:before="0" w:after="0"/>
      </w:pPr>
      <w:r>
        <w:t>Github</w:t>
      </w:r>
      <w:r w:rsidR="008B0984">
        <w:t xml:space="preserve"> und Git.4teamwork</w:t>
      </w:r>
      <w:r w:rsidR="00BB4059">
        <w:t xml:space="preserve"> sind webbasierte Plattformen und</w:t>
      </w:r>
      <w:r w:rsidR="008B0984">
        <w:t xml:space="preserve"> werden</w:t>
      </w:r>
      <w:r>
        <w:t xml:space="preserve"> bei 4teamwork verwendet um Entwicklungsprojekte ablegen und versionieren zu können. Auch wird ein Review-Prozess durchgeführt um Fehler einzugrenzen. </w:t>
      </w:r>
      <w:r w:rsidR="008B0984">
        <w:t>Beide Systeme werden</w:t>
      </w:r>
      <w:r>
        <w:t xml:space="preserve"> über ein Terminal angesprochen. Die wichtigsten Befehle in Bezug auf das Projekt, sind in der nachfolgenden Tabelle eingetragen.</w:t>
      </w:r>
    </w:p>
    <w:p w14:paraId="168BC34D" w14:textId="77777777" w:rsidR="00014F52" w:rsidRDefault="00014F52" w:rsidP="00014F52">
      <w:pPr>
        <w:pStyle w:val="IPA-Textkrper"/>
        <w:spacing w:before="0" w:after="0"/>
      </w:pPr>
    </w:p>
    <w:tbl>
      <w:tblPr>
        <w:tblStyle w:val="LightGrid-Accent1"/>
        <w:tblW w:w="0" w:type="auto"/>
        <w:tblLayout w:type="fixed"/>
        <w:tblLook w:val="01E0" w:firstRow="1" w:lastRow="1" w:firstColumn="1" w:lastColumn="1" w:noHBand="0" w:noVBand="0"/>
      </w:tblPr>
      <w:tblGrid>
        <w:gridCol w:w="4928"/>
        <w:gridCol w:w="3969"/>
      </w:tblGrid>
      <w:tr w:rsidR="00014F52" w14:paraId="1EA5B312" w14:textId="77777777" w:rsidTr="006F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0AD00B9C" w14:textId="77777777" w:rsidR="00014F52" w:rsidRPr="00435642" w:rsidRDefault="00014F52" w:rsidP="006F1FCD">
            <w:pPr>
              <w:pStyle w:val="IPA-Tabelle"/>
            </w:pPr>
            <w:r>
              <w:rPr>
                <w:sz w:val="22"/>
                <w:szCs w:val="22"/>
              </w:rPr>
              <w:t>Terminalbefehl</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6A5A20B5" w14:textId="77777777" w:rsidR="00014F52" w:rsidRPr="00435642" w:rsidRDefault="00014F52" w:rsidP="006F1FCD">
            <w:pPr>
              <w:pStyle w:val="IPA-Tabelle"/>
              <w:rPr>
                <w:sz w:val="22"/>
                <w:szCs w:val="22"/>
              </w:rPr>
            </w:pPr>
            <w:r>
              <w:rPr>
                <w:sz w:val="22"/>
                <w:szCs w:val="22"/>
              </w:rPr>
              <w:t>Auswirkung</w:t>
            </w:r>
          </w:p>
        </w:tc>
      </w:tr>
      <w:tr w:rsidR="00014F52" w14:paraId="690A8082"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FFFFFF" w:themeFill="background1"/>
          </w:tcPr>
          <w:p w14:paraId="55D381EB" w14:textId="77777777" w:rsidR="00014F52" w:rsidRPr="00A72A1C" w:rsidRDefault="00014F52" w:rsidP="006F1FCD">
            <w:pPr>
              <w:rPr>
                <w:rFonts w:ascii="Times" w:eastAsia="Times New Roman" w:hAnsi="Times" w:cs="Times New Roman"/>
                <w:b w:val="0"/>
                <w:sz w:val="20"/>
                <w:szCs w:val="20"/>
                <w:lang w:val="de-DE"/>
              </w:rPr>
            </w:pPr>
            <w:r w:rsidRPr="00A72A1C">
              <w:rPr>
                <w:rFonts w:eastAsia="Times New Roman" w:cs="Arial"/>
                <w:b w:val="0"/>
                <w:color w:val="000000"/>
                <w:sz w:val="23"/>
                <w:szCs w:val="23"/>
                <w:lang w:val="de-DE"/>
              </w:rPr>
              <w:t xml:space="preserve">git clone </w:t>
            </w:r>
            <w:r w:rsidRPr="00A72A1C">
              <w:rPr>
                <w:rFonts w:eastAsia="Times New Roman" w:cs="Arial"/>
                <w:b w:val="0"/>
                <w:color w:val="1155CC"/>
                <w:sz w:val="23"/>
                <w:szCs w:val="23"/>
                <w:u w:val="single"/>
                <w:lang w:val="de-DE"/>
              </w:rPr>
              <w:t>git@git.4teamwork.ch</w:t>
            </w:r>
            <w:r w:rsidRPr="00A72A1C">
              <w:rPr>
                <w:rFonts w:eastAsia="Times New Roman" w:cs="Arial"/>
                <w:b w:val="0"/>
                <w:color w:val="000000"/>
                <w:sz w:val="23"/>
                <w:szCs w:val="23"/>
                <w:lang w:val="de-DE"/>
              </w:rPr>
              <w:t xml:space="preserve">:egov/buildout-base.git </w:t>
            </w:r>
            <w:r>
              <w:rPr>
                <w:rFonts w:eastAsia="Times New Roman" w:cs="Arial"/>
                <w:b w:val="0"/>
                <w:color w:val="000000"/>
                <w:sz w:val="23"/>
                <w:szCs w:val="23"/>
                <w:lang w:val="de-DE"/>
              </w:rPr>
              <w:t>demo-teamraum</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FFFFFF" w:themeFill="background1"/>
          </w:tcPr>
          <w:p w14:paraId="2E2C000B" w14:textId="77777777" w:rsidR="00014F52" w:rsidRPr="00A72A1C" w:rsidRDefault="00014F52" w:rsidP="006F1FCD">
            <w:pPr>
              <w:pStyle w:val="IPA-Tabelle"/>
              <w:rPr>
                <w:b w:val="0"/>
                <w:sz w:val="22"/>
                <w:szCs w:val="22"/>
              </w:rPr>
            </w:pPr>
            <w:r w:rsidRPr="00A72A1C">
              <w:rPr>
                <w:b w:val="0"/>
                <w:sz w:val="22"/>
                <w:szCs w:val="22"/>
              </w:rPr>
              <w:t xml:space="preserve">Das existierende Git Repository wird </w:t>
            </w:r>
            <w:r>
              <w:rPr>
                <w:b w:val="0"/>
                <w:sz w:val="22"/>
                <w:szCs w:val="22"/>
              </w:rPr>
              <w:t>in den O</w:t>
            </w:r>
            <w:r w:rsidRPr="00A72A1C">
              <w:rPr>
                <w:b w:val="0"/>
                <w:sz w:val="22"/>
                <w:szCs w:val="22"/>
              </w:rPr>
              <w:t xml:space="preserve">rdner </w:t>
            </w:r>
            <w:r>
              <w:rPr>
                <w:b w:val="0"/>
                <w:sz w:val="22"/>
                <w:szCs w:val="22"/>
              </w:rPr>
              <w:t>„</w:t>
            </w:r>
            <w:r w:rsidRPr="00A72A1C">
              <w:rPr>
                <w:b w:val="0"/>
                <w:sz w:val="22"/>
                <w:szCs w:val="22"/>
              </w:rPr>
              <w:t>demo-teamraum</w:t>
            </w:r>
            <w:r>
              <w:rPr>
                <w:b w:val="0"/>
                <w:sz w:val="22"/>
                <w:szCs w:val="22"/>
              </w:rPr>
              <w:t>“</w:t>
            </w:r>
            <w:r w:rsidRPr="00A72A1C">
              <w:rPr>
                <w:b w:val="0"/>
                <w:sz w:val="22"/>
                <w:szCs w:val="22"/>
              </w:rPr>
              <w:t xml:space="preserve"> geklont</w:t>
            </w:r>
            <w:r>
              <w:rPr>
                <w:b w:val="0"/>
                <w:sz w:val="22"/>
                <w:szCs w:val="22"/>
              </w:rPr>
              <w:t xml:space="preserve"> / Das Paket ist somit </w:t>
            </w:r>
            <w:r>
              <w:rPr>
                <w:b w:val="0"/>
                <w:sz w:val="22"/>
                <w:szCs w:val="22"/>
              </w:rPr>
              <w:lastRenderedPageBreak/>
              <w:t>ausgecheckt.</w:t>
            </w:r>
          </w:p>
        </w:tc>
      </w:tr>
      <w:tr w:rsidR="00014F52" w14:paraId="4CBD58CE"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52F0E540" w14:textId="77777777" w:rsidR="00014F52" w:rsidRPr="006D2D2E" w:rsidRDefault="00014F52" w:rsidP="006F1FCD">
            <w:pPr>
              <w:rPr>
                <w:rFonts w:eastAsia="Times New Roman" w:cs="Times New Roman"/>
                <w:b w:val="0"/>
              </w:rPr>
            </w:pPr>
            <w:r w:rsidRPr="006D2D2E">
              <w:rPr>
                <w:rFonts w:eastAsia="Times New Roman" w:cs="Times New Roman"/>
                <w:b w:val="0"/>
              </w:rPr>
              <w:lastRenderedPageBreak/>
              <w:t>git checkout –b ipa-demo-teamraum</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7E97A2E9" w14:textId="77777777" w:rsidR="00014F52" w:rsidRPr="00067B2E" w:rsidRDefault="00014F52" w:rsidP="006F1FCD">
            <w:pPr>
              <w:pStyle w:val="IPA-Tabelle"/>
              <w:rPr>
                <w:b w:val="0"/>
                <w:sz w:val="22"/>
                <w:szCs w:val="22"/>
              </w:rPr>
            </w:pPr>
            <w:r w:rsidRPr="00067B2E">
              <w:rPr>
                <w:b w:val="0"/>
                <w:sz w:val="22"/>
                <w:szCs w:val="22"/>
              </w:rPr>
              <w:t xml:space="preserve">Der Branch ipa-demo eines Pakets </w:t>
            </w:r>
          </w:p>
          <w:p w14:paraId="1A51BC9B" w14:textId="77777777" w:rsidR="00014F52" w:rsidRPr="00435642" w:rsidRDefault="00014F52" w:rsidP="006F1FCD">
            <w:pPr>
              <w:pStyle w:val="IPA-Tabelle"/>
              <w:rPr>
                <w:sz w:val="22"/>
                <w:szCs w:val="22"/>
              </w:rPr>
            </w:pPr>
            <w:r>
              <w:rPr>
                <w:b w:val="0"/>
                <w:sz w:val="22"/>
                <w:szCs w:val="22"/>
              </w:rPr>
              <w:t xml:space="preserve"> w</w:t>
            </w:r>
            <w:r w:rsidRPr="00067B2E">
              <w:rPr>
                <w:b w:val="0"/>
                <w:sz w:val="22"/>
                <w:szCs w:val="22"/>
              </w:rPr>
              <w:t>ird</w:t>
            </w:r>
            <w:r>
              <w:rPr>
                <w:b w:val="0"/>
                <w:sz w:val="22"/>
                <w:szCs w:val="22"/>
              </w:rPr>
              <w:t xml:space="preserve"> innerhalb eines heruntergeladenen Paktes </w:t>
            </w:r>
            <w:r w:rsidRPr="00067B2E">
              <w:rPr>
                <w:b w:val="0"/>
                <w:sz w:val="22"/>
                <w:szCs w:val="22"/>
              </w:rPr>
              <w:t>erstellt.</w:t>
            </w:r>
            <w:r>
              <w:rPr>
                <w:b w:val="0"/>
                <w:sz w:val="22"/>
                <w:szCs w:val="22"/>
              </w:rPr>
              <w:t xml:space="preserve"> Automatisch wird nach diesem Befehl auf den Branch gewechselt.</w:t>
            </w:r>
          </w:p>
        </w:tc>
      </w:tr>
      <w:tr w:rsidR="00014F52" w14:paraId="0D19187A"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FFFFFF" w:themeFill="background1"/>
          </w:tcPr>
          <w:p w14:paraId="1704B027" w14:textId="77777777" w:rsidR="00014F52" w:rsidRPr="00435642" w:rsidRDefault="00014F52" w:rsidP="006F1FCD">
            <w:pPr>
              <w:rPr>
                <w:rFonts w:eastAsia="Times New Roman" w:cs="Times New Roman"/>
                <w:b w:val="0"/>
              </w:rPr>
            </w:pPr>
            <w:r>
              <w:rPr>
                <w:rFonts w:eastAsia="Times New Roman" w:cs="Times New Roman"/>
                <w:b w:val="0"/>
              </w:rPr>
              <w:t>git add .</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FFFFFF" w:themeFill="background1"/>
          </w:tcPr>
          <w:p w14:paraId="29E68F6D" w14:textId="77777777" w:rsidR="00014F52" w:rsidRPr="004275F9" w:rsidRDefault="00014F52" w:rsidP="006F1FCD">
            <w:pPr>
              <w:pStyle w:val="IPA-Tabelle"/>
              <w:rPr>
                <w:b w:val="0"/>
                <w:sz w:val="22"/>
                <w:szCs w:val="22"/>
              </w:rPr>
            </w:pPr>
            <w:r w:rsidRPr="004275F9">
              <w:rPr>
                <w:b w:val="0"/>
                <w:sz w:val="22"/>
                <w:szCs w:val="22"/>
              </w:rPr>
              <w:t>Alle Änderungen, welche innerhalb des heruntergeladenen Pakets</w:t>
            </w:r>
            <w:r>
              <w:rPr>
                <w:b w:val="0"/>
                <w:sz w:val="22"/>
                <w:szCs w:val="22"/>
              </w:rPr>
              <w:t xml:space="preserve"> vorgenommen wurden sind dem B</w:t>
            </w:r>
            <w:r w:rsidRPr="004275F9">
              <w:rPr>
                <w:b w:val="0"/>
                <w:sz w:val="22"/>
                <w:szCs w:val="22"/>
              </w:rPr>
              <w:t>ranch hinzugefügt</w:t>
            </w:r>
            <w:r>
              <w:rPr>
                <w:b w:val="0"/>
                <w:sz w:val="22"/>
                <w:szCs w:val="22"/>
              </w:rPr>
              <w:t xml:space="preserve"> worden</w:t>
            </w:r>
            <w:r w:rsidRPr="004275F9">
              <w:rPr>
                <w:b w:val="0"/>
                <w:sz w:val="22"/>
                <w:szCs w:val="22"/>
              </w:rPr>
              <w:t>.</w:t>
            </w:r>
          </w:p>
        </w:tc>
      </w:tr>
      <w:tr w:rsidR="00014F52" w14:paraId="263CBCD2"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16CCA590" w14:textId="77777777" w:rsidR="00014F52" w:rsidRPr="00435642" w:rsidRDefault="00014F52" w:rsidP="006F1FCD">
            <w:pPr>
              <w:pStyle w:val="IPA-Tabelle"/>
              <w:rPr>
                <w:b w:val="0"/>
                <w:sz w:val="22"/>
                <w:szCs w:val="22"/>
              </w:rPr>
            </w:pPr>
            <w:r>
              <w:rPr>
                <w:b w:val="0"/>
                <w:sz w:val="22"/>
                <w:szCs w:val="22"/>
              </w:rPr>
              <w:t>git commit</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43F8435A" w14:textId="77777777" w:rsidR="00014F52" w:rsidRPr="004275F9" w:rsidRDefault="00014F52" w:rsidP="006F1FCD">
            <w:pPr>
              <w:pStyle w:val="IPA-Tabelle"/>
              <w:rPr>
                <w:b w:val="0"/>
                <w:sz w:val="22"/>
                <w:szCs w:val="22"/>
              </w:rPr>
            </w:pPr>
            <w:r w:rsidRPr="004275F9">
              <w:rPr>
                <w:b w:val="0"/>
                <w:sz w:val="22"/>
                <w:szCs w:val="22"/>
              </w:rPr>
              <w:t>Der Änderung wird eine Beschreibung hinzugefügt.</w:t>
            </w:r>
          </w:p>
        </w:tc>
      </w:tr>
      <w:tr w:rsidR="00014F52" w14:paraId="11AA90A5" w14:textId="77777777" w:rsidTr="006F1F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8" w:space="0" w:color="4F81BD" w:themeColor="accent1"/>
            </w:tcBorders>
            <w:shd w:val="clear" w:color="auto" w:fill="FFFFFF" w:themeFill="background1"/>
          </w:tcPr>
          <w:p w14:paraId="03249810" w14:textId="77777777" w:rsidR="00014F52" w:rsidRPr="00435642" w:rsidRDefault="00014F52" w:rsidP="006F1FCD">
            <w:pPr>
              <w:pStyle w:val="IPA-Tabelle"/>
              <w:rPr>
                <w:b w:val="0"/>
                <w:sz w:val="22"/>
                <w:szCs w:val="22"/>
              </w:rPr>
            </w:pPr>
            <w:r>
              <w:rPr>
                <w:b w:val="0"/>
                <w:sz w:val="22"/>
                <w:szCs w:val="22"/>
              </w:rPr>
              <w:t>git push origin –u ipa-demo-teamraum</w:t>
            </w:r>
          </w:p>
        </w:tc>
        <w:tc>
          <w:tcPr>
            <w:cnfStyle w:val="000100000000" w:firstRow="0" w:lastRow="0" w:firstColumn="0" w:lastColumn="1" w:oddVBand="0" w:evenVBand="0" w:oddHBand="0" w:evenHBand="0" w:firstRowFirstColumn="0" w:firstRowLastColumn="0" w:lastRowFirstColumn="0" w:lastRowLastColumn="0"/>
            <w:tcW w:w="3969" w:type="dxa"/>
            <w:tcBorders>
              <w:top w:val="single" w:sz="8" w:space="0" w:color="4F81BD" w:themeColor="accent1"/>
            </w:tcBorders>
            <w:shd w:val="clear" w:color="auto" w:fill="FFFFFF" w:themeFill="background1"/>
          </w:tcPr>
          <w:p w14:paraId="2DEA5423" w14:textId="77777777" w:rsidR="00014F52" w:rsidRPr="004275F9" w:rsidRDefault="00014F52" w:rsidP="006F1FCD">
            <w:pPr>
              <w:pStyle w:val="IPA-Tabelle"/>
            </w:pPr>
            <w:r>
              <w:rPr>
                <w:b w:val="0"/>
                <w:sz w:val="22"/>
                <w:szCs w:val="22"/>
              </w:rPr>
              <w:t xml:space="preserve">Die Änderung wird auf das Git Repository hochgeladen. </w:t>
            </w:r>
          </w:p>
        </w:tc>
      </w:tr>
    </w:tbl>
    <w:p w14:paraId="577BD0D3" w14:textId="77777777" w:rsidR="00014F52" w:rsidRDefault="00014F52" w:rsidP="00014F52">
      <w:pPr>
        <w:pStyle w:val="IPA-Textkrper"/>
        <w:spacing w:before="0" w:after="0"/>
      </w:pPr>
    </w:p>
    <w:p w14:paraId="4407020C" w14:textId="45D039DD" w:rsidR="00014F52" w:rsidRDefault="00014F52" w:rsidP="00014F52">
      <w:pPr>
        <w:pStyle w:val="IPA-Textkrper"/>
        <w:spacing w:before="0" w:after="0"/>
      </w:pPr>
      <w:r>
        <w:t>Die folgende grafische Darst</w:t>
      </w:r>
      <w:r w:rsidR="00BB4059">
        <w:t>ellung dient zur Erläuterung der Systeme</w:t>
      </w:r>
      <w:r>
        <w:t xml:space="preserve"> und der Anwendungsfälle von Github für 4teamwork.</w:t>
      </w:r>
      <w:r w:rsidR="00BB4059">
        <w:t xml:space="preserve"> </w:t>
      </w:r>
    </w:p>
    <w:p w14:paraId="5BE66691" w14:textId="77777777" w:rsidR="00014F52" w:rsidRDefault="00014F52" w:rsidP="00014F52">
      <w:pPr>
        <w:pStyle w:val="IPA-Textkrper"/>
        <w:spacing w:before="0" w:after="0"/>
      </w:pPr>
    </w:p>
    <w:p w14:paraId="30F9AB35" w14:textId="3D92BE16" w:rsidR="00014F52" w:rsidRDefault="00014F52" w:rsidP="00014F52">
      <w:pPr>
        <w:pStyle w:val="IPA-Textkrper"/>
        <w:spacing w:before="0" w:after="0"/>
      </w:pPr>
      <w:r>
        <w:rPr>
          <w:noProof/>
          <w:lang w:val="en-US" w:eastAsia="en-US"/>
        </w:rPr>
        <w:drawing>
          <wp:inline distT="0" distB="0" distL="0" distR="0" wp14:anchorId="0D5669DA" wp14:editId="394595DB">
            <wp:extent cx="4462145" cy="4377055"/>
            <wp:effectExtent l="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145" cy="4377055"/>
                    </a:xfrm>
                    <a:prstGeom prst="rect">
                      <a:avLst/>
                    </a:prstGeom>
                    <a:noFill/>
                    <a:ln>
                      <a:noFill/>
                    </a:ln>
                  </pic:spPr>
                </pic:pic>
              </a:graphicData>
            </a:graphic>
          </wp:inline>
        </w:drawing>
      </w:r>
    </w:p>
    <w:p w14:paraId="7529E49F" w14:textId="77777777" w:rsidR="00014F52" w:rsidRDefault="00014F52" w:rsidP="00014F52">
      <w:pPr>
        <w:pStyle w:val="IPA-Textkrper"/>
        <w:spacing w:before="0" w:after="0"/>
      </w:pPr>
    </w:p>
    <w:p w14:paraId="633495D4" w14:textId="77777777" w:rsidR="00014F52" w:rsidRDefault="00014F52" w:rsidP="00014F52">
      <w:pPr>
        <w:pStyle w:val="Heading4"/>
      </w:pPr>
      <w:bookmarkStart w:id="75" w:name="_Toc388120173"/>
      <w:r>
        <w:t>Ticketingsystem</w:t>
      </w:r>
      <w:bookmarkEnd w:id="75"/>
    </w:p>
    <w:p w14:paraId="7364DFC5" w14:textId="77777777" w:rsidR="00014F52" w:rsidRDefault="00014F52" w:rsidP="00014F52">
      <w:pPr>
        <w:pStyle w:val="IPA-Textkrper"/>
        <w:spacing w:before="0" w:after="0"/>
      </w:pPr>
      <w:r>
        <w:t>Im Ticketingsystem von 4teamwork werden, als Teilprozess des Supportmanagements, Problemfälle durch Kunden oder interne Mitarbeiter erfasst. Für Probleme, welche einem Major-Release zugeordnet werden können, werden sogenannte Paketreleases, in einem Branch eines Pakets, erstellt.</w:t>
      </w:r>
    </w:p>
    <w:p w14:paraId="7FE98F22" w14:textId="77777777" w:rsidR="00014F52" w:rsidRPr="006F0504" w:rsidRDefault="00014F52" w:rsidP="00014F52">
      <w:pPr>
        <w:pStyle w:val="Heading3"/>
      </w:pPr>
      <w:bookmarkStart w:id="76" w:name="_Toc388120175"/>
      <w:r>
        <w:lastRenderedPageBreak/>
        <w:t>Ausgangslage</w:t>
      </w:r>
      <w:bookmarkEnd w:id="76"/>
    </w:p>
    <w:p w14:paraId="3E25143F" w14:textId="77777777" w:rsidR="00014F52" w:rsidRDefault="00014F52" w:rsidP="00014F52">
      <w:pPr>
        <w:pStyle w:val="IPA-Hinweistexte"/>
        <w:spacing w:before="0" w:after="0"/>
        <w:rPr>
          <w:i w:val="0"/>
          <w:vanish w:val="0"/>
          <w:color w:val="auto"/>
          <w:lang w:eastAsia="de-DE"/>
        </w:rPr>
      </w:pPr>
      <w:r>
        <w:rPr>
          <w:i w:val="0"/>
          <w:vanish w:val="0"/>
          <w:color w:val="auto"/>
          <w:lang w:eastAsia="de-DE"/>
        </w:rPr>
        <w:t>teamraum Collab, teamraum Intranet und teamraum Web, sind die webbasierten Standardlösungen welche durch 4teamwork entwickelt wurden und immer mit neuen Funktionen erweitert und verbessert werden. Um diesen Prozess optimal umsetzen zu können, sind die neuen Funktionen in einem geordneten Releaseprozess eingebettet.</w:t>
      </w:r>
    </w:p>
    <w:p w14:paraId="2F868955" w14:textId="77777777" w:rsidR="00014F52" w:rsidRDefault="00014F52" w:rsidP="00014F52">
      <w:pPr>
        <w:pStyle w:val="IPA-Textkrper"/>
        <w:spacing w:before="0" w:after="0"/>
      </w:pPr>
      <w:r>
        <w:t xml:space="preserve">Diese werden genutzt um Verbesserungen in die Produkte einfliessen zu lassen. </w:t>
      </w:r>
    </w:p>
    <w:p w14:paraId="574F508D" w14:textId="77777777" w:rsidR="00014F52" w:rsidRDefault="00014F52" w:rsidP="00014F52">
      <w:pPr>
        <w:pStyle w:val="IPA-Textkrper"/>
        <w:spacing w:before="0" w:after="0"/>
      </w:pPr>
      <w:r>
        <w:t>Um die Durchführung dieses Releaseprozesses einhalten zu können, sind mehrere Teilschritte definiert.</w:t>
      </w:r>
    </w:p>
    <w:p w14:paraId="18D226CA" w14:textId="77777777" w:rsidR="00014F52" w:rsidRDefault="00014F52" w:rsidP="00014F52">
      <w:pPr>
        <w:pStyle w:val="IPA-Textkrper"/>
        <w:numPr>
          <w:ilvl w:val="0"/>
          <w:numId w:val="34"/>
        </w:numPr>
        <w:spacing w:before="0" w:after="0"/>
      </w:pPr>
      <w:r>
        <w:t>Gemeldete Probleme werden in einem Ticket bei 4teamwork erfasst</w:t>
      </w:r>
    </w:p>
    <w:p w14:paraId="5126C6A2" w14:textId="77777777" w:rsidR="00014F52" w:rsidRDefault="00014F52" w:rsidP="00014F52">
      <w:pPr>
        <w:pStyle w:val="IPA-Textkrper"/>
        <w:numPr>
          <w:ilvl w:val="0"/>
          <w:numId w:val="34"/>
        </w:numPr>
        <w:spacing w:before="0" w:after="0"/>
      </w:pPr>
      <w:r>
        <w:t>Pro Ticket wird ein Paketrelease erstellt</w:t>
      </w:r>
    </w:p>
    <w:p w14:paraId="579F17FB" w14:textId="77777777" w:rsidR="00014F52" w:rsidRDefault="00014F52" w:rsidP="00014F52">
      <w:pPr>
        <w:pStyle w:val="IPA-Textkrper"/>
        <w:numPr>
          <w:ilvl w:val="0"/>
          <w:numId w:val="34"/>
        </w:numPr>
        <w:spacing w:before="0" w:after="0"/>
      </w:pPr>
      <w:r>
        <w:t>Ein neuer Major-</w:t>
      </w:r>
      <w:r w:rsidRPr="002F3E93">
        <w:t>Release</w:t>
      </w:r>
      <w:r>
        <w:rPr>
          <w:color w:val="FF0000"/>
        </w:rPr>
        <w:t xml:space="preserve"> </w:t>
      </w:r>
      <w:r>
        <w:t>wird aus den Paketreleases erstellt</w:t>
      </w:r>
    </w:p>
    <w:p w14:paraId="0D67DDF1" w14:textId="77777777" w:rsidR="00014F52" w:rsidRDefault="00014F52" w:rsidP="00014F52">
      <w:pPr>
        <w:pStyle w:val="IPA-Textkrper"/>
        <w:numPr>
          <w:ilvl w:val="0"/>
          <w:numId w:val="34"/>
        </w:numPr>
        <w:spacing w:before="0" w:after="0"/>
      </w:pPr>
      <w:r>
        <w:t>Der Major-Release wird eingespielt</w:t>
      </w:r>
    </w:p>
    <w:p w14:paraId="64BA0D49" w14:textId="77777777" w:rsidR="00014F52" w:rsidRDefault="00014F52" w:rsidP="00014F52">
      <w:pPr>
        <w:pStyle w:val="IPA-Textkrper"/>
        <w:spacing w:before="0" w:after="0"/>
      </w:pPr>
      <w:r>
        <w:t xml:space="preserve">Pro Jahr werden viele kleinere Paketreleases und 4-6 Major-Releases für die Produkte von 4teamwork eingespielt. </w:t>
      </w:r>
    </w:p>
    <w:p w14:paraId="509CA633" w14:textId="77777777" w:rsidR="00014F52" w:rsidRDefault="00014F52" w:rsidP="00014F52">
      <w:pPr>
        <w:pStyle w:val="IPA-Textkrper"/>
        <w:spacing w:before="0" w:after="0"/>
      </w:pPr>
    </w:p>
    <w:p w14:paraId="24A0D5F6" w14:textId="77777777" w:rsidR="00014F52" w:rsidRDefault="00014F52" w:rsidP="00014F52">
      <w:pPr>
        <w:pStyle w:val="IPA-Textkrper"/>
        <w:spacing w:before="0" w:after="0"/>
      </w:pPr>
      <w:r w:rsidRPr="000A637A">
        <w:t xml:space="preserve">Um </w:t>
      </w:r>
      <w:r>
        <w:t xml:space="preserve">für externe Benutzer </w:t>
      </w:r>
      <w:r w:rsidRPr="000A637A">
        <w:t>neue Releases zu testen, steht eine Demoplattform</w:t>
      </w:r>
      <w:r>
        <w:t xml:space="preserve"> unter der Adresse „www.demo.4teamwork.ch“</w:t>
      </w:r>
      <w:r w:rsidRPr="000A637A">
        <w:t xml:space="preserve"> zur Verfügung. </w:t>
      </w:r>
    </w:p>
    <w:p w14:paraId="493CF344" w14:textId="77777777" w:rsidR="00014F52" w:rsidRDefault="00014F52" w:rsidP="00014F52">
      <w:pPr>
        <w:pStyle w:val="IPA-Textkrper"/>
        <w:spacing w:before="0" w:after="0"/>
      </w:pPr>
      <w:r w:rsidRPr="000A637A">
        <w:t xml:space="preserve">Diese wird von Entwicklern </w:t>
      </w:r>
      <w:r>
        <w:t xml:space="preserve">nur </w:t>
      </w:r>
      <w:r w:rsidRPr="000A637A">
        <w:t>unregelmässig</w:t>
      </w:r>
      <w:r>
        <w:t xml:space="preserve"> neu aufgesetzt</w:t>
      </w:r>
      <w:r w:rsidRPr="000A637A">
        <w:t xml:space="preserve"> was</w:t>
      </w:r>
      <w:r>
        <w:t xml:space="preserve"> dazu führen kann, dass ein Release freigegeben wird, welcher vermeidbare Fehler enthält. In der nachfolgenden Grafik wird der Ist und Soll Zustand des Releaseprozesses aufgezeigt.</w:t>
      </w:r>
    </w:p>
    <w:p w14:paraId="424D5AAF" w14:textId="77777777" w:rsidR="00014F52" w:rsidRDefault="00014F52" w:rsidP="00014F52">
      <w:pPr>
        <w:pStyle w:val="IPA-Textkrper"/>
        <w:spacing w:before="0" w:after="0"/>
      </w:pPr>
    </w:p>
    <w:p w14:paraId="2C9CC364" w14:textId="6CFD4BC5" w:rsidR="00014F52" w:rsidRPr="000A637A" w:rsidRDefault="00014F52" w:rsidP="00014F52">
      <w:pPr>
        <w:pStyle w:val="IPA-Textkrper"/>
        <w:spacing w:before="0" w:after="0"/>
      </w:pPr>
      <w:r>
        <w:rPr>
          <w:noProof/>
          <w:lang w:val="en-US" w:eastAsia="en-US"/>
        </w:rPr>
        <w:drawing>
          <wp:inline distT="0" distB="0" distL="0" distR="0" wp14:anchorId="47277596" wp14:editId="3E2A048C">
            <wp:extent cx="5757545" cy="5427345"/>
            <wp:effectExtent l="0" t="0" r="0"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5427345"/>
                    </a:xfrm>
                    <a:prstGeom prst="rect">
                      <a:avLst/>
                    </a:prstGeom>
                    <a:noFill/>
                    <a:ln>
                      <a:noFill/>
                    </a:ln>
                  </pic:spPr>
                </pic:pic>
              </a:graphicData>
            </a:graphic>
          </wp:inline>
        </w:drawing>
      </w:r>
    </w:p>
    <w:p w14:paraId="1500A8AD" w14:textId="77777777" w:rsidR="00014F52" w:rsidRPr="009C6EE5" w:rsidRDefault="00014F52" w:rsidP="00014F52">
      <w:pPr>
        <w:pStyle w:val="Heading3"/>
      </w:pPr>
      <w:bookmarkStart w:id="77" w:name="_Toc388120176"/>
      <w:r>
        <w:lastRenderedPageBreak/>
        <w:t>Ziele und Wünsche</w:t>
      </w:r>
      <w:bookmarkEnd w:id="77"/>
    </w:p>
    <w:p w14:paraId="5553A40D" w14:textId="77777777" w:rsidR="00014F52" w:rsidRDefault="00014F52" w:rsidP="00014F52">
      <w:pPr>
        <w:pStyle w:val="IPA-Textkrper"/>
        <w:spacing w:before="0" w:after="0"/>
      </w:pPr>
      <w:r w:rsidRPr="00034A17">
        <w:t xml:space="preserve">Das Ziel des Projekts ist, die </w:t>
      </w:r>
      <w:r>
        <w:t xml:space="preserve">automatische </w:t>
      </w:r>
      <w:r w:rsidRPr="00034A17">
        <w:t xml:space="preserve">Bereitstellung von Demoplattformen, auf welchen </w:t>
      </w:r>
      <w:r>
        <w:t>neue Releases getestet werden können. Benutzer und Inhalte werden zudem automatisch eingepflegt. Zudem wäre die Möglichkeit zu einer einfachen Implementation der Lösung auf den Servern wünschenswert.</w:t>
      </w:r>
    </w:p>
    <w:p w14:paraId="04C97133" w14:textId="77777777" w:rsidR="00014F52" w:rsidRDefault="00014F52" w:rsidP="00014F52">
      <w:pPr>
        <w:pStyle w:val="Heading3"/>
      </w:pPr>
      <w:bookmarkStart w:id="78" w:name="_Toc388120177"/>
      <w:r>
        <w:t>Zielgruppen</w:t>
      </w:r>
      <w:bookmarkEnd w:id="78"/>
    </w:p>
    <w:p w14:paraId="3F086946" w14:textId="77777777" w:rsidR="00014F52" w:rsidRPr="00034A17" w:rsidRDefault="00014F52" w:rsidP="00014F52">
      <w:pPr>
        <w:pStyle w:val="IPA-Textkrper"/>
      </w:pPr>
      <w:r w:rsidRPr="00034A17">
        <w:t xml:space="preserve">Die </w:t>
      </w:r>
      <w:r>
        <w:t xml:space="preserve">Zielgruppe sind einerseits die externen Benutzer, welche sich auf der Demoplattform anmelden und die Releases testen können, sowie die Entwickler welche praktisch ohne Aufwand, eine Demoplattform mit den neusten Releases initialisieren können. </w:t>
      </w:r>
    </w:p>
    <w:p w14:paraId="40BB81AA" w14:textId="77777777" w:rsidR="00014F52" w:rsidRPr="007D7E5E" w:rsidRDefault="00014F52" w:rsidP="00014F52">
      <w:pPr>
        <w:pStyle w:val="Heading3"/>
      </w:pPr>
      <w:bookmarkStart w:id="79" w:name="_Toc388120178"/>
      <w:r w:rsidRPr="007D7E5E">
        <w:t>Angebot</w:t>
      </w:r>
      <w:bookmarkEnd w:id="79"/>
    </w:p>
    <w:p w14:paraId="746A2B6D" w14:textId="77777777" w:rsidR="00014F52" w:rsidRPr="007D7E5E" w:rsidRDefault="00014F52" w:rsidP="00014F52">
      <w:pPr>
        <w:pStyle w:val="IPA-Textkrper"/>
      </w:pPr>
      <w:r w:rsidRPr="007D7E5E">
        <w:t>Das Angebot besteht darin, ein Produkt zu erstellen, welches die Automation gewährleistet und die Demoplattform mit Beispielinhalt und Beispielbenutzer erstellt.</w:t>
      </w:r>
    </w:p>
    <w:p w14:paraId="2810D82E" w14:textId="77777777" w:rsidR="00014F52" w:rsidRDefault="00014F52" w:rsidP="00014F52">
      <w:pPr>
        <w:pStyle w:val="Heading3"/>
      </w:pPr>
      <w:bookmarkStart w:id="80" w:name="_Toc388120179"/>
      <w:r>
        <w:t>Zeitrahmen / Budget</w:t>
      </w:r>
      <w:bookmarkEnd w:id="80"/>
    </w:p>
    <w:p w14:paraId="29421FA0" w14:textId="77777777" w:rsidR="00014F52" w:rsidRPr="00FC2C00" w:rsidRDefault="00014F52" w:rsidP="00014F52">
      <w:pPr>
        <w:pStyle w:val="IPA-Textkrper"/>
      </w:pPr>
      <w:r>
        <w:t xml:space="preserve">Der Zeitrahmen umfasst 10 Arbeitstage, das Projekt wird am 27.05.2014 abgeschlossen. Das Budget beläuft sich auf 80 Mitarbeiterstunden. </w:t>
      </w:r>
    </w:p>
    <w:p w14:paraId="68C3F877" w14:textId="77777777" w:rsidR="00014F52" w:rsidRDefault="00014F52" w:rsidP="00014F52">
      <w:pPr>
        <w:pStyle w:val="Heading3"/>
      </w:pPr>
      <w:bookmarkStart w:id="81" w:name="_Toc388120180"/>
      <w:r>
        <w:t>Übergeordnete Ziele</w:t>
      </w:r>
      <w:bookmarkEnd w:id="81"/>
    </w:p>
    <w:p w14:paraId="411FE80A" w14:textId="77777777" w:rsidR="00014F52" w:rsidRDefault="00014F52" w:rsidP="00014F52">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 Wird die Qualität der Produkte erhöht, festigt dies die Marktposition der Produkte von 4teamwork.</w:t>
      </w:r>
    </w:p>
    <w:p w14:paraId="00159650" w14:textId="77777777" w:rsidR="00014F52" w:rsidRDefault="00014F52" w:rsidP="00014F52">
      <w:pPr>
        <w:pStyle w:val="Heading3"/>
      </w:pPr>
      <w:bookmarkStart w:id="82" w:name="_Toc388120181"/>
      <w:r>
        <w:t>Integration in die bestehende Umgebung</w:t>
      </w:r>
      <w:bookmarkEnd w:id="82"/>
    </w:p>
    <w:p w14:paraId="573423E6" w14:textId="77777777" w:rsidR="00014F52" w:rsidRPr="00BA3D2D" w:rsidRDefault="00014F52" w:rsidP="00014F52">
      <w:pPr>
        <w:pStyle w:val="IPA-Textkrper"/>
      </w:pPr>
      <w:r w:rsidRPr="00BA3D2D">
        <w:t>Die Lösung soll nach Abschluss des Projekts, auf einem zur Verfügung gestellten Server implementiert werden. Dazu werden einige Änderungen der Lösung erforderlich sein.</w:t>
      </w:r>
    </w:p>
    <w:p w14:paraId="0652082D" w14:textId="77777777" w:rsidR="00014F52" w:rsidRDefault="00014F52" w:rsidP="00014F52">
      <w:pPr>
        <w:pStyle w:val="Heading3"/>
      </w:pPr>
      <w:bookmarkStart w:id="83" w:name="_Toc388120182"/>
      <w:r>
        <w:t>Chancen</w:t>
      </w:r>
      <w:bookmarkEnd w:id="83"/>
    </w:p>
    <w:p w14:paraId="14104A64" w14:textId="77777777" w:rsidR="00014F52" w:rsidRDefault="00014F52" w:rsidP="00014F52">
      <w:pPr>
        <w:pStyle w:val="IPA-Textkrper"/>
      </w:pPr>
      <w:r>
        <w:t xml:space="preserve">Benutzer erwarten eine konsistente und Fehlerfreie Applikation. Die Durchführung des Projekts ermöglicht eine weitere Annäherung an diese Erwartungshaltung. Neue Releases werden dank „Human Testing“ verbessert und Fehler erkannt und ausgemerzt. Dies trägt einen Anteil dazu bei, die Produkte verbessert freizugeben und deren hohe Qualität zu gewährleisten. </w:t>
      </w:r>
    </w:p>
    <w:p w14:paraId="50029FF7" w14:textId="77777777" w:rsidR="00014F52" w:rsidRPr="0094622F" w:rsidRDefault="00014F52" w:rsidP="00014F52">
      <w:pPr>
        <w:pStyle w:val="IPA-Textkrper"/>
      </w:pPr>
      <w:r>
        <w:t xml:space="preserve">Der Markt </w:t>
      </w:r>
      <w:r w:rsidRPr="00C94299">
        <w:t>umfasst teilweise 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0FBFA512" w14:textId="77777777" w:rsidR="00014F52" w:rsidRPr="0086589C" w:rsidRDefault="00014F52" w:rsidP="00014F52">
      <w:pPr>
        <w:pStyle w:val="Heading3"/>
      </w:pPr>
      <w:bookmarkStart w:id="84" w:name="_Toc388120183"/>
      <w:r w:rsidRPr="0086589C">
        <w:lastRenderedPageBreak/>
        <w:t>Zusammenfassung</w:t>
      </w:r>
      <w:bookmarkEnd w:id="84"/>
      <w:r w:rsidRPr="0086589C">
        <w:t xml:space="preserve"> </w:t>
      </w:r>
    </w:p>
    <w:p w14:paraId="462C4AF4" w14:textId="77777777" w:rsidR="00014F52" w:rsidRDefault="00014F52" w:rsidP="00014F52">
      <w:pPr>
        <w:pStyle w:val="IPA-Textkrper"/>
        <w:spacing w:before="0" w:after="0"/>
      </w:pPr>
      <w:r>
        <w:t xml:space="preserve">Das Projekt, ermöglicht eine Verbesserung der Produkte von 4teamwork in verschiedenen Bereichen. </w:t>
      </w:r>
    </w:p>
    <w:p w14:paraId="2C443AF3" w14:textId="77777777" w:rsidR="00014F52" w:rsidRDefault="00014F52" w:rsidP="00014F52">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50963A9E" w14:textId="77777777" w:rsidR="00014F52" w:rsidRDefault="00014F52" w:rsidP="00014F52">
      <w:pPr>
        <w:pStyle w:val="IPA-Textkrper"/>
        <w:numPr>
          <w:ilvl w:val="0"/>
          <w:numId w:val="29"/>
        </w:numPr>
        <w:spacing w:before="0" w:after="0"/>
      </w:pPr>
      <w:r>
        <w:t>Die Releases werden mit weniger Fehler veröffentlicht was wiederum die Markt- und Konkurrenzfähigkeit steigert.</w:t>
      </w:r>
    </w:p>
    <w:p w14:paraId="2E539E09" w14:textId="77777777" w:rsidR="00014F52" w:rsidRDefault="00014F52" w:rsidP="00014F52">
      <w:pPr>
        <w:pStyle w:val="IPA-Textkrper"/>
        <w:numPr>
          <w:ilvl w:val="0"/>
          <w:numId w:val="29"/>
        </w:numPr>
        <w:spacing w:before="0" w:after="0"/>
      </w:pPr>
      <w:r>
        <w:t>Die Kundenzufriedenheit wird erhöht, da weniger Fehler bei den Produkten vorhanden sind.</w:t>
      </w:r>
    </w:p>
    <w:p w14:paraId="58E2828E" w14:textId="77777777" w:rsidR="00014F52" w:rsidRPr="00F043B9" w:rsidRDefault="00014F52" w:rsidP="00014F52"/>
    <w:p w14:paraId="04B75FC6" w14:textId="77777777" w:rsidR="00014F52" w:rsidRDefault="00014F52" w:rsidP="00014F52">
      <w:pPr>
        <w:pStyle w:val="Heading2"/>
        <w:tabs>
          <w:tab w:val="clear" w:pos="851"/>
        </w:tabs>
        <w:spacing w:before="120"/>
      </w:pPr>
      <w:bookmarkStart w:id="85" w:name="_Toc114965594"/>
      <w:bookmarkStart w:id="86" w:name="_Toc388120184"/>
      <w:r>
        <w:t>Studie Ist Zustand / Soll-Zustand</w:t>
      </w:r>
      <w:bookmarkEnd w:id="85"/>
      <w:bookmarkEnd w:id="86"/>
    </w:p>
    <w:p w14:paraId="09E1EEC6" w14:textId="77777777" w:rsidR="00014F52" w:rsidRPr="00FA79D2" w:rsidRDefault="00014F52" w:rsidP="00014F52">
      <w:pPr>
        <w:pStyle w:val="IPA-Hinweistexte"/>
        <w:rPr>
          <w:b/>
          <w:i w:val="0"/>
          <w:vanish w:val="0"/>
          <w:color w:val="auto"/>
          <w:lang w:eastAsia="de-DE"/>
        </w:rPr>
      </w:pPr>
      <w:r w:rsidRPr="00FA79D2">
        <w:rPr>
          <w:b/>
          <w:i w:val="0"/>
          <w:vanish w:val="0"/>
          <w:color w:val="auto"/>
          <w:lang w:eastAsia="de-DE"/>
        </w:rPr>
        <w:t xml:space="preserve">Ist: </w:t>
      </w:r>
    </w:p>
    <w:p w14:paraId="3B91CC1D" w14:textId="77777777" w:rsidR="00014F52" w:rsidRDefault="00014F52" w:rsidP="00014F52">
      <w:pPr>
        <w:pStyle w:val="IPA-Hinweistexte"/>
        <w:spacing w:before="0" w:after="0"/>
        <w:rPr>
          <w:i w:val="0"/>
          <w:vanish w:val="0"/>
          <w:color w:val="auto"/>
          <w:lang w:eastAsia="de-DE"/>
        </w:rPr>
      </w:pPr>
      <w:r>
        <w:rPr>
          <w:i w:val="0"/>
          <w:vanish w:val="0"/>
          <w:color w:val="auto"/>
          <w:lang w:eastAsia="de-DE"/>
        </w:rPr>
        <w:t>Ein neuer Release wird vom zuständigen Entwickler zwar lokal getestet, doch ist dieser Release für externe Personen nicht zugänglich. Diese können aber Tests auf der Demoplattform von 4teamwork durchführen und die gefundenen Fehler oder Mängel melden.</w:t>
      </w:r>
    </w:p>
    <w:p w14:paraId="6350587D" w14:textId="77777777" w:rsidR="00014F52" w:rsidRDefault="00014F52" w:rsidP="00014F52">
      <w:pPr>
        <w:pStyle w:val="IPA-Hinweistexte"/>
        <w:rPr>
          <w:i w:val="0"/>
          <w:vanish w:val="0"/>
          <w:color w:val="auto"/>
          <w:lang w:eastAsia="de-DE"/>
        </w:rPr>
      </w:pPr>
      <w:r>
        <w:rPr>
          <w:i w:val="0"/>
          <w:vanish w:val="0"/>
          <w:color w:val="auto"/>
          <w:lang w:eastAsia="de-DE"/>
        </w:rPr>
        <w:t xml:space="preserve">Diese Plattform wird weder regelmässig neu aufgesetzt, da der Aufwand doch relativ zeitraubend ist, noch sind Beispielinhalte vordefiniert. Dies kann dazu führen, dass Releases freigegeben werden, ohne dass diese genügend durch „Human Testing“ getestet wurden. </w:t>
      </w:r>
    </w:p>
    <w:p w14:paraId="1C5F9917" w14:textId="77777777" w:rsidR="00014F52" w:rsidRDefault="00014F52" w:rsidP="00014F52">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1A80CD7E" w14:textId="77777777" w:rsidR="00014F52" w:rsidRDefault="00014F52" w:rsidP="00014F52">
      <w:pPr>
        <w:spacing w:after="200"/>
        <w:rPr>
          <w:rFonts w:eastAsia="Times New Roman" w:cs="Times New Roman"/>
          <w:lang w:eastAsia="de-DE"/>
        </w:rPr>
      </w:pPr>
      <w:r>
        <w:rPr>
          <w:i/>
          <w:vanish/>
          <w:lang w:eastAsia="de-DE"/>
        </w:rPr>
        <w:br w:type="page"/>
      </w:r>
    </w:p>
    <w:p w14:paraId="481763A2" w14:textId="77777777" w:rsidR="00014F52" w:rsidRDefault="00014F52" w:rsidP="00014F52">
      <w:pPr>
        <w:spacing w:after="200"/>
        <w:rPr>
          <w:rFonts w:eastAsia="Times New Roman" w:cs="Times New Roman"/>
          <w:lang w:eastAsia="de-DE"/>
        </w:rPr>
      </w:pPr>
    </w:p>
    <w:tbl>
      <w:tblPr>
        <w:tblStyle w:val="TableGrid"/>
        <w:tblW w:w="9181" w:type="dxa"/>
        <w:tblLayout w:type="fixed"/>
        <w:tblLook w:val="04A0" w:firstRow="1" w:lastRow="0" w:firstColumn="1" w:lastColumn="0" w:noHBand="0" w:noVBand="1"/>
      </w:tblPr>
      <w:tblGrid>
        <w:gridCol w:w="3369"/>
        <w:gridCol w:w="312"/>
        <w:gridCol w:w="5500"/>
      </w:tblGrid>
      <w:tr w:rsidR="00014F52" w14:paraId="14F53EF2" w14:textId="77777777" w:rsidTr="006F1FCD">
        <w:trPr>
          <w:hidden w:val="0"/>
        </w:trPr>
        <w:tc>
          <w:tcPr>
            <w:tcW w:w="3369" w:type="dxa"/>
            <w:tcBorders>
              <w:left w:val="single" w:sz="4" w:space="0" w:color="auto"/>
              <w:bottom w:val="single" w:sz="4" w:space="0" w:color="auto"/>
            </w:tcBorders>
          </w:tcPr>
          <w:p w14:paraId="44561F69" w14:textId="77777777" w:rsidR="00014F52" w:rsidRDefault="00014F52" w:rsidP="006F1FCD">
            <w:pPr>
              <w:pStyle w:val="IPA-Hinweistexte"/>
              <w:jc w:val="center"/>
              <w:rPr>
                <w:i w:val="0"/>
                <w:vanish w:val="0"/>
                <w:color w:val="auto"/>
                <w:lang w:eastAsia="de-DE"/>
              </w:rPr>
            </w:pPr>
            <w:r w:rsidRPr="00A82E06">
              <w:rPr>
                <w:b/>
                <w:i w:val="0"/>
                <w:vanish w:val="0"/>
                <w:color w:val="auto"/>
                <w:lang w:eastAsia="de-DE"/>
              </w:rPr>
              <w:t>Durchführungsschritte</w:t>
            </w:r>
          </w:p>
        </w:tc>
        <w:tc>
          <w:tcPr>
            <w:tcW w:w="312" w:type="dxa"/>
            <w:tcBorders>
              <w:top w:val="nil"/>
              <w:bottom w:val="nil"/>
            </w:tcBorders>
          </w:tcPr>
          <w:p w14:paraId="36FFC5A7"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0D4E6E97" w14:textId="77777777" w:rsidR="00014F52" w:rsidRDefault="00014F52" w:rsidP="006F1FCD">
            <w:pPr>
              <w:pStyle w:val="IPA-Hinweistexte"/>
              <w:jc w:val="center"/>
              <w:rPr>
                <w:i w:val="0"/>
                <w:vanish w:val="0"/>
                <w:color w:val="auto"/>
                <w:lang w:eastAsia="de-DE"/>
              </w:rPr>
            </w:pPr>
            <w:r w:rsidRPr="00A82E06">
              <w:rPr>
                <w:b/>
                <w:i w:val="0"/>
                <w:vanish w:val="0"/>
                <w:color w:val="auto"/>
                <w:lang w:eastAsia="de-DE"/>
              </w:rPr>
              <w:t xml:space="preserve">Eingabe </w:t>
            </w:r>
            <w:r>
              <w:rPr>
                <w:b/>
                <w:i w:val="0"/>
                <w:vanish w:val="0"/>
                <w:color w:val="auto"/>
                <w:lang w:eastAsia="de-DE"/>
              </w:rPr>
              <w:t xml:space="preserve">im </w:t>
            </w:r>
            <w:r w:rsidRPr="00A82E06">
              <w:rPr>
                <w:b/>
                <w:i w:val="0"/>
                <w:vanish w:val="0"/>
                <w:color w:val="auto"/>
                <w:lang w:eastAsia="de-DE"/>
              </w:rPr>
              <w:t>Terminal</w:t>
            </w:r>
          </w:p>
        </w:tc>
      </w:tr>
      <w:tr w:rsidR="00014F52" w:rsidRPr="009607B7" w14:paraId="6B1E5101" w14:textId="77777777" w:rsidTr="006F1FCD">
        <w:trPr>
          <w:trHeight w:val="91"/>
          <w:hidden w:val="0"/>
        </w:trPr>
        <w:tc>
          <w:tcPr>
            <w:tcW w:w="3369" w:type="dxa"/>
            <w:tcBorders>
              <w:left w:val="nil"/>
              <w:bottom w:val="nil"/>
              <w:right w:val="nil"/>
            </w:tcBorders>
          </w:tcPr>
          <w:p w14:paraId="1F7C8436" w14:textId="77777777" w:rsidR="00014F52" w:rsidRPr="009607B7" w:rsidRDefault="00014F52" w:rsidP="006F1FCD">
            <w:pPr>
              <w:pStyle w:val="IPA-Hinweistexte"/>
              <w:rPr>
                <w:b/>
                <w:i w:val="0"/>
                <w:vanish w:val="0"/>
                <w:color w:val="auto"/>
                <w:sz w:val="2"/>
                <w:szCs w:val="2"/>
                <w:lang w:eastAsia="de-DE"/>
              </w:rPr>
            </w:pPr>
          </w:p>
        </w:tc>
        <w:tc>
          <w:tcPr>
            <w:tcW w:w="312" w:type="dxa"/>
            <w:tcBorders>
              <w:top w:val="nil"/>
              <w:left w:val="nil"/>
              <w:bottom w:val="nil"/>
              <w:right w:val="nil"/>
            </w:tcBorders>
          </w:tcPr>
          <w:p w14:paraId="06E8CB3C" w14:textId="77777777" w:rsidR="00014F52" w:rsidRPr="009607B7" w:rsidRDefault="00014F52" w:rsidP="006F1FCD">
            <w:pPr>
              <w:pStyle w:val="IPA-Hinweistexte"/>
              <w:rPr>
                <w:i w:val="0"/>
                <w:vanish w:val="0"/>
                <w:color w:val="auto"/>
                <w:sz w:val="2"/>
                <w:szCs w:val="2"/>
                <w:lang w:eastAsia="de-DE"/>
              </w:rPr>
            </w:pPr>
          </w:p>
        </w:tc>
        <w:tc>
          <w:tcPr>
            <w:tcW w:w="5500" w:type="dxa"/>
            <w:tcBorders>
              <w:left w:val="nil"/>
              <w:bottom w:val="nil"/>
              <w:right w:val="nil"/>
            </w:tcBorders>
            <w:vAlign w:val="center"/>
          </w:tcPr>
          <w:p w14:paraId="2BC97871" w14:textId="77777777" w:rsidR="00014F52" w:rsidRPr="009607B7" w:rsidRDefault="00014F52" w:rsidP="006F1FCD">
            <w:pPr>
              <w:pStyle w:val="IPA-Hinweistexte"/>
              <w:rPr>
                <w:b/>
                <w:i w:val="0"/>
                <w:vanish w:val="0"/>
                <w:color w:val="auto"/>
                <w:sz w:val="2"/>
                <w:szCs w:val="2"/>
                <w:lang w:eastAsia="de-DE"/>
              </w:rPr>
            </w:pPr>
          </w:p>
        </w:tc>
      </w:tr>
      <w:tr w:rsidR="00014F52" w14:paraId="1AF79E65" w14:textId="77777777" w:rsidTr="006F1FCD">
        <w:trPr>
          <w:trHeight w:val="517"/>
        </w:trPr>
        <w:tc>
          <w:tcPr>
            <w:tcW w:w="3369" w:type="dxa"/>
            <w:vMerge w:val="restart"/>
            <w:tcBorders>
              <w:top w:val="nil"/>
              <w:left w:val="nil"/>
              <w:bottom w:val="nil"/>
              <w:right w:val="nil"/>
            </w:tcBorders>
          </w:tcPr>
          <w:p w14:paraId="051677EC" w14:textId="33DA3456" w:rsidR="00014F52" w:rsidRDefault="00014F52" w:rsidP="006F1FCD">
            <w:pPr>
              <w:pStyle w:val="IPA-Hinweistexte"/>
              <w:rPr>
                <w:i w:val="0"/>
                <w:vanish w:val="0"/>
                <w:color w:val="auto"/>
                <w:lang w:eastAsia="de-DE"/>
              </w:rPr>
            </w:pPr>
            <w:r>
              <w:rPr>
                <w:noProof/>
                <w:lang w:val="en-US"/>
              </w:rPr>
              <w:drawing>
                <wp:inline distT="0" distB="0" distL="0" distR="0" wp14:anchorId="2EDF8FC3" wp14:editId="3A8C4FB2">
                  <wp:extent cx="2049145" cy="3479800"/>
                  <wp:effectExtent l="0" t="0" r="825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9145" cy="3479800"/>
                          </a:xfrm>
                          <a:prstGeom prst="rect">
                            <a:avLst/>
                          </a:prstGeom>
                          <a:noFill/>
                          <a:ln>
                            <a:noFill/>
                          </a:ln>
                        </pic:spPr>
                      </pic:pic>
                    </a:graphicData>
                  </a:graphic>
                </wp:inline>
              </w:drawing>
            </w:r>
          </w:p>
        </w:tc>
        <w:tc>
          <w:tcPr>
            <w:tcW w:w="312" w:type="dxa"/>
            <w:tcBorders>
              <w:top w:val="nil"/>
              <w:left w:val="nil"/>
              <w:bottom w:val="nil"/>
              <w:right w:val="nil"/>
            </w:tcBorders>
          </w:tcPr>
          <w:p w14:paraId="4A034338" w14:textId="77777777" w:rsidR="00014F52" w:rsidRPr="00761223" w:rsidRDefault="00014F52" w:rsidP="006F1FCD">
            <w:pPr>
              <w:pStyle w:val="IPA-Hinweistexte"/>
              <w:rPr>
                <w:i w:val="0"/>
                <w:vanish w:val="0"/>
                <w:color w:val="auto"/>
                <w:sz w:val="14"/>
                <w:szCs w:val="14"/>
                <w:lang w:eastAsia="de-DE"/>
              </w:rPr>
            </w:pPr>
          </w:p>
        </w:tc>
        <w:tc>
          <w:tcPr>
            <w:tcW w:w="5500" w:type="dxa"/>
            <w:tcBorders>
              <w:top w:val="nil"/>
              <w:left w:val="nil"/>
              <w:bottom w:val="nil"/>
              <w:right w:val="nil"/>
            </w:tcBorders>
            <w:vAlign w:val="center"/>
          </w:tcPr>
          <w:p w14:paraId="7A3694CE" w14:textId="77777777" w:rsidR="00014F52" w:rsidRDefault="00014F52" w:rsidP="006F1FCD">
            <w:pPr>
              <w:pStyle w:val="IPA-Hinweistexte"/>
              <w:rPr>
                <w:i w:val="0"/>
                <w:vanish w:val="0"/>
                <w:color w:val="auto"/>
                <w:lang w:eastAsia="de-DE"/>
              </w:rPr>
            </w:pPr>
          </w:p>
        </w:tc>
      </w:tr>
      <w:tr w:rsidR="00014F52" w14:paraId="05B19744" w14:textId="77777777" w:rsidTr="006F1FCD">
        <w:trPr>
          <w:trHeight w:val="141"/>
          <w:hidden w:val="0"/>
        </w:trPr>
        <w:tc>
          <w:tcPr>
            <w:tcW w:w="3369" w:type="dxa"/>
            <w:vMerge/>
            <w:tcBorders>
              <w:left w:val="nil"/>
              <w:bottom w:val="nil"/>
              <w:right w:val="nil"/>
            </w:tcBorders>
          </w:tcPr>
          <w:p w14:paraId="28845066"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770D2C5F" w14:textId="77777777" w:rsidR="00014F52" w:rsidRPr="00761223" w:rsidRDefault="00014F52" w:rsidP="006F1FCD">
            <w:pPr>
              <w:pStyle w:val="IPA-Hinweistexte"/>
              <w:rPr>
                <w:i w:val="0"/>
                <w:vanish w:val="0"/>
                <w:color w:val="auto"/>
                <w:sz w:val="14"/>
                <w:szCs w:val="14"/>
                <w:lang w:eastAsia="de-DE"/>
              </w:rPr>
            </w:pPr>
          </w:p>
        </w:tc>
        <w:tc>
          <w:tcPr>
            <w:tcW w:w="5500" w:type="dxa"/>
            <w:tcBorders>
              <w:top w:val="nil"/>
              <w:left w:val="nil"/>
              <w:right w:val="nil"/>
            </w:tcBorders>
            <w:vAlign w:val="center"/>
          </w:tcPr>
          <w:p w14:paraId="4F6C381D" w14:textId="77777777" w:rsidR="00014F52" w:rsidRPr="00DA54FE" w:rsidRDefault="00014F52" w:rsidP="006F1FCD">
            <w:pPr>
              <w:pStyle w:val="IPA-Hinweistexte"/>
              <w:rPr>
                <w:i w:val="0"/>
                <w:vanish w:val="0"/>
                <w:color w:val="auto"/>
                <w:sz w:val="14"/>
                <w:szCs w:val="14"/>
                <w:lang w:eastAsia="de-DE"/>
              </w:rPr>
            </w:pPr>
          </w:p>
        </w:tc>
      </w:tr>
      <w:tr w:rsidR="00014F52" w14:paraId="25039A8B" w14:textId="77777777" w:rsidTr="006F1FCD">
        <w:trPr>
          <w:trHeight w:val="443"/>
          <w:hidden w:val="0"/>
        </w:trPr>
        <w:tc>
          <w:tcPr>
            <w:tcW w:w="3369" w:type="dxa"/>
            <w:vMerge/>
            <w:tcBorders>
              <w:left w:val="nil"/>
              <w:bottom w:val="nil"/>
              <w:right w:val="nil"/>
            </w:tcBorders>
          </w:tcPr>
          <w:p w14:paraId="0904C04E"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16523772"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6B25D259" w14:textId="77777777" w:rsidR="00014F52" w:rsidRDefault="00014F52" w:rsidP="006F1FCD">
            <w:pPr>
              <w:pStyle w:val="IPA-Hinweistexte"/>
              <w:rPr>
                <w:i w:val="0"/>
                <w:vanish w:val="0"/>
                <w:color w:val="auto"/>
                <w:lang w:eastAsia="de-DE"/>
              </w:rPr>
            </w:pPr>
            <w:r w:rsidRPr="00DA54FE">
              <w:rPr>
                <w:i w:val="0"/>
                <w:vanish w:val="0"/>
                <w:color w:val="auto"/>
                <w:lang w:eastAsia="de-DE"/>
              </w:rPr>
              <w:t>git@git.4teamwork.ch:egov/buildout-base.git</w:t>
            </w:r>
          </w:p>
        </w:tc>
      </w:tr>
      <w:tr w:rsidR="00014F52" w14:paraId="6C8A803A" w14:textId="77777777" w:rsidTr="006F1FCD">
        <w:trPr>
          <w:trHeight w:val="279"/>
          <w:hidden w:val="0"/>
        </w:trPr>
        <w:tc>
          <w:tcPr>
            <w:tcW w:w="3369" w:type="dxa"/>
            <w:vMerge/>
            <w:tcBorders>
              <w:left w:val="nil"/>
              <w:bottom w:val="nil"/>
              <w:right w:val="nil"/>
            </w:tcBorders>
          </w:tcPr>
          <w:p w14:paraId="164C83DE"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106B8610"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0802BFF3" w14:textId="77777777" w:rsidR="00014F52" w:rsidRPr="00DA54FE" w:rsidRDefault="00014F52" w:rsidP="006F1FCD">
            <w:pPr>
              <w:pStyle w:val="IPA-Hinweistexte"/>
              <w:rPr>
                <w:i w:val="0"/>
                <w:vanish w:val="0"/>
                <w:color w:val="auto"/>
                <w:sz w:val="14"/>
                <w:szCs w:val="14"/>
                <w:lang w:eastAsia="de-DE"/>
              </w:rPr>
            </w:pPr>
          </w:p>
        </w:tc>
      </w:tr>
      <w:tr w:rsidR="00014F52" w14:paraId="47B59992" w14:textId="77777777" w:rsidTr="006F1FCD">
        <w:trPr>
          <w:trHeight w:val="453"/>
          <w:hidden w:val="0"/>
        </w:trPr>
        <w:tc>
          <w:tcPr>
            <w:tcW w:w="3369" w:type="dxa"/>
            <w:vMerge/>
            <w:tcBorders>
              <w:left w:val="nil"/>
              <w:bottom w:val="nil"/>
              <w:right w:val="nil"/>
            </w:tcBorders>
          </w:tcPr>
          <w:p w14:paraId="18661EB1"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20B43C40"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3D7835D2" w14:textId="77777777" w:rsidR="00014F52" w:rsidRDefault="00014F52" w:rsidP="006F1FCD">
            <w:pPr>
              <w:pStyle w:val="IPA-Hinweistexte"/>
              <w:rPr>
                <w:i w:val="0"/>
                <w:vanish w:val="0"/>
                <w:color w:val="auto"/>
                <w:lang w:eastAsia="de-DE"/>
              </w:rPr>
            </w:pPr>
            <w:r w:rsidRPr="00CB27F6">
              <w:rPr>
                <w:i w:val="0"/>
                <w:vanish w:val="0"/>
                <w:color w:val="auto"/>
                <w:lang w:eastAsia="de-DE"/>
              </w:rPr>
              <w:t>mkdir 10-demoplattform...</w:t>
            </w:r>
          </w:p>
        </w:tc>
      </w:tr>
      <w:tr w:rsidR="00014F52" w14:paraId="006C0D61" w14:textId="77777777" w:rsidTr="006F1FCD">
        <w:trPr>
          <w:trHeight w:val="234"/>
          <w:hidden w:val="0"/>
        </w:trPr>
        <w:tc>
          <w:tcPr>
            <w:tcW w:w="3369" w:type="dxa"/>
            <w:vMerge/>
            <w:tcBorders>
              <w:left w:val="nil"/>
              <w:bottom w:val="nil"/>
              <w:right w:val="nil"/>
            </w:tcBorders>
          </w:tcPr>
          <w:p w14:paraId="1CD15F8A"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274B0162"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0380D4B0" w14:textId="77777777" w:rsidR="00014F52" w:rsidRPr="00CB27F6" w:rsidRDefault="00014F52" w:rsidP="006F1FCD">
            <w:pPr>
              <w:pStyle w:val="IPA-Hinweistexte"/>
              <w:rPr>
                <w:i w:val="0"/>
                <w:vanish w:val="0"/>
                <w:color w:val="auto"/>
                <w:sz w:val="14"/>
                <w:szCs w:val="14"/>
                <w:lang w:eastAsia="de-DE"/>
              </w:rPr>
            </w:pPr>
          </w:p>
        </w:tc>
      </w:tr>
      <w:tr w:rsidR="00014F52" w14:paraId="11C62302" w14:textId="77777777" w:rsidTr="006F1FCD">
        <w:trPr>
          <w:trHeight w:val="407"/>
          <w:hidden w:val="0"/>
        </w:trPr>
        <w:tc>
          <w:tcPr>
            <w:tcW w:w="3369" w:type="dxa"/>
            <w:vMerge/>
            <w:tcBorders>
              <w:left w:val="nil"/>
              <w:bottom w:val="nil"/>
              <w:right w:val="nil"/>
            </w:tcBorders>
          </w:tcPr>
          <w:p w14:paraId="4C49E082"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4936C3C1"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550090F6" w14:textId="77777777" w:rsidR="00014F52" w:rsidRPr="00DA54FE" w:rsidRDefault="00014F52" w:rsidP="006F1FCD">
            <w:pPr>
              <w:pStyle w:val="IPA-Hinweistexte"/>
              <w:rPr>
                <w:i w:val="0"/>
                <w:vanish w:val="0"/>
                <w:color w:val="auto"/>
                <w:lang w:val="de-DE" w:eastAsia="de-DE"/>
              </w:rPr>
            </w:pPr>
            <w:r w:rsidRPr="00CB27F6">
              <w:rPr>
                <w:i w:val="0"/>
                <w:vanish w:val="0"/>
                <w:color w:val="auto"/>
                <w:lang w:eastAsia="de-DE"/>
              </w:rPr>
              <w:t>ln -s development.cfg buildout.cfg</w:t>
            </w:r>
          </w:p>
        </w:tc>
      </w:tr>
      <w:tr w:rsidR="00014F52" w14:paraId="641EA1DD" w14:textId="77777777" w:rsidTr="006F1FCD">
        <w:trPr>
          <w:trHeight w:val="129"/>
          <w:hidden w:val="0"/>
        </w:trPr>
        <w:tc>
          <w:tcPr>
            <w:tcW w:w="3369" w:type="dxa"/>
            <w:vMerge/>
            <w:tcBorders>
              <w:left w:val="nil"/>
              <w:bottom w:val="nil"/>
              <w:right w:val="nil"/>
            </w:tcBorders>
          </w:tcPr>
          <w:p w14:paraId="7939BDF1"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3738CBED"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18F402DD" w14:textId="77777777" w:rsidR="00014F52" w:rsidRPr="00CB27F6" w:rsidRDefault="00014F52" w:rsidP="006F1FCD">
            <w:pPr>
              <w:pStyle w:val="IPA-Hinweistexte"/>
              <w:rPr>
                <w:i w:val="0"/>
                <w:vanish w:val="0"/>
                <w:color w:val="auto"/>
                <w:sz w:val="14"/>
                <w:szCs w:val="14"/>
                <w:lang w:eastAsia="de-DE"/>
              </w:rPr>
            </w:pPr>
          </w:p>
        </w:tc>
      </w:tr>
      <w:tr w:rsidR="00014F52" w14:paraId="6CB80BC0" w14:textId="77777777" w:rsidTr="006F1FCD">
        <w:trPr>
          <w:hidden w:val="0"/>
        </w:trPr>
        <w:tc>
          <w:tcPr>
            <w:tcW w:w="3369" w:type="dxa"/>
            <w:vMerge/>
            <w:tcBorders>
              <w:left w:val="nil"/>
              <w:bottom w:val="nil"/>
              <w:right w:val="nil"/>
            </w:tcBorders>
          </w:tcPr>
          <w:p w14:paraId="0634835D"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27A045BA"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4A9FBA39" w14:textId="77777777" w:rsidR="00014F52" w:rsidRPr="00CB27F6" w:rsidRDefault="00014F52" w:rsidP="006F1FCD">
            <w:pPr>
              <w:pStyle w:val="IPA-Hinweistexte"/>
              <w:rPr>
                <w:rFonts w:cs="Arial"/>
                <w:i w:val="0"/>
                <w:vanish w:val="0"/>
                <w:color w:val="000000"/>
                <w:sz w:val="20"/>
                <w:szCs w:val="20"/>
              </w:rPr>
            </w:pPr>
            <w:r w:rsidRPr="00CB27F6">
              <w:rPr>
                <w:i w:val="0"/>
                <w:vanish w:val="0"/>
                <w:color w:val="auto"/>
                <w:lang w:eastAsia="de-DE"/>
              </w:rPr>
              <w:t>/Users/mischu/Plone/python/python-2.7/bin/python2.7 bootstrap.py</w:t>
            </w:r>
          </w:p>
        </w:tc>
      </w:tr>
      <w:tr w:rsidR="00014F52" w14:paraId="604E4A2E" w14:textId="77777777" w:rsidTr="006F1FCD">
        <w:trPr>
          <w:trHeight w:val="141"/>
          <w:hidden w:val="0"/>
        </w:trPr>
        <w:tc>
          <w:tcPr>
            <w:tcW w:w="3369" w:type="dxa"/>
            <w:vMerge/>
            <w:tcBorders>
              <w:left w:val="nil"/>
              <w:bottom w:val="nil"/>
              <w:right w:val="nil"/>
            </w:tcBorders>
          </w:tcPr>
          <w:p w14:paraId="6BA7A5EE"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19958BEE" w14:textId="77777777" w:rsidR="00014F52" w:rsidRPr="00761223" w:rsidRDefault="00014F52" w:rsidP="006F1FCD">
            <w:pPr>
              <w:autoSpaceDE w:val="0"/>
              <w:autoSpaceDN w:val="0"/>
              <w:adjustRightInd w:val="0"/>
              <w:spacing w:line="288" w:lineRule="auto"/>
              <w:rPr>
                <w:i/>
                <w:vanish/>
                <w:sz w:val="14"/>
                <w:szCs w:val="14"/>
                <w:lang w:eastAsia="de-DE"/>
              </w:rPr>
            </w:pPr>
          </w:p>
        </w:tc>
        <w:tc>
          <w:tcPr>
            <w:tcW w:w="5500" w:type="dxa"/>
            <w:tcBorders>
              <w:left w:val="nil"/>
              <w:right w:val="nil"/>
            </w:tcBorders>
            <w:vAlign w:val="center"/>
          </w:tcPr>
          <w:p w14:paraId="1925F5AA" w14:textId="77777777" w:rsidR="00014F52" w:rsidRPr="00CB27F6" w:rsidRDefault="00014F52" w:rsidP="006F1FCD">
            <w:pPr>
              <w:autoSpaceDE w:val="0"/>
              <w:autoSpaceDN w:val="0"/>
              <w:adjustRightInd w:val="0"/>
              <w:spacing w:line="288" w:lineRule="auto"/>
              <w:rPr>
                <w:i/>
                <w:vanish/>
                <w:sz w:val="4"/>
                <w:szCs w:val="4"/>
                <w:lang w:eastAsia="de-DE"/>
              </w:rPr>
            </w:pPr>
          </w:p>
        </w:tc>
      </w:tr>
      <w:tr w:rsidR="00014F52" w14:paraId="46E06201" w14:textId="77777777" w:rsidTr="006F1FCD">
        <w:trPr>
          <w:trHeight w:val="697"/>
          <w:hidden w:val="0"/>
        </w:trPr>
        <w:tc>
          <w:tcPr>
            <w:tcW w:w="3369" w:type="dxa"/>
            <w:vMerge/>
            <w:tcBorders>
              <w:left w:val="nil"/>
              <w:bottom w:val="nil"/>
              <w:right w:val="nil"/>
            </w:tcBorders>
          </w:tcPr>
          <w:p w14:paraId="3680B53B"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02B56F34" w14:textId="77777777" w:rsidR="00014F52" w:rsidRPr="00761223" w:rsidRDefault="00014F52" w:rsidP="00014F52">
            <w:pPr>
              <w:pStyle w:val="ListParagraph"/>
              <w:numPr>
                <w:ilvl w:val="0"/>
                <w:numId w:val="36"/>
              </w:numPr>
              <w:autoSpaceDE w:val="0"/>
              <w:autoSpaceDN w:val="0"/>
              <w:adjustRightInd w:val="0"/>
              <w:spacing w:line="288" w:lineRule="auto"/>
              <w:rPr>
                <w:rFonts w:cs="Arial"/>
                <w:color w:val="000000"/>
                <w:sz w:val="14"/>
                <w:szCs w:val="14"/>
                <w:lang w:val="de-DE"/>
              </w:rPr>
            </w:pPr>
          </w:p>
        </w:tc>
        <w:tc>
          <w:tcPr>
            <w:tcW w:w="5500" w:type="dxa"/>
            <w:tcBorders>
              <w:bottom w:val="single" w:sz="4" w:space="0" w:color="auto"/>
            </w:tcBorders>
            <w:vAlign w:val="center"/>
          </w:tcPr>
          <w:p w14:paraId="0577DE68" w14:textId="77777777" w:rsidR="00014F52" w:rsidRPr="0024164C" w:rsidRDefault="00014F52" w:rsidP="00014F52">
            <w:pPr>
              <w:pStyle w:val="ListParagraph"/>
              <w:numPr>
                <w:ilvl w:val="0"/>
                <w:numId w:val="36"/>
              </w:numPr>
              <w:autoSpaceDE w:val="0"/>
              <w:autoSpaceDN w:val="0"/>
              <w:adjustRightInd w:val="0"/>
              <w:spacing w:line="288" w:lineRule="auto"/>
              <w:rPr>
                <w:rFonts w:eastAsia="Times New Roman" w:cs="Times New Roman"/>
                <w:lang w:eastAsia="de-DE"/>
              </w:rPr>
            </w:pPr>
            <w:r w:rsidRPr="0024164C">
              <w:rPr>
                <w:rFonts w:eastAsia="Times New Roman" w:cs="Times New Roman"/>
                <w:lang w:eastAsia="de-DE"/>
              </w:rPr>
              <w:t>Instanzenname eintragen</w:t>
            </w:r>
          </w:p>
          <w:p w14:paraId="629BFE51" w14:textId="77777777" w:rsidR="00014F52" w:rsidRPr="0024164C" w:rsidRDefault="00014F52" w:rsidP="00014F52">
            <w:pPr>
              <w:pStyle w:val="ListParagraph"/>
              <w:numPr>
                <w:ilvl w:val="0"/>
                <w:numId w:val="36"/>
              </w:numPr>
              <w:autoSpaceDE w:val="0"/>
              <w:autoSpaceDN w:val="0"/>
              <w:adjustRightInd w:val="0"/>
              <w:spacing w:line="288" w:lineRule="auto"/>
              <w:rPr>
                <w:rFonts w:eastAsia="Times New Roman" w:cs="Times New Roman"/>
                <w:lang w:eastAsia="de-DE"/>
              </w:rPr>
            </w:pPr>
            <w:r w:rsidRPr="0024164C">
              <w:rPr>
                <w:rFonts w:eastAsia="Times New Roman" w:cs="Times New Roman"/>
                <w:lang w:eastAsia="de-DE"/>
              </w:rPr>
              <w:t>Instanzennummern eingeben</w:t>
            </w:r>
          </w:p>
          <w:p w14:paraId="157865A7" w14:textId="77777777" w:rsidR="00014F52" w:rsidRPr="00CB27F6" w:rsidRDefault="00014F52" w:rsidP="00014F52">
            <w:pPr>
              <w:pStyle w:val="ListParagraph"/>
              <w:numPr>
                <w:ilvl w:val="0"/>
                <w:numId w:val="36"/>
              </w:numPr>
              <w:autoSpaceDE w:val="0"/>
              <w:autoSpaceDN w:val="0"/>
              <w:adjustRightInd w:val="0"/>
              <w:spacing w:line="288" w:lineRule="auto"/>
              <w:rPr>
                <w:rFonts w:cs="Arial"/>
                <w:color w:val="000000"/>
                <w:sz w:val="20"/>
                <w:szCs w:val="20"/>
                <w:lang w:val="de-DE"/>
              </w:rPr>
            </w:pPr>
            <w:r w:rsidRPr="0024164C">
              <w:rPr>
                <w:rFonts w:eastAsia="Times New Roman" w:cs="Times New Roman"/>
                <w:lang w:eastAsia="de-DE"/>
              </w:rPr>
              <w:t>Teamraum-Version angeben</w:t>
            </w:r>
          </w:p>
        </w:tc>
      </w:tr>
      <w:tr w:rsidR="00014F52" w14:paraId="0F2107E4" w14:textId="77777777" w:rsidTr="006F1FCD">
        <w:trPr>
          <w:trHeight w:val="99"/>
          <w:hidden w:val="0"/>
        </w:trPr>
        <w:tc>
          <w:tcPr>
            <w:tcW w:w="3369" w:type="dxa"/>
            <w:vMerge/>
            <w:tcBorders>
              <w:left w:val="nil"/>
              <w:bottom w:val="nil"/>
              <w:right w:val="nil"/>
            </w:tcBorders>
          </w:tcPr>
          <w:p w14:paraId="291C8BE5"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472F8743" w14:textId="77777777" w:rsidR="00014F52" w:rsidRPr="00761223" w:rsidRDefault="00014F52" w:rsidP="006F1FCD">
            <w:pPr>
              <w:autoSpaceDE w:val="0"/>
              <w:autoSpaceDN w:val="0"/>
              <w:adjustRightInd w:val="0"/>
              <w:spacing w:line="288" w:lineRule="auto"/>
              <w:rPr>
                <w:i/>
                <w:vanish/>
                <w:sz w:val="14"/>
                <w:szCs w:val="14"/>
                <w:lang w:eastAsia="de-DE"/>
              </w:rPr>
            </w:pPr>
          </w:p>
        </w:tc>
        <w:tc>
          <w:tcPr>
            <w:tcW w:w="5500" w:type="dxa"/>
            <w:tcBorders>
              <w:left w:val="nil"/>
              <w:right w:val="nil"/>
            </w:tcBorders>
            <w:vAlign w:val="center"/>
          </w:tcPr>
          <w:p w14:paraId="05650297" w14:textId="77777777" w:rsidR="00014F52" w:rsidRPr="00CB27F6" w:rsidRDefault="00014F52" w:rsidP="006F1FCD">
            <w:pPr>
              <w:autoSpaceDE w:val="0"/>
              <w:autoSpaceDN w:val="0"/>
              <w:adjustRightInd w:val="0"/>
              <w:spacing w:line="288" w:lineRule="auto"/>
              <w:rPr>
                <w:i/>
                <w:vanish/>
                <w:sz w:val="14"/>
                <w:szCs w:val="14"/>
                <w:lang w:eastAsia="de-DE"/>
              </w:rPr>
            </w:pPr>
          </w:p>
        </w:tc>
      </w:tr>
      <w:tr w:rsidR="00014F52" w14:paraId="7A2CE6E5" w14:textId="77777777" w:rsidTr="006F1FCD">
        <w:trPr>
          <w:trHeight w:val="612"/>
          <w:hidden w:val="0"/>
        </w:trPr>
        <w:tc>
          <w:tcPr>
            <w:tcW w:w="3369" w:type="dxa"/>
            <w:vMerge/>
            <w:tcBorders>
              <w:left w:val="nil"/>
              <w:bottom w:val="nil"/>
              <w:right w:val="nil"/>
            </w:tcBorders>
          </w:tcPr>
          <w:p w14:paraId="01386FAD"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6D20FC03" w14:textId="77777777" w:rsidR="00014F52" w:rsidRPr="00761223" w:rsidRDefault="00014F52" w:rsidP="006F1FCD">
            <w:pPr>
              <w:autoSpaceDE w:val="0"/>
              <w:autoSpaceDN w:val="0"/>
              <w:adjustRightInd w:val="0"/>
              <w:spacing w:line="288" w:lineRule="auto"/>
              <w:rPr>
                <w:rFonts w:eastAsia="Times New Roman" w:cs="Times New Roman"/>
                <w:sz w:val="14"/>
                <w:szCs w:val="14"/>
                <w:lang w:eastAsia="de-DE"/>
              </w:rPr>
            </w:pPr>
          </w:p>
        </w:tc>
        <w:tc>
          <w:tcPr>
            <w:tcW w:w="5500" w:type="dxa"/>
            <w:vAlign w:val="center"/>
          </w:tcPr>
          <w:p w14:paraId="2570F9D3" w14:textId="77777777" w:rsidR="00014F52" w:rsidRPr="00CB27F6" w:rsidRDefault="00014F52" w:rsidP="006F1FCD">
            <w:pPr>
              <w:keepNext/>
              <w:autoSpaceDE w:val="0"/>
              <w:autoSpaceDN w:val="0"/>
              <w:adjustRightInd w:val="0"/>
              <w:spacing w:line="288" w:lineRule="auto"/>
              <w:rPr>
                <w:rFonts w:cs="Arial"/>
                <w:color w:val="000000"/>
                <w:sz w:val="20"/>
                <w:szCs w:val="20"/>
              </w:rPr>
            </w:pPr>
            <w:r w:rsidRPr="00CB27F6">
              <w:rPr>
                <w:rFonts w:eastAsia="Times New Roman" w:cs="Times New Roman"/>
                <w:lang w:eastAsia="de-DE"/>
              </w:rPr>
              <w:t>Bin/buildout</w:t>
            </w:r>
          </w:p>
        </w:tc>
      </w:tr>
    </w:tbl>
    <w:p w14:paraId="27A2D7D4" w14:textId="77777777" w:rsidR="00014F52" w:rsidRDefault="00014F52" w:rsidP="00014F52">
      <w:pPr>
        <w:pStyle w:val="Caption"/>
      </w:pPr>
      <w:bookmarkStart w:id="87" w:name="_Toc387424556"/>
      <w:bookmarkStart w:id="88" w:name="_Toc262126607"/>
      <w:r>
        <w:t xml:space="preserve">Tabelle </w:t>
      </w:r>
      <w:r w:rsidR="00DC592A">
        <w:fldChar w:fldCharType="begin"/>
      </w:r>
      <w:r w:rsidR="00DC592A">
        <w:instrText xml:space="preserve"> SEQ Tabelle \* ARABIC </w:instrText>
      </w:r>
      <w:r w:rsidR="00DC592A">
        <w:fldChar w:fldCharType="separate"/>
      </w:r>
      <w:r>
        <w:rPr>
          <w:noProof/>
        </w:rPr>
        <w:t>4</w:t>
      </w:r>
      <w:r w:rsidR="00DC592A">
        <w:rPr>
          <w:noProof/>
        </w:rPr>
        <w:fldChar w:fldCharType="end"/>
      </w:r>
      <w:r>
        <w:t>: Ist-Ablauf Plattform aufsetzten 1</w:t>
      </w:r>
      <w:bookmarkEnd w:id="87"/>
      <w:bookmarkEnd w:id="88"/>
    </w:p>
    <w:p w14:paraId="2D3EA494" w14:textId="77777777" w:rsidR="00014F52" w:rsidRPr="0033686B" w:rsidRDefault="00014F52" w:rsidP="00014F52"/>
    <w:tbl>
      <w:tblPr>
        <w:tblStyle w:val="TableGrid"/>
        <w:tblW w:w="0" w:type="auto"/>
        <w:tblLook w:val="04A0" w:firstRow="1" w:lastRow="0" w:firstColumn="1" w:lastColumn="0" w:noHBand="0" w:noVBand="1"/>
      </w:tblPr>
      <w:tblGrid>
        <w:gridCol w:w="3510"/>
      </w:tblGrid>
      <w:tr w:rsidR="00014F52" w14:paraId="4692AFE0" w14:textId="77777777" w:rsidTr="006F1FCD">
        <w:trPr>
          <w:hidden w:val="0"/>
        </w:trPr>
        <w:tc>
          <w:tcPr>
            <w:tcW w:w="3510" w:type="dxa"/>
            <w:tcBorders>
              <w:bottom w:val="single" w:sz="4" w:space="0" w:color="auto"/>
            </w:tcBorders>
          </w:tcPr>
          <w:p w14:paraId="573C7CF5" w14:textId="77777777" w:rsidR="00014F52" w:rsidRPr="00CB27F6" w:rsidRDefault="00014F52" w:rsidP="006F1FCD">
            <w:pPr>
              <w:pStyle w:val="IPA-Hinweistexte"/>
              <w:rPr>
                <w:b/>
                <w:i w:val="0"/>
                <w:vanish w:val="0"/>
                <w:color w:val="auto"/>
                <w:lang w:eastAsia="de-DE"/>
              </w:rPr>
            </w:pPr>
            <w:r w:rsidRPr="00CB27F6">
              <w:rPr>
                <w:b/>
                <w:i w:val="0"/>
                <w:vanish w:val="0"/>
                <w:color w:val="auto"/>
                <w:lang w:eastAsia="de-DE"/>
              </w:rPr>
              <w:t>Weitere Durchführungsschritte</w:t>
            </w:r>
          </w:p>
        </w:tc>
      </w:tr>
      <w:tr w:rsidR="00014F52" w14:paraId="23C23AB3" w14:textId="77777777" w:rsidTr="006F1FCD">
        <w:trPr>
          <w:hidden w:val="0"/>
        </w:trPr>
        <w:tc>
          <w:tcPr>
            <w:tcW w:w="3510" w:type="dxa"/>
            <w:tcBorders>
              <w:left w:val="nil"/>
              <w:bottom w:val="nil"/>
              <w:right w:val="nil"/>
            </w:tcBorders>
          </w:tcPr>
          <w:p w14:paraId="0471FB4C" w14:textId="77777777" w:rsidR="00014F52" w:rsidRPr="002D1D90" w:rsidRDefault="00014F52" w:rsidP="006F1FCD">
            <w:pPr>
              <w:pStyle w:val="IPA-Hinweistexte"/>
              <w:rPr>
                <w:b/>
                <w:i w:val="0"/>
                <w:vanish w:val="0"/>
                <w:color w:val="auto"/>
                <w:sz w:val="2"/>
                <w:szCs w:val="2"/>
                <w:lang w:eastAsia="de-DE"/>
              </w:rPr>
            </w:pPr>
          </w:p>
        </w:tc>
      </w:tr>
      <w:tr w:rsidR="00014F52" w14:paraId="15B6F2C5" w14:textId="77777777" w:rsidTr="006F1FCD">
        <w:tc>
          <w:tcPr>
            <w:tcW w:w="3510" w:type="dxa"/>
            <w:tcBorders>
              <w:top w:val="nil"/>
              <w:left w:val="nil"/>
              <w:bottom w:val="nil"/>
              <w:right w:val="nil"/>
            </w:tcBorders>
          </w:tcPr>
          <w:p w14:paraId="6D529F52" w14:textId="6D645E6E" w:rsidR="00014F52" w:rsidRDefault="00014F52" w:rsidP="006F1FCD">
            <w:pPr>
              <w:pStyle w:val="IPA-Hinweistexte"/>
              <w:keepNext/>
              <w:rPr>
                <w:i w:val="0"/>
                <w:vanish w:val="0"/>
                <w:color w:val="auto"/>
                <w:lang w:eastAsia="de-DE"/>
              </w:rPr>
            </w:pPr>
            <w:r>
              <w:rPr>
                <w:noProof/>
                <w:lang w:val="en-US"/>
              </w:rPr>
              <w:drawing>
                <wp:inline distT="0" distB="0" distL="0" distR="0" wp14:anchorId="519AEADB" wp14:editId="540C0D3A">
                  <wp:extent cx="2065655" cy="221805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5655" cy="2218055"/>
                          </a:xfrm>
                          <a:prstGeom prst="rect">
                            <a:avLst/>
                          </a:prstGeom>
                          <a:noFill/>
                          <a:ln>
                            <a:noFill/>
                          </a:ln>
                        </pic:spPr>
                      </pic:pic>
                    </a:graphicData>
                  </a:graphic>
                </wp:inline>
              </w:drawing>
            </w:r>
          </w:p>
        </w:tc>
      </w:tr>
    </w:tbl>
    <w:p w14:paraId="268C2B49" w14:textId="77777777" w:rsidR="00014F52" w:rsidRDefault="00014F52" w:rsidP="00014F52">
      <w:pPr>
        <w:pStyle w:val="Caption"/>
      </w:pPr>
      <w:bookmarkStart w:id="89" w:name="_Toc387424557"/>
      <w:bookmarkStart w:id="90" w:name="_Toc262126608"/>
      <w:r>
        <w:t xml:space="preserve">Tabelle </w:t>
      </w:r>
      <w:r w:rsidR="00DC592A">
        <w:fldChar w:fldCharType="begin"/>
      </w:r>
      <w:r w:rsidR="00DC592A">
        <w:instrText xml:space="preserve"> SEQ Tabelle \* ARABIC </w:instrText>
      </w:r>
      <w:r w:rsidR="00DC592A">
        <w:fldChar w:fldCharType="separate"/>
      </w:r>
      <w:r>
        <w:rPr>
          <w:noProof/>
        </w:rPr>
        <w:t>5</w:t>
      </w:r>
      <w:r w:rsidR="00DC592A">
        <w:rPr>
          <w:noProof/>
        </w:rPr>
        <w:fldChar w:fldCharType="end"/>
      </w:r>
      <w:r>
        <w:t>: Ist-</w:t>
      </w:r>
      <w:r w:rsidRPr="00B211B0">
        <w:t>Ablauf Plattform aufsetzten</w:t>
      </w:r>
      <w:r>
        <w:t xml:space="preserve"> 2</w:t>
      </w:r>
      <w:bookmarkEnd w:id="89"/>
      <w:bookmarkEnd w:id="90"/>
    </w:p>
    <w:p w14:paraId="6A656071" w14:textId="77777777" w:rsidR="00014F52" w:rsidRPr="0033686B" w:rsidRDefault="00014F52" w:rsidP="00014F52"/>
    <w:p w14:paraId="4E31AF7C" w14:textId="77777777" w:rsidR="00014F52" w:rsidRPr="00FA79D2" w:rsidRDefault="00014F52" w:rsidP="00014F52">
      <w:pPr>
        <w:pStyle w:val="IPA-Hinweistexte"/>
        <w:rPr>
          <w:b/>
          <w:i w:val="0"/>
          <w:vanish w:val="0"/>
          <w:color w:val="auto"/>
          <w:lang w:eastAsia="de-DE"/>
        </w:rPr>
      </w:pPr>
      <w:r w:rsidRPr="00FA79D2">
        <w:rPr>
          <w:b/>
          <w:i w:val="0"/>
          <w:vanish w:val="0"/>
          <w:color w:val="auto"/>
          <w:lang w:eastAsia="de-DE"/>
        </w:rPr>
        <w:t>Soll:</w:t>
      </w:r>
    </w:p>
    <w:p w14:paraId="6325F91E" w14:textId="77777777" w:rsidR="00014F52" w:rsidRDefault="00014F52" w:rsidP="00014F52">
      <w:pPr>
        <w:pStyle w:val="IPA-Hinweistexte"/>
        <w:rPr>
          <w:i w:val="0"/>
          <w:vanish w:val="0"/>
          <w:color w:val="auto"/>
          <w:lang w:eastAsia="de-DE"/>
        </w:rPr>
      </w:pPr>
      <w:r>
        <w:rPr>
          <w:i w:val="0"/>
          <w:vanish w:val="0"/>
          <w:color w:val="auto"/>
          <w:lang w:eastAsia="de-DE"/>
        </w:rPr>
        <w:t xml:space="preserve">Eine Demoplattform soll mit den neusten Releases, Beispielinhalten und Beispielbenutzer automatisch aufgesetzt und im Internet bereitgestellt werden können. Dies ermöglicht interessierten Personen, die Lösungen von 4teamwork zu testen und vermindert das Risiko, einen Release freizugeben welcher noch Fehler enthält. Zudem wird die Qualität des Releases erhöht und die Arbeit für den Entwickler erleichtert. Ein weiterer Anwendungsfall, welcher auf demselben Verfahren beruht, ist das Testen von sogenannten Release Candidates. </w:t>
      </w:r>
    </w:p>
    <w:p w14:paraId="42D2E245" w14:textId="77777777" w:rsidR="00014F52" w:rsidRDefault="00014F52" w:rsidP="00014F52">
      <w:pPr>
        <w:pStyle w:val="IPA-Hinweistexte"/>
        <w:rPr>
          <w:i w:val="0"/>
          <w:vanish w:val="0"/>
          <w:color w:val="auto"/>
          <w:lang w:eastAsia="de-DE"/>
        </w:rPr>
      </w:pPr>
      <w:r>
        <w:rPr>
          <w:i w:val="0"/>
          <w:vanish w:val="0"/>
          <w:color w:val="auto"/>
          <w:lang w:eastAsia="de-DE"/>
        </w:rPr>
        <w:t>Der zukünftige Prozess sieht folgendermassen aus:</w:t>
      </w:r>
    </w:p>
    <w:p w14:paraId="2F3F39E6" w14:textId="77777777" w:rsidR="00014F52" w:rsidRDefault="00014F52" w:rsidP="00014F52">
      <w:pPr>
        <w:pStyle w:val="IPA-Hinweistexte"/>
        <w:rPr>
          <w:i w:val="0"/>
          <w:vanish w:val="0"/>
          <w:color w:val="auto"/>
          <w:lang w:eastAsia="de-DE"/>
        </w:rPr>
      </w:pPr>
    </w:p>
    <w:tbl>
      <w:tblPr>
        <w:tblStyle w:val="TableGrid"/>
        <w:tblpPr w:leftFromText="141" w:rightFromText="141" w:vertAnchor="text" w:horzAnchor="margin" w:tblpY="26"/>
        <w:tblW w:w="0" w:type="auto"/>
        <w:tblLook w:val="04A0" w:firstRow="1" w:lastRow="0" w:firstColumn="1" w:lastColumn="0" w:noHBand="0" w:noVBand="1"/>
      </w:tblPr>
      <w:tblGrid>
        <w:gridCol w:w="3510"/>
      </w:tblGrid>
      <w:tr w:rsidR="00014F52" w14:paraId="4B7BBFD9" w14:textId="77777777" w:rsidTr="006F1FCD">
        <w:trPr>
          <w:hidden w:val="0"/>
        </w:trPr>
        <w:tc>
          <w:tcPr>
            <w:tcW w:w="3510" w:type="dxa"/>
            <w:tcBorders>
              <w:bottom w:val="single" w:sz="4" w:space="0" w:color="auto"/>
            </w:tcBorders>
            <w:vAlign w:val="center"/>
          </w:tcPr>
          <w:p w14:paraId="279CF550" w14:textId="77777777" w:rsidR="00014F52" w:rsidRPr="00CB27F6" w:rsidRDefault="00014F52" w:rsidP="006F1FCD">
            <w:pPr>
              <w:pStyle w:val="IPA-Hinweistexte"/>
              <w:jc w:val="center"/>
              <w:rPr>
                <w:b/>
                <w:i w:val="0"/>
                <w:vanish w:val="0"/>
                <w:color w:val="auto"/>
                <w:lang w:eastAsia="de-DE"/>
              </w:rPr>
            </w:pPr>
            <w:r w:rsidRPr="00CB27F6">
              <w:rPr>
                <w:b/>
                <w:i w:val="0"/>
                <w:vanish w:val="0"/>
                <w:color w:val="auto"/>
                <w:lang w:eastAsia="de-DE"/>
              </w:rPr>
              <w:t>Durchführungsschritte</w:t>
            </w:r>
          </w:p>
        </w:tc>
      </w:tr>
      <w:tr w:rsidR="00014F52" w14:paraId="5A84D557" w14:textId="77777777" w:rsidTr="006F1FCD">
        <w:trPr>
          <w:hidden w:val="0"/>
        </w:trPr>
        <w:tc>
          <w:tcPr>
            <w:tcW w:w="3510" w:type="dxa"/>
            <w:tcBorders>
              <w:left w:val="nil"/>
              <w:bottom w:val="nil"/>
              <w:right w:val="nil"/>
            </w:tcBorders>
          </w:tcPr>
          <w:p w14:paraId="657BD41A" w14:textId="77777777" w:rsidR="00014F52" w:rsidRPr="002D1D90" w:rsidRDefault="00014F52" w:rsidP="006F1FCD">
            <w:pPr>
              <w:pStyle w:val="IPA-Hinweistexte"/>
              <w:rPr>
                <w:b/>
                <w:i w:val="0"/>
                <w:vanish w:val="0"/>
                <w:color w:val="auto"/>
                <w:sz w:val="2"/>
                <w:szCs w:val="2"/>
                <w:lang w:eastAsia="de-DE"/>
              </w:rPr>
            </w:pPr>
          </w:p>
        </w:tc>
      </w:tr>
      <w:tr w:rsidR="00014F52" w14:paraId="5CFF75D7" w14:textId="77777777" w:rsidTr="006F1FCD">
        <w:tc>
          <w:tcPr>
            <w:tcW w:w="3510" w:type="dxa"/>
            <w:tcBorders>
              <w:top w:val="nil"/>
              <w:left w:val="nil"/>
              <w:bottom w:val="nil"/>
              <w:right w:val="nil"/>
            </w:tcBorders>
          </w:tcPr>
          <w:p w14:paraId="34F95A06" w14:textId="3E9A2CD0" w:rsidR="00014F52" w:rsidRDefault="00014F52" w:rsidP="006F1FCD">
            <w:pPr>
              <w:pStyle w:val="IPA-Hinweistexte"/>
              <w:keepNext/>
              <w:rPr>
                <w:i w:val="0"/>
                <w:vanish w:val="0"/>
                <w:color w:val="auto"/>
                <w:lang w:eastAsia="de-DE"/>
              </w:rPr>
            </w:pPr>
            <w:r>
              <w:rPr>
                <w:noProof/>
                <w:lang w:val="en-US"/>
              </w:rPr>
              <w:drawing>
                <wp:inline distT="0" distB="0" distL="0" distR="0" wp14:anchorId="3F30A42F" wp14:editId="739BE481">
                  <wp:extent cx="2065655" cy="829945"/>
                  <wp:effectExtent l="0" t="0" r="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5655" cy="829945"/>
                          </a:xfrm>
                          <a:prstGeom prst="rect">
                            <a:avLst/>
                          </a:prstGeom>
                          <a:noFill/>
                          <a:ln>
                            <a:noFill/>
                          </a:ln>
                        </pic:spPr>
                      </pic:pic>
                    </a:graphicData>
                  </a:graphic>
                </wp:inline>
              </w:drawing>
            </w:r>
          </w:p>
        </w:tc>
      </w:tr>
    </w:tbl>
    <w:p w14:paraId="4F5894E4" w14:textId="77777777" w:rsidR="00014F52" w:rsidRDefault="00014F52" w:rsidP="00014F52">
      <w:pPr>
        <w:pStyle w:val="Caption"/>
      </w:pPr>
    </w:p>
    <w:p w14:paraId="1454DC3A" w14:textId="77777777" w:rsidR="00014F52" w:rsidRDefault="00014F52" w:rsidP="00014F52">
      <w:pPr>
        <w:pStyle w:val="Caption"/>
      </w:pPr>
    </w:p>
    <w:p w14:paraId="1691580B" w14:textId="77777777" w:rsidR="00014F52" w:rsidRDefault="00014F52" w:rsidP="00014F52">
      <w:pPr>
        <w:pStyle w:val="Caption"/>
      </w:pPr>
    </w:p>
    <w:p w14:paraId="60EB4F99" w14:textId="77777777" w:rsidR="00014F52" w:rsidRDefault="00014F52" w:rsidP="00014F52">
      <w:pPr>
        <w:pStyle w:val="Caption"/>
      </w:pPr>
    </w:p>
    <w:p w14:paraId="3E5983DD" w14:textId="77777777" w:rsidR="00014F52" w:rsidRDefault="00014F52" w:rsidP="00014F52">
      <w:pPr>
        <w:pStyle w:val="Caption"/>
      </w:pPr>
    </w:p>
    <w:p w14:paraId="0B24829D" w14:textId="77777777" w:rsidR="00014F52" w:rsidRDefault="00014F52" w:rsidP="00014F52">
      <w:pPr>
        <w:pStyle w:val="Caption"/>
      </w:pPr>
      <w:bookmarkStart w:id="91" w:name="_Toc387424558"/>
      <w:bookmarkStart w:id="92" w:name="_Toc262126609"/>
      <w:r>
        <w:t xml:space="preserve">Tabelle </w:t>
      </w:r>
      <w:r w:rsidR="00DC592A">
        <w:fldChar w:fldCharType="begin"/>
      </w:r>
      <w:r w:rsidR="00DC592A">
        <w:instrText xml:space="preserve"> SEQ Tabelle \* ARABIC </w:instrText>
      </w:r>
      <w:r w:rsidR="00DC592A">
        <w:fldChar w:fldCharType="separate"/>
      </w:r>
      <w:r>
        <w:rPr>
          <w:noProof/>
        </w:rPr>
        <w:t>6</w:t>
      </w:r>
      <w:r w:rsidR="00DC592A">
        <w:rPr>
          <w:noProof/>
        </w:rPr>
        <w:fldChar w:fldCharType="end"/>
      </w:r>
      <w:r>
        <w:t xml:space="preserve">: Soll-Ablauf </w:t>
      </w:r>
      <w:r w:rsidRPr="00550ECC">
        <w:t>Plattform aufsetzten</w:t>
      </w:r>
      <w:bookmarkEnd w:id="91"/>
      <w:bookmarkEnd w:id="92"/>
    </w:p>
    <w:p w14:paraId="12B385E6" w14:textId="77777777" w:rsidR="00014F52" w:rsidRPr="00F61FAD" w:rsidRDefault="00014F52" w:rsidP="00014F52">
      <w:pPr>
        <w:pStyle w:val="Heading2"/>
        <w:spacing w:before="120"/>
        <w:rPr>
          <w:color w:val="000000" w:themeColor="text1"/>
        </w:rPr>
      </w:pPr>
      <w:bookmarkStart w:id="93" w:name="_Toc388120185"/>
      <w:r w:rsidRPr="00F61FAD">
        <w:rPr>
          <w:color w:val="000000" w:themeColor="text1"/>
        </w:rPr>
        <w:t>Vorgehensziele</w:t>
      </w:r>
      <w:bookmarkEnd w:id="93"/>
    </w:p>
    <w:p w14:paraId="0C247943" w14:textId="77777777" w:rsidR="00014F52" w:rsidRPr="004B4249" w:rsidRDefault="00014F52" w:rsidP="00014F52">
      <w:pPr>
        <w:pStyle w:val="IPA-Hinweistexte"/>
        <w:spacing w:before="0" w:after="0"/>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6E4CB55C" w14:textId="77777777" w:rsidR="00014F52" w:rsidRPr="006773DB" w:rsidRDefault="00014F52" w:rsidP="00014F52">
      <w:pPr>
        <w:pStyle w:val="IPA-Textkrper"/>
        <w:spacing w:before="0"/>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014F52" w14:paraId="07C5A894" w14:textId="77777777" w:rsidTr="006F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0FD68934" w14:textId="77777777" w:rsidR="00014F52" w:rsidRPr="00F216B0" w:rsidRDefault="00014F52" w:rsidP="006F1FCD">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tcPr>
          <w:p w14:paraId="345A5041" w14:textId="77777777" w:rsidR="00014F52" w:rsidRPr="00F216B0" w:rsidRDefault="00014F52" w:rsidP="006F1FCD">
            <w:pPr>
              <w:pStyle w:val="IPA-Tabelle"/>
              <w:rPr>
                <w:sz w:val="22"/>
                <w:szCs w:val="22"/>
              </w:rPr>
            </w:pPr>
            <w:r w:rsidRPr="00F216B0">
              <w:rPr>
                <w:sz w:val="22"/>
                <w:szCs w:val="22"/>
              </w:rPr>
              <w:t>Erreicht bis</w:t>
            </w:r>
          </w:p>
        </w:tc>
      </w:tr>
      <w:tr w:rsidR="00014F52" w14:paraId="0DF0D3E9"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4E0FCDF" w14:textId="77777777" w:rsidR="00014F52" w:rsidRPr="00F216B0" w:rsidRDefault="00014F52" w:rsidP="006F1FCD">
            <w:pPr>
              <w:pStyle w:val="IPA-Tabelle"/>
              <w:rPr>
                <w:b w:val="0"/>
                <w:sz w:val="22"/>
                <w:szCs w:val="22"/>
              </w:rPr>
            </w:pPr>
            <w:r w:rsidRPr="00F216B0">
              <w:rPr>
                <w:b w:val="0"/>
                <w:sz w:val="22"/>
                <w:szCs w:val="22"/>
              </w:rPr>
              <w:t>Variantenentscheid</w:t>
            </w:r>
            <w:r>
              <w:rPr>
                <w:b w:val="0"/>
                <w:sz w:val="22"/>
                <w:szCs w:val="22"/>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0651DF51" w14:textId="77777777" w:rsidR="00014F52" w:rsidRPr="00F216B0" w:rsidRDefault="00014F52" w:rsidP="006F1FCD">
            <w:pPr>
              <w:pStyle w:val="IPA-Tabelle"/>
              <w:rPr>
                <w:b w:val="0"/>
                <w:sz w:val="22"/>
                <w:szCs w:val="22"/>
              </w:rPr>
            </w:pPr>
            <w:r w:rsidRPr="00F216B0">
              <w:rPr>
                <w:b w:val="0"/>
                <w:sz w:val="22"/>
                <w:szCs w:val="22"/>
              </w:rPr>
              <w:t>06.05.2014</w:t>
            </w:r>
          </w:p>
        </w:tc>
      </w:tr>
      <w:tr w:rsidR="00014F52" w14:paraId="2BA9E4F8"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6AFE4EEF" w14:textId="77777777" w:rsidR="00014F52" w:rsidRPr="00F216B0" w:rsidRDefault="00014F52" w:rsidP="006F1FCD">
            <w:pPr>
              <w:rPr>
                <w:rFonts w:eastAsia="Times New Roman" w:cs="Times New Roman"/>
                <w:b w:val="0"/>
                <w:lang w:val="fr-CH"/>
              </w:rPr>
            </w:pPr>
            <w:r w:rsidRPr="00F216B0">
              <w:rPr>
                <w:b w:val="0"/>
              </w:rPr>
              <w:t>Entwicklung Konzept</w:t>
            </w:r>
            <w:r>
              <w:rPr>
                <w:b w:val="0"/>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vAlign w:val="center"/>
          </w:tcPr>
          <w:p w14:paraId="392716FE" w14:textId="77777777" w:rsidR="00014F52" w:rsidRPr="00F216B0" w:rsidRDefault="00014F52" w:rsidP="006F1FCD">
            <w:pPr>
              <w:pStyle w:val="IPA-Tabelle"/>
              <w:rPr>
                <w:b w:val="0"/>
                <w:sz w:val="22"/>
                <w:szCs w:val="22"/>
              </w:rPr>
            </w:pPr>
            <w:r>
              <w:rPr>
                <w:b w:val="0"/>
                <w:sz w:val="22"/>
                <w:szCs w:val="22"/>
              </w:rPr>
              <w:t>19</w:t>
            </w:r>
            <w:r w:rsidRPr="00F216B0">
              <w:rPr>
                <w:b w:val="0"/>
                <w:sz w:val="22"/>
                <w:szCs w:val="22"/>
              </w:rPr>
              <w:t>.05.2014</w:t>
            </w:r>
          </w:p>
        </w:tc>
      </w:tr>
      <w:tr w:rsidR="00014F52" w14:paraId="0F3743A7"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2FC1B7A4" w14:textId="77777777" w:rsidR="00014F52" w:rsidRPr="00F216B0" w:rsidRDefault="00014F52" w:rsidP="006F1FCD">
            <w:pPr>
              <w:rPr>
                <w:rFonts w:eastAsia="Times New Roman" w:cs="Times New Roman"/>
                <w:b w:val="0"/>
              </w:rPr>
            </w:pPr>
            <w:r w:rsidRPr="00F216B0">
              <w:rPr>
                <w:b w:val="0"/>
              </w:rPr>
              <w:t xml:space="preserve">Automatisierung </w:t>
            </w:r>
            <w:r>
              <w:rPr>
                <w:b w:val="0"/>
              </w:rPr>
              <w:t xml:space="preserve">der </w:t>
            </w:r>
            <w:r w:rsidRPr="00F216B0">
              <w:rPr>
                <w:b w:val="0"/>
              </w:rPr>
              <w:t>Demoplattform</w:t>
            </w:r>
            <w:r>
              <w:rPr>
                <w:b w:val="0"/>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35AED53D" w14:textId="77777777" w:rsidR="00014F52" w:rsidRPr="00F216B0" w:rsidRDefault="00014F52" w:rsidP="006F1FCD">
            <w:pPr>
              <w:pStyle w:val="IPA-Tabelle"/>
              <w:rPr>
                <w:b w:val="0"/>
                <w:sz w:val="22"/>
                <w:szCs w:val="22"/>
              </w:rPr>
            </w:pPr>
            <w:r w:rsidRPr="00F216B0">
              <w:rPr>
                <w:b w:val="0"/>
                <w:sz w:val="22"/>
                <w:szCs w:val="22"/>
              </w:rPr>
              <w:t>20.05.2014</w:t>
            </w:r>
          </w:p>
        </w:tc>
      </w:tr>
      <w:tr w:rsidR="00014F52" w14:paraId="7DABBC96"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562B23E0" w14:textId="77777777" w:rsidR="00014F52" w:rsidRPr="00F216B0" w:rsidRDefault="00014F52" w:rsidP="006F1FCD">
            <w:pPr>
              <w:pStyle w:val="IPA-Tabelle"/>
              <w:rPr>
                <w:b w:val="0"/>
                <w:sz w:val="22"/>
                <w:szCs w:val="22"/>
              </w:rPr>
            </w:pPr>
            <w:r w:rsidRPr="00F216B0">
              <w:rPr>
                <w:rFonts w:eastAsiaTheme="majorEastAsia" w:cstheme="majorBidi"/>
                <w:b w:val="0"/>
                <w:sz w:val="22"/>
                <w:szCs w:val="22"/>
              </w:rPr>
              <w:t>Benutzer und Inhalte</w:t>
            </w:r>
            <w:r>
              <w:rPr>
                <w:rFonts w:eastAsiaTheme="majorEastAsia" w:cstheme="majorBidi"/>
                <w:b w:val="0"/>
                <w:sz w:val="22"/>
                <w:szCs w:val="22"/>
              </w:rPr>
              <w:t xml:space="preserve"> werden automatisch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vAlign w:val="center"/>
          </w:tcPr>
          <w:p w14:paraId="500C29C8" w14:textId="77777777" w:rsidR="00014F52" w:rsidRPr="00F216B0" w:rsidRDefault="00014F52" w:rsidP="006F1FCD">
            <w:pPr>
              <w:pStyle w:val="IPA-Tabelle"/>
              <w:rPr>
                <w:b w:val="0"/>
                <w:sz w:val="22"/>
                <w:szCs w:val="22"/>
              </w:rPr>
            </w:pPr>
            <w:r>
              <w:rPr>
                <w:b w:val="0"/>
                <w:sz w:val="22"/>
                <w:szCs w:val="22"/>
              </w:rPr>
              <w:t>22</w:t>
            </w:r>
            <w:r w:rsidRPr="00F216B0">
              <w:rPr>
                <w:b w:val="0"/>
                <w:sz w:val="22"/>
                <w:szCs w:val="22"/>
              </w:rPr>
              <w:t>.05.2014</w:t>
            </w:r>
          </w:p>
        </w:tc>
      </w:tr>
      <w:tr w:rsidR="00014F52" w14:paraId="03DB169D"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6ECC04" w14:textId="77777777" w:rsidR="00014F52" w:rsidRPr="00F216B0" w:rsidRDefault="00014F52" w:rsidP="006F1FCD">
            <w:pPr>
              <w:pStyle w:val="IPA-Tabelle"/>
              <w:rPr>
                <w:b w:val="0"/>
                <w:sz w:val="22"/>
                <w:szCs w:val="22"/>
              </w:rPr>
            </w:pPr>
            <w:r>
              <w:rPr>
                <w:b w:val="0"/>
                <w:sz w:val="22"/>
                <w:szCs w:val="22"/>
              </w:rPr>
              <w:t>Testfälle werden abgearbeitet.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595834D" w14:textId="77777777" w:rsidR="00014F52" w:rsidRPr="00F216B0" w:rsidRDefault="00014F52" w:rsidP="006F1FCD">
            <w:pPr>
              <w:pStyle w:val="IPA-Tabelle"/>
              <w:rPr>
                <w:b w:val="0"/>
                <w:sz w:val="22"/>
                <w:szCs w:val="22"/>
              </w:rPr>
            </w:pPr>
            <w:r>
              <w:rPr>
                <w:b w:val="0"/>
                <w:sz w:val="22"/>
                <w:szCs w:val="22"/>
              </w:rPr>
              <w:t>26</w:t>
            </w:r>
            <w:r w:rsidRPr="00F216B0">
              <w:rPr>
                <w:b w:val="0"/>
                <w:sz w:val="22"/>
                <w:szCs w:val="22"/>
              </w:rPr>
              <w:t>.05.2014</w:t>
            </w:r>
          </w:p>
        </w:tc>
      </w:tr>
      <w:tr w:rsidR="00014F52" w14:paraId="1AFBB0AC" w14:textId="77777777" w:rsidTr="006F1F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8CCE4" w:themeFill="accent1" w:themeFillTint="66"/>
            <w:vAlign w:val="center"/>
          </w:tcPr>
          <w:p w14:paraId="06FF3F68" w14:textId="77777777" w:rsidR="00014F52" w:rsidRPr="00F216B0" w:rsidRDefault="00014F52" w:rsidP="006F1FCD">
            <w:pPr>
              <w:pStyle w:val="IPA-Tabelle"/>
              <w:rPr>
                <w:b w:val="0"/>
                <w:sz w:val="22"/>
                <w:szCs w:val="22"/>
              </w:rPr>
            </w:pPr>
            <w:r>
              <w:rPr>
                <w:b w:val="0"/>
                <w:sz w:val="22"/>
                <w:szCs w:val="22"/>
              </w:rPr>
              <w:t>Die Applikation wird freigegeben.</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8CCE4" w:themeFill="accent1" w:themeFillTint="66"/>
            <w:vAlign w:val="center"/>
          </w:tcPr>
          <w:p w14:paraId="09303F5E" w14:textId="77777777" w:rsidR="00014F52" w:rsidRPr="00F216B0" w:rsidRDefault="00014F52" w:rsidP="006F1FCD">
            <w:pPr>
              <w:pStyle w:val="IPA-Tabelle"/>
              <w:keepNext/>
              <w:rPr>
                <w:b w:val="0"/>
                <w:sz w:val="22"/>
                <w:szCs w:val="22"/>
              </w:rPr>
            </w:pPr>
            <w:r>
              <w:rPr>
                <w:b w:val="0"/>
                <w:sz w:val="22"/>
                <w:szCs w:val="22"/>
              </w:rPr>
              <w:t>27</w:t>
            </w:r>
            <w:r w:rsidRPr="00F216B0">
              <w:rPr>
                <w:b w:val="0"/>
                <w:sz w:val="22"/>
                <w:szCs w:val="22"/>
              </w:rPr>
              <w:t>.05.2014</w:t>
            </w:r>
          </w:p>
        </w:tc>
      </w:tr>
    </w:tbl>
    <w:p w14:paraId="7AD7615A" w14:textId="775F51CD" w:rsidR="00211B98" w:rsidRDefault="00014F52" w:rsidP="004D4E24">
      <w:pPr>
        <w:pStyle w:val="Caption"/>
        <w:rPr>
          <w:i/>
          <w:vanish/>
          <w:color w:val="auto"/>
          <w:lang w:eastAsia="de-DE"/>
        </w:rPr>
      </w:pPr>
      <w:bookmarkStart w:id="94" w:name="_Toc387424559"/>
      <w:bookmarkStart w:id="95" w:name="_Toc262126610"/>
      <w:r>
        <w:t xml:space="preserve">Tabelle </w:t>
      </w:r>
      <w:r w:rsidR="00DC592A">
        <w:fldChar w:fldCharType="begin"/>
      </w:r>
      <w:r w:rsidR="00DC592A">
        <w:instrText xml:space="preserve"> SEQ Tabelle \* ARABIC </w:instrText>
      </w:r>
      <w:r w:rsidR="00DC592A">
        <w:fldChar w:fldCharType="separate"/>
      </w:r>
      <w:r>
        <w:rPr>
          <w:noProof/>
        </w:rPr>
        <w:t>7</w:t>
      </w:r>
      <w:r w:rsidR="00DC592A">
        <w:rPr>
          <w:noProof/>
        </w:rPr>
        <w:fldChar w:fldCharType="end"/>
      </w:r>
      <w:r>
        <w:t>: Vorgehensziele</w:t>
      </w:r>
      <w:bookmarkEnd w:id="94"/>
      <w:bookmarkEnd w:id="95"/>
    </w:p>
    <w:p w14:paraId="504E6D2E" w14:textId="77777777" w:rsidR="00F61FAD" w:rsidRDefault="00F61FAD" w:rsidP="00260B13">
      <w:pPr>
        <w:pStyle w:val="Heading2"/>
        <w:spacing w:before="120"/>
      </w:pPr>
      <w:bookmarkStart w:id="96" w:name="_Toc261093114"/>
      <w:bookmarkStart w:id="97" w:name="_Toc114965598"/>
      <w:r w:rsidRPr="00F043B9">
        <w:t>Systemziele</w:t>
      </w:r>
      <w:bookmarkEnd w:id="96"/>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die Möglichkeit</w:t>
      </w:r>
      <w:r w:rsidR="00AE53F1">
        <w:t xml:space="preserve"> eines einfachen Aufsetzen einer</w:t>
      </w:r>
      <w:r w:rsidR="00AE53F1" w:rsidRPr="004B4249">
        <w:t xml:space="preserve"> Demoplattform.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98" w:name="_Toc261093115"/>
      <w:r>
        <w:rPr>
          <w:color w:val="000000" w:themeColor="text1"/>
        </w:rPr>
        <w:lastRenderedPageBreak/>
        <w:t>Anwendungsbereich</w:t>
      </w:r>
      <w:bookmarkEnd w:id="98"/>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99" w:name="_Toc261093116"/>
      <w:r>
        <w:lastRenderedPageBreak/>
        <w:t>Anforderungen</w:t>
      </w:r>
      <w:bookmarkEnd w:id="99"/>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wollen wir bis wan?)</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100" w:name="_Toc261093117"/>
      <w:r>
        <w:t>Funktionale Anforderungen</w:t>
      </w:r>
      <w:bookmarkEnd w:id="100"/>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101" w:name="_Toc261093118"/>
      <w:r>
        <w:t>Nicht funktionale Anforderungen</w:t>
      </w:r>
      <w:bookmarkEnd w:id="101"/>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102" w:name="_Toc261093119"/>
      <w:r>
        <w:t>Wirtschaftlichkeit</w:t>
      </w:r>
      <w:bookmarkEnd w:id="102"/>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97"/>
    <w:p w14:paraId="34D4F49B" w14:textId="77777777" w:rsidR="00F61FAD" w:rsidRDefault="00F61FAD">
      <w:pPr>
        <w:tabs>
          <w:tab w:val="left" w:pos="2085"/>
        </w:tabs>
        <w:rPr>
          <w:sz w:val="20"/>
        </w:rPr>
        <w:sectPr w:rsidR="00F61FAD" w:rsidSect="00733060">
          <w:headerReference w:type="first" r:id="rId28"/>
          <w:footerReference w:type="first" r:id="rId29"/>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103" w:name="_Toc114965601"/>
      <w:bookmarkStart w:id="104" w:name="_Toc261093120"/>
      <w:r w:rsidRPr="00E10423">
        <w:lastRenderedPageBreak/>
        <w:t>Risikoanalyse</w:t>
      </w:r>
      <w:bookmarkEnd w:id="103"/>
      <w:bookmarkEnd w:id="104"/>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30"/>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105" w:name="_Toc261093121"/>
      <w:r>
        <w:lastRenderedPageBreak/>
        <w:t>Varianten</w:t>
      </w:r>
      <w:bookmarkEnd w:id="105"/>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r w:rsidRPr="004140C0">
        <w:rPr>
          <w:b/>
        </w:rPr>
        <w:t>Usability</w:t>
      </w:r>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106" w:name="_Toc261093122"/>
      <w:r>
        <w:t>Variante 1</w:t>
      </w:r>
      <w:bookmarkEnd w:id="106"/>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Usability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Usability</w:t>
      </w:r>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107" w:name="_Toc261093123"/>
      <w:r>
        <w:t>Variante 2</w:t>
      </w:r>
      <w:bookmarkEnd w:id="107"/>
    </w:p>
    <w:p w14:paraId="330CCAE0" w14:textId="77777777" w:rsidR="00435642" w:rsidRDefault="00435642" w:rsidP="00435642">
      <w:pPr>
        <w:pStyle w:val="IPA-Textkrper"/>
      </w:pPr>
      <w:r>
        <w:t>Auf einer Linux-Umgebung, werden per Skripts die Webanwendung automatisch installiert und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Usability</w:t>
      </w:r>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Usability</w:t>
      </w:r>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DC592A" w:rsidP="00E1026D">
      <w:pPr>
        <w:pStyle w:val="Heading2"/>
        <w:spacing w:before="120"/>
        <w:rPr>
          <w:color w:val="000000" w:themeColor="text1"/>
        </w:rPr>
      </w:pPr>
      <w:bookmarkStart w:id="108" w:name="_Toc114965599"/>
      <w:bookmarkStart w:id="109"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158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31" o:title=""/>
            <w10:wrap side="right"/>
          </v:shape>
        </w:pict>
      </w:r>
      <w:r w:rsidR="00E1026D" w:rsidRPr="00F61FAD">
        <w:rPr>
          <w:color w:val="000000" w:themeColor="text1"/>
        </w:rPr>
        <w:t>Variantenentscheid</w:t>
      </w:r>
      <w:bookmarkEnd w:id="108"/>
      <w:bookmarkEnd w:id="109"/>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110" w:name="_Toc262126611"/>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626764">
        <w:rPr>
          <w:noProof/>
          <w:sz w:val="16"/>
          <w:szCs w:val="16"/>
        </w:rPr>
        <w:t>2</w:t>
      </w:r>
      <w:r w:rsidRPr="00733060">
        <w:rPr>
          <w:noProof/>
          <w:sz w:val="16"/>
          <w:szCs w:val="16"/>
        </w:rPr>
        <w:fldChar w:fldCharType="end"/>
      </w:r>
      <w:r w:rsidRPr="00733060">
        <w:rPr>
          <w:sz w:val="16"/>
          <w:szCs w:val="16"/>
        </w:rPr>
        <w:t>: Variantenentscheid</w:t>
      </w:r>
      <w:bookmarkEnd w:id="110"/>
    </w:p>
    <w:p w14:paraId="56DCB104" w14:textId="5DA097D6" w:rsidR="00E1026D" w:rsidRDefault="00E1026D" w:rsidP="00E1026D">
      <w:pPr>
        <w:pStyle w:val="Heading3"/>
        <w:rPr>
          <w:color w:val="000000" w:themeColor="text1"/>
        </w:rPr>
      </w:pPr>
      <w:bookmarkStart w:id="111" w:name="_Toc261093125"/>
      <w:r w:rsidRPr="00F61FAD">
        <w:rPr>
          <w:color w:val="000000" w:themeColor="text1"/>
        </w:rPr>
        <w:t>Begründung</w:t>
      </w:r>
      <w:bookmarkEnd w:id="111"/>
    </w:p>
    <w:p w14:paraId="3930D6EB" w14:textId="5E19A927" w:rsidR="0015775A" w:rsidRPr="008B5C8F" w:rsidRDefault="0015775A" w:rsidP="0015775A">
      <w:pPr>
        <w:pStyle w:val="IPA-Textkrper"/>
      </w:pPr>
      <w:r>
        <w:t>Aufgrund des Variantenentscheids, habe ich mich zur Umsetzung per Variante 2 entschieden. Ein sehr grosser Vorteil der Variante per Script ist die Kombination der Flexibilität und Usability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112" w:name="_Toc261093126"/>
      <w:r>
        <w:t>Informationssicherheit und Datenschutz (ISDS)</w:t>
      </w:r>
      <w:bookmarkEnd w:id="112"/>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113" w:name="_Toc261093127"/>
      <w:r>
        <w:t>Lösungen suchen</w:t>
      </w:r>
      <w:bookmarkEnd w:id="113"/>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ript funktionieren / aussehen und aufgebaut sein soll, wurde die Kreativitätstechnik „Brainstorming“ gewählt. Für 5 Minuten wurden alle Ideen zu folgender Fragestell</w:t>
      </w:r>
      <w:r w:rsidR="00C36A35">
        <w:t xml:space="preserve"> </w:t>
      </w:r>
      <w:r>
        <w:t>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dieses </w:t>
      </w:r>
      <w:r w:rsidRPr="00493F0C">
        <w:rPr>
          <w:i/>
        </w:rPr>
        <w:t>?</w:t>
      </w:r>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114" w:name="_Toc261093128"/>
      <w:r>
        <w:t>Freigabe Konzept</w:t>
      </w:r>
      <w:bookmarkEnd w:id="114"/>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Pascal Habegger</w:t>
            </w:r>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115" w:name="_Toc261093129"/>
      <w:r>
        <w:lastRenderedPageBreak/>
        <w:t>Konzept</w:t>
      </w:r>
      <w:bookmarkEnd w:id="115"/>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0453259F" w14:textId="77777777" w:rsidR="0086589C" w:rsidRPr="00A83524" w:rsidRDefault="0086589C" w:rsidP="0086589C">
      <w:pPr>
        <w:pStyle w:val="IPA-Textkrper"/>
      </w:pPr>
      <w:r>
        <w:t xml:space="preserve">In dieser Phase steht die Erarbeitung der Grundlagen betreffend der Realisierung und </w:t>
      </w:r>
      <w:r w:rsidRPr="00A83524">
        <w:t>Einführung des Projektes im Vordergrund.</w:t>
      </w:r>
    </w:p>
    <w:p w14:paraId="43DEC646" w14:textId="77777777" w:rsidR="0086589C" w:rsidRPr="00A83524" w:rsidRDefault="0086589C" w:rsidP="0086589C">
      <w:pPr>
        <w:pStyle w:val="Heading2"/>
        <w:spacing w:before="120"/>
        <w:ind w:left="576" w:hanging="576"/>
      </w:pPr>
      <w:bookmarkStart w:id="116" w:name="_Toc261093130"/>
      <w:r w:rsidRPr="00A83524">
        <w:t>Zusammenfassung</w:t>
      </w:r>
      <w:bookmarkEnd w:id="116"/>
    </w:p>
    <w:p w14:paraId="7E4C993D" w14:textId="15F4D00E" w:rsidR="002F6366" w:rsidRPr="00297108" w:rsidRDefault="00297108" w:rsidP="002F6366">
      <w:pPr>
        <w:pStyle w:val="IPA-Textkrper"/>
      </w:pPr>
      <w:r>
        <w:t xml:space="preserve">Das Produkt konnte in dieser Phase konkretisiert werden. Die Ergebnisse wurden erarbeitet und das Produkt ist auf einer verlässlichen Grundlage geplant und kann dementsprechend auch realisiert werden. Die Konzeption hat ergeben, dass die Realisierung des Projekts als sinnvoll eingestuft werden kann. Die </w:t>
      </w:r>
      <w:r w:rsidRPr="00297108">
        <w:rPr>
          <w:color w:val="FF0000"/>
        </w:rPr>
        <w:t>Wirtschaftlichkeit</w:t>
      </w:r>
      <w:r>
        <w:rPr>
          <w:color w:val="FF0000"/>
        </w:rPr>
        <w:t xml:space="preserve"> ist </w:t>
      </w:r>
      <w:r>
        <w:t>gewährleistet, die</w:t>
      </w:r>
      <w:r w:rsidR="00C017C2">
        <w:t xml:space="preserve"> Ziele </w:t>
      </w:r>
      <w:r>
        <w:t>und d</w:t>
      </w:r>
      <w:r w:rsidR="00C017C2">
        <w:t>ie Anforderung an das Projekt we</w:t>
      </w:r>
      <w:r>
        <w:t>r</w:t>
      </w:r>
      <w:r w:rsidR="00C017C2">
        <w:t>en</w:t>
      </w:r>
      <w:r>
        <w:t>d eingehalten.</w:t>
      </w:r>
    </w:p>
    <w:p w14:paraId="699E736B" w14:textId="77777777" w:rsidR="0086589C" w:rsidRDefault="0086589C" w:rsidP="0086589C">
      <w:pPr>
        <w:pStyle w:val="Heading2"/>
        <w:spacing w:before="120"/>
        <w:ind w:left="576" w:hanging="576"/>
      </w:pPr>
      <w:bookmarkStart w:id="117" w:name="_Toc261093131"/>
      <w:r w:rsidRPr="000F19E3">
        <w:t>Situationsanalyse</w:t>
      </w:r>
      <w:bookmarkEnd w:id="117"/>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118" w:name="_Toc261093132"/>
      <w:r>
        <w:t>Ausgangslage</w:t>
      </w:r>
      <w:bookmarkEnd w:id="118"/>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119" w:name="_Toc261093133"/>
      <w:r>
        <w:t>Ziele und Wünsche</w:t>
      </w:r>
      <w:bookmarkEnd w:id="119"/>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120" w:name="_Toc261093134"/>
      <w:r>
        <w:lastRenderedPageBreak/>
        <w:t>Zielgruppen</w:t>
      </w:r>
      <w:bookmarkEnd w:id="120"/>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121" w:name="_Toc261093135"/>
      <w:r>
        <w:t>Angebot</w:t>
      </w:r>
      <w:bookmarkEnd w:id="121"/>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122" w:name="_Toc261093136"/>
      <w:r>
        <w:t>Zeitrahmen / Budget</w:t>
      </w:r>
      <w:bookmarkEnd w:id="122"/>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123" w:name="_Toc261093137"/>
      <w:r>
        <w:t>Übergeordnete Ziele</w:t>
      </w:r>
      <w:bookmarkEnd w:id="123"/>
    </w:p>
    <w:p w14:paraId="4E3818DC" w14:textId="77777777" w:rsidR="0086589C" w:rsidRDefault="0086589C" w:rsidP="0086589C">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124" w:name="_Toc261093138"/>
      <w:r>
        <w:t>Integration in die bestehende Umgebung</w:t>
      </w:r>
      <w:bookmarkEnd w:id="124"/>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125" w:name="_Toc261093139"/>
      <w:r>
        <w:t>Chancen</w:t>
      </w:r>
      <w:bookmarkEnd w:id="125"/>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Testing“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126" w:name="_Toc261093140"/>
      <w:r w:rsidRPr="0086589C">
        <w:t>Zusammenfassung</w:t>
      </w:r>
      <w:bookmarkEnd w:id="126"/>
      <w:r w:rsidRPr="0086589C">
        <w:t xml:space="preserve"> </w:t>
      </w:r>
    </w:p>
    <w:p w14:paraId="28EC5693" w14:textId="77777777" w:rsidR="0086589C" w:rsidRDefault="0086589C" w:rsidP="0086589C">
      <w:pPr>
        <w:pStyle w:val="IPA-Textkrper"/>
        <w:spacing w:before="0" w:after="0"/>
      </w:pPr>
      <w:r>
        <w:t xml:space="preserve">Das Projekt welches bis zum 27.05.2014 abgeschlossen wird, ermöglicht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127" w:name="_Toc261093141"/>
      <w:r>
        <w:lastRenderedPageBreak/>
        <w:t>Allgemeine Anforderungen</w:t>
      </w:r>
      <w:bookmarkEnd w:id="127"/>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128" w:name="_Toc261093142"/>
      <w:r>
        <w:t>Funktionale Anforderung</w:t>
      </w:r>
      <w:bookmarkEnd w:id="128"/>
    </w:p>
    <w:p w14:paraId="20FBEF80" w14:textId="77777777" w:rsidR="0086589C" w:rsidRDefault="0086589C" w:rsidP="0086589C">
      <w:pPr>
        <w:pStyle w:val="IPA-Textkrper"/>
        <w:numPr>
          <w:ilvl w:val="0"/>
          <w:numId w:val="29"/>
        </w:numPr>
        <w:spacing w:before="0" w:after="0"/>
      </w:pPr>
      <w:r>
        <w:t>Ein Python muss installiert sein, welches mit Plone umgehen kann</w:t>
      </w:r>
    </w:p>
    <w:p w14:paraId="7C1FD198" w14:textId="77777777" w:rsidR="0086589C" w:rsidRDefault="0086589C" w:rsidP="0086589C">
      <w:pPr>
        <w:pStyle w:val="IPA-Textkrper"/>
        <w:numPr>
          <w:ilvl w:val="0"/>
          <w:numId w:val="29"/>
        </w:numPr>
        <w:spacing w:before="0" w:after="0"/>
      </w:pPr>
      <w:r>
        <w:t>Dem Script muss der Pfad zum python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Das Script muss sich auf das entsprechende Git Repository authentifizieren können</w:t>
      </w:r>
    </w:p>
    <w:p w14:paraId="561CC203" w14:textId="77777777" w:rsidR="0086589C" w:rsidRDefault="0086589C" w:rsidP="0086589C">
      <w:pPr>
        <w:pStyle w:val="Heading3"/>
      </w:pPr>
      <w:bookmarkStart w:id="129" w:name="_Toc261093143"/>
      <w:r>
        <w:t>Nicht funktionale Anforderungen</w:t>
      </w:r>
      <w:bookmarkEnd w:id="129"/>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130" w:name="_Toc261093144"/>
      <w:r>
        <w:t>Systemarchitektur</w:t>
      </w:r>
      <w:bookmarkEnd w:id="130"/>
      <w:r>
        <w:t xml:space="preserve"> </w:t>
      </w:r>
    </w:p>
    <w:p w14:paraId="0F90D8AC" w14:textId="77777777" w:rsidR="0086589C" w:rsidRDefault="0086589C" w:rsidP="0086589C">
      <w:pPr>
        <w:pStyle w:val="Heading3"/>
      </w:pPr>
      <w:bookmarkStart w:id="131" w:name="_Toc261093145"/>
      <w:r>
        <w:t>Physikalische Hardware / Software Lokal</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2.53 Ghz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 wird auch die Systemarchitektur des betroffenen Servers benötigt.</w:t>
      </w:r>
    </w:p>
    <w:p w14:paraId="38B089F4" w14:textId="77777777" w:rsidR="0086589C" w:rsidRDefault="0086589C" w:rsidP="0086589C">
      <w:pPr>
        <w:pStyle w:val="Heading3"/>
      </w:pPr>
      <w:bookmarkStart w:id="132" w:name="_Toc261093146"/>
      <w:r>
        <w:t>Physikalische Hardware / Software Server</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lastRenderedPageBreak/>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r>
              <w:t>CentOS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133" w:name="_Toc261093147"/>
      <w:r w:rsidRPr="00D42A55">
        <w:t>Zugriffskonzept</w:t>
      </w:r>
      <w:bookmarkEnd w:id="133"/>
    </w:p>
    <w:p w14:paraId="6B6E4D77" w14:textId="6C812F18"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w:t>
      </w:r>
      <w:r w:rsidR="005A00C0">
        <w:t>Inhaltsstruktur</w:t>
      </w:r>
      <w:r>
        <w:t xml:space="preserve">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Default="00C36A35" w:rsidP="00B55261">
      <w:pPr>
        <w:pStyle w:val="Heading3"/>
      </w:pPr>
      <w:r>
        <w:lastRenderedPageBreak/>
        <w:t>Inhaltsstruktur</w:t>
      </w:r>
    </w:p>
    <w:p w14:paraId="66EAB1DC" w14:textId="3620C683" w:rsidR="00B55261" w:rsidRDefault="00BC204A" w:rsidP="00B55261">
      <w:pPr>
        <w:pStyle w:val="IPA-Textkrper"/>
        <w:rPr>
          <w:b/>
          <w:color w:val="FF0000"/>
        </w:rPr>
      </w:pPr>
      <w:r>
        <w:rPr>
          <w:b/>
          <w:noProof/>
          <w:color w:val="FF0000"/>
          <w:lang w:val="en-US" w:eastAsia="en-US"/>
        </w:rPr>
        <w:drawing>
          <wp:inline distT="0" distB="0" distL="0" distR="0" wp14:anchorId="73FF2EDC" wp14:editId="7BF7E99A">
            <wp:extent cx="6054302" cy="6321393"/>
            <wp:effectExtent l="0" t="0" r="0" b="3810"/>
            <wp:docPr id="24" name="Picture 4" descr="SSD:Users:mischu:Desktop:IPA_michel.weingart:Bilder:Inhaltsstruktur_Gemei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Inhaltsstruktur_Gemein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4734" cy="6321844"/>
                    </a:xfrm>
                    <a:prstGeom prst="rect">
                      <a:avLst/>
                    </a:prstGeom>
                    <a:noFill/>
                    <a:ln>
                      <a:noFill/>
                    </a:ln>
                  </pic:spPr>
                </pic:pic>
              </a:graphicData>
            </a:graphic>
          </wp:inline>
        </w:drawing>
      </w:r>
    </w:p>
    <w:p w14:paraId="32C94C50" w14:textId="75D40E0C" w:rsidR="008C78BF" w:rsidRDefault="008C78BF" w:rsidP="008C78BF">
      <w:pPr>
        <w:pStyle w:val="IPA-Textkrper"/>
        <w:rPr>
          <w:b/>
        </w:rPr>
      </w:pPr>
      <w:r>
        <w:rPr>
          <w:b/>
        </w:rPr>
        <w:t xml:space="preserve">Erläuterung der Typen </w:t>
      </w:r>
    </w:p>
    <w:tbl>
      <w:tblPr>
        <w:tblStyle w:val="LightGrid-Accent1"/>
        <w:tblW w:w="0" w:type="auto"/>
        <w:tblLayout w:type="fixed"/>
        <w:tblLook w:val="01E0" w:firstRow="1" w:lastRow="1" w:firstColumn="1" w:lastColumn="1" w:noHBand="0" w:noVBand="0"/>
      </w:tblPr>
      <w:tblGrid>
        <w:gridCol w:w="2693"/>
        <w:gridCol w:w="4928"/>
      </w:tblGrid>
      <w:tr w:rsidR="001500E3" w14:paraId="1220658D" w14:textId="77777777" w:rsidTr="00150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3C9D020A" w14:textId="77777777" w:rsidR="001500E3" w:rsidRDefault="001500E3"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6E641FAF" w14:textId="77777777" w:rsidR="001500E3" w:rsidRPr="000072B6" w:rsidRDefault="001500E3" w:rsidP="00881B4F">
            <w:pPr>
              <w:pStyle w:val="IPA-Tabelle"/>
              <w:rPr>
                <w:sz w:val="22"/>
                <w:szCs w:val="22"/>
              </w:rPr>
            </w:pPr>
            <w:r>
              <w:rPr>
                <w:sz w:val="22"/>
                <w:szCs w:val="22"/>
              </w:rPr>
              <w:t>Funktion</w:t>
            </w:r>
          </w:p>
        </w:tc>
      </w:tr>
      <w:tr w:rsidR="001500E3" w14:paraId="2E2D6E85"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FE49821" w14:textId="77777777" w:rsidR="001500E3" w:rsidRPr="001500E3" w:rsidRDefault="001500E3" w:rsidP="00EA117A">
            <w:pPr>
              <w:pStyle w:val="IPA-Tabelle"/>
              <w:rPr>
                <w:rFonts w:cs="Arial"/>
                <w:b w:val="0"/>
                <w:sz w:val="22"/>
                <w:szCs w:val="22"/>
              </w:rPr>
            </w:pPr>
            <w:r w:rsidRPr="001500E3">
              <w:rPr>
                <w:rFonts w:cs="Arial"/>
                <w:b w:val="0"/>
                <w:sz w:val="22"/>
                <w:szCs w:val="22"/>
              </w:rPr>
              <w:t>Adressenblock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7FAD15E2" w14:textId="77777777" w:rsidR="001500E3" w:rsidRDefault="001500E3" w:rsidP="00EA117A">
            <w:pPr>
              <w:pStyle w:val="IPA-Tabelle"/>
              <w:rPr>
                <w:rFonts w:cs="Arial"/>
                <w:b w:val="0"/>
                <w:sz w:val="22"/>
                <w:szCs w:val="22"/>
              </w:rPr>
            </w:pPr>
          </w:p>
        </w:tc>
      </w:tr>
      <w:tr w:rsidR="001500E3" w14:paraId="694FE498"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FF5C20E" w14:textId="77777777" w:rsidR="001500E3" w:rsidRPr="001500E3" w:rsidRDefault="001500E3" w:rsidP="00EA117A">
            <w:pPr>
              <w:pStyle w:val="IPA-Tabelle"/>
              <w:rPr>
                <w:rFonts w:cs="Arial"/>
                <w:b w:val="0"/>
                <w:sz w:val="22"/>
                <w:szCs w:val="22"/>
              </w:rPr>
            </w:pPr>
            <w:r w:rsidRPr="001500E3">
              <w:rPr>
                <w:rFonts w:cs="Arial"/>
                <w:b w:val="0"/>
                <w:sz w:val="22"/>
                <w:szCs w:val="22"/>
              </w:rPr>
              <w:t>Arbeitsraum</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224F7B" w14:textId="77777777" w:rsidR="001500E3" w:rsidRDefault="001500E3" w:rsidP="00EA117A">
            <w:pPr>
              <w:pStyle w:val="IPA-Tabelle"/>
              <w:rPr>
                <w:rFonts w:cs="Arial"/>
                <w:b w:val="0"/>
                <w:sz w:val="22"/>
                <w:szCs w:val="22"/>
              </w:rPr>
            </w:pPr>
          </w:p>
        </w:tc>
      </w:tr>
      <w:tr w:rsidR="001500E3" w14:paraId="0777F72D"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9017CED"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22648C" w14:textId="77777777" w:rsidR="001500E3" w:rsidRDefault="001500E3" w:rsidP="00EA117A">
            <w:pPr>
              <w:pStyle w:val="IPA-Tabelle"/>
              <w:rPr>
                <w:rFonts w:cs="Arial"/>
                <w:b w:val="0"/>
                <w:sz w:val="22"/>
                <w:szCs w:val="22"/>
              </w:rPr>
            </w:pPr>
          </w:p>
        </w:tc>
      </w:tr>
      <w:tr w:rsidR="001500E3" w14:paraId="46CFC91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0522230"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F63EB1" w14:textId="77777777" w:rsidR="001500E3" w:rsidRDefault="001500E3" w:rsidP="00EA117A">
            <w:pPr>
              <w:pStyle w:val="IPA-Tabelle"/>
              <w:rPr>
                <w:rFonts w:cs="Arial"/>
                <w:b w:val="0"/>
                <w:sz w:val="22"/>
                <w:szCs w:val="22"/>
              </w:rPr>
            </w:pPr>
          </w:p>
        </w:tc>
      </w:tr>
      <w:tr w:rsidR="001500E3" w14:paraId="040B4BA2"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C6176EE" w14:textId="77777777" w:rsidR="001500E3" w:rsidRPr="001500E3" w:rsidRDefault="001500E3" w:rsidP="00EA117A">
            <w:pPr>
              <w:pStyle w:val="IPA-Tabelle"/>
              <w:rPr>
                <w:rFonts w:cs="Arial"/>
                <w:b w:val="0"/>
                <w:sz w:val="22"/>
                <w:szCs w:val="22"/>
              </w:rPr>
            </w:pPr>
            <w:r w:rsidRPr="001500E3">
              <w:rPr>
                <w:rFonts w:cs="Arial"/>
                <w:b w:val="0"/>
                <w:sz w:val="22"/>
                <w:szCs w:val="22"/>
              </w:rPr>
              <w:t>Contact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1C5590" w14:textId="77777777" w:rsidR="001500E3" w:rsidRDefault="001500E3" w:rsidP="00EA117A">
            <w:pPr>
              <w:pStyle w:val="IPA-Tabelle"/>
              <w:rPr>
                <w:rFonts w:cs="Arial"/>
                <w:b w:val="0"/>
                <w:sz w:val="22"/>
                <w:szCs w:val="22"/>
              </w:rPr>
            </w:pPr>
            <w:r>
              <w:rPr>
                <w:rFonts w:cs="Arial"/>
                <w:b w:val="0"/>
                <w:sz w:val="22"/>
                <w:szCs w:val="22"/>
              </w:rPr>
              <w:t>Wird zum Erfassen eines Kontakts verwendet.</w:t>
            </w:r>
          </w:p>
        </w:tc>
      </w:tr>
      <w:tr w:rsidR="001500E3" w14:paraId="365E85D5"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406142EB" w14:textId="77777777" w:rsidR="001500E3" w:rsidRPr="001500E3" w:rsidRDefault="001500E3" w:rsidP="00881B4F">
            <w:pPr>
              <w:pStyle w:val="IPA-Tabelle"/>
              <w:rPr>
                <w:rFonts w:cs="Arial"/>
                <w:b w:val="0"/>
                <w:sz w:val="22"/>
                <w:szCs w:val="22"/>
              </w:rPr>
            </w:pPr>
            <w:r w:rsidRPr="001500E3">
              <w:rPr>
                <w:rFonts w:cs="Arial"/>
                <w:b w:val="0"/>
                <w:sz w:val="22"/>
                <w:szCs w:val="22"/>
              </w:rPr>
              <w:t>ContentPage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6E510CA2" w14:textId="77777777" w:rsidR="001500E3" w:rsidRPr="00693B96" w:rsidRDefault="001500E3" w:rsidP="00881B4F">
            <w:pPr>
              <w:pStyle w:val="IPA-Tabelle"/>
              <w:rPr>
                <w:rFonts w:cs="Arial"/>
                <w:b w:val="0"/>
                <w:sz w:val="22"/>
                <w:szCs w:val="22"/>
              </w:rPr>
            </w:pPr>
          </w:p>
        </w:tc>
      </w:tr>
      <w:tr w:rsidR="001500E3" w14:paraId="49F795AF"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3411445" w14:textId="77777777" w:rsidR="001500E3" w:rsidRPr="001500E3" w:rsidRDefault="001500E3" w:rsidP="00EA117A">
            <w:pPr>
              <w:pStyle w:val="IPA-Tabelle"/>
              <w:rPr>
                <w:rFonts w:cs="Arial"/>
                <w:b w:val="0"/>
                <w:sz w:val="22"/>
                <w:szCs w:val="22"/>
              </w:rPr>
            </w:pPr>
            <w:r w:rsidRPr="001500E3">
              <w:rPr>
                <w:rFonts w:cs="Arial"/>
                <w:b w:val="0"/>
                <w:sz w:val="22"/>
                <w:szCs w:val="22"/>
              </w:rPr>
              <w:t>Events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2B37761" w14:textId="77777777" w:rsidR="001500E3" w:rsidRDefault="001500E3" w:rsidP="00EA117A">
            <w:pPr>
              <w:pStyle w:val="IPA-Tabelle"/>
              <w:rPr>
                <w:rFonts w:cs="Arial"/>
                <w:b w:val="0"/>
                <w:sz w:val="22"/>
                <w:szCs w:val="22"/>
              </w:rPr>
            </w:pPr>
          </w:p>
        </w:tc>
      </w:tr>
      <w:tr w:rsidR="001500E3" w14:paraId="049BDB49"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A36456C" w14:textId="77777777" w:rsidR="001500E3" w:rsidRPr="001500E3" w:rsidRDefault="001500E3" w:rsidP="00EA117A">
            <w:pPr>
              <w:pStyle w:val="IPA-Tabelle"/>
              <w:rPr>
                <w:rFonts w:cs="Arial"/>
                <w:b w:val="0"/>
                <w:sz w:val="22"/>
                <w:szCs w:val="22"/>
              </w:rPr>
            </w:pPr>
            <w:r w:rsidRPr="001500E3">
              <w:rPr>
                <w:rFonts w:cs="Arial"/>
                <w:b w:val="0"/>
                <w:sz w:val="22"/>
                <w:szCs w:val="22"/>
              </w:rPr>
              <w:t>File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F121AD2" w14:textId="77777777" w:rsidR="001500E3" w:rsidRDefault="001500E3" w:rsidP="00EA117A">
            <w:pPr>
              <w:pStyle w:val="IPA-Tabelle"/>
              <w:rPr>
                <w:rFonts w:cs="Arial"/>
                <w:b w:val="0"/>
                <w:sz w:val="22"/>
                <w:szCs w:val="22"/>
              </w:rPr>
            </w:pPr>
          </w:p>
        </w:tc>
      </w:tr>
      <w:tr w:rsidR="001500E3" w14:paraId="4CC1A6E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A382FB2" w14:textId="77777777" w:rsidR="001500E3" w:rsidRPr="001500E3" w:rsidRDefault="001500E3" w:rsidP="00EA117A">
            <w:pPr>
              <w:pStyle w:val="IPA-Tabelle"/>
              <w:rPr>
                <w:rFonts w:cs="Arial"/>
                <w:b w:val="0"/>
                <w:sz w:val="22"/>
                <w:szCs w:val="22"/>
              </w:rPr>
            </w:pPr>
            <w:r w:rsidRPr="001500E3">
              <w:rPr>
                <w:rFonts w:cs="Arial"/>
                <w:b w:val="0"/>
                <w:sz w:val="22"/>
                <w:szCs w:val="22"/>
              </w:rPr>
              <w:lastRenderedPageBreak/>
              <w:t>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88AB801" w14:textId="77777777" w:rsidR="001500E3" w:rsidRPr="00693B96" w:rsidRDefault="001500E3" w:rsidP="00EA117A">
            <w:pPr>
              <w:pStyle w:val="IPA-Tabelle"/>
              <w:rPr>
                <w:rFonts w:cs="Arial"/>
                <w:b w:val="0"/>
                <w:sz w:val="22"/>
                <w:szCs w:val="22"/>
              </w:rPr>
            </w:pPr>
          </w:p>
        </w:tc>
      </w:tr>
      <w:tr w:rsidR="001500E3" w14:paraId="6F94EF3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C2CA9A9" w14:textId="77777777" w:rsidR="001500E3" w:rsidRPr="001500E3" w:rsidRDefault="001500E3" w:rsidP="00EA117A">
            <w:pPr>
              <w:pStyle w:val="IPA-Tabelle"/>
              <w:rPr>
                <w:rFonts w:cs="Arial"/>
                <w:b w:val="0"/>
                <w:sz w:val="22"/>
                <w:szCs w:val="22"/>
              </w:rPr>
            </w:pPr>
            <w:r w:rsidRPr="001500E3">
              <w:rPr>
                <w:rFonts w:cs="Arial"/>
                <w:b w:val="0"/>
                <w:sz w:val="22"/>
                <w:szCs w:val="22"/>
              </w:rPr>
              <w:t>Meeting</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87585A6" w14:textId="77777777" w:rsidR="001500E3" w:rsidRDefault="001500E3" w:rsidP="00EA117A">
            <w:pPr>
              <w:pStyle w:val="IPA-Tabelle"/>
              <w:rPr>
                <w:rFonts w:cs="Arial"/>
                <w:b w:val="0"/>
                <w:sz w:val="22"/>
                <w:szCs w:val="22"/>
              </w:rPr>
            </w:pPr>
          </w:p>
        </w:tc>
      </w:tr>
      <w:tr w:rsidR="001500E3" w14:paraId="121C5F91"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FA92C5A" w14:textId="77777777" w:rsidR="001500E3" w:rsidRPr="001500E3" w:rsidRDefault="001500E3" w:rsidP="00EA117A">
            <w:pPr>
              <w:pStyle w:val="IPA-Tabelle"/>
              <w:rPr>
                <w:rFonts w:cs="Arial"/>
                <w:b w:val="0"/>
                <w:sz w:val="22"/>
                <w:szCs w:val="22"/>
              </w:rPr>
            </w:pPr>
            <w:r w:rsidRPr="001500E3">
              <w:rPr>
                <w:rFonts w:cs="Arial"/>
                <w:b w:val="0"/>
                <w:sz w:val="22"/>
                <w:szCs w:val="22"/>
              </w:rPr>
              <w:t>News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81754C8" w14:textId="77777777" w:rsidR="001500E3" w:rsidRDefault="001500E3" w:rsidP="00EA117A">
            <w:pPr>
              <w:pStyle w:val="IPA-Tabelle"/>
              <w:rPr>
                <w:rFonts w:cs="Arial"/>
                <w:b w:val="0"/>
                <w:sz w:val="22"/>
                <w:szCs w:val="22"/>
              </w:rPr>
            </w:pPr>
          </w:p>
        </w:tc>
      </w:tr>
      <w:tr w:rsidR="001500E3" w14:paraId="220D0C9E"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58AE828" w14:textId="77777777" w:rsidR="001500E3" w:rsidRPr="001500E3" w:rsidRDefault="001500E3" w:rsidP="00EA117A">
            <w:pPr>
              <w:pStyle w:val="IPA-Tabelle"/>
              <w:rPr>
                <w:rFonts w:cs="Arial"/>
                <w:b w:val="0"/>
                <w:sz w:val="22"/>
                <w:szCs w:val="22"/>
              </w:rPr>
            </w:pPr>
            <w:r w:rsidRPr="001500E3">
              <w:rPr>
                <w:rFonts w:cs="Arial"/>
                <w:b w:val="0"/>
                <w:sz w:val="22"/>
                <w:szCs w:val="22"/>
              </w:rPr>
              <w:t>NewsFolder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CF9465D" w14:textId="77777777" w:rsidR="001500E3" w:rsidRPr="00693B96" w:rsidRDefault="001500E3" w:rsidP="00EA117A">
            <w:pPr>
              <w:pStyle w:val="IPA-Tabelle"/>
              <w:rPr>
                <w:rFonts w:cs="Arial"/>
                <w:b w:val="0"/>
                <w:sz w:val="22"/>
                <w:szCs w:val="22"/>
              </w:rPr>
            </w:pPr>
            <w:r>
              <w:rPr>
                <w:rFonts w:cs="Arial"/>
                <w:b w:val="0"/>
                <w:sz w:val="22"/>
                <w:szCs w:val="22"/>
              </w:rPr>
              <w:t>News werden erfasst und können in einem dynamischen Portlet dargestellt werden.</w:t>
            </w:r>
          </w:p>
        </w:tc>
      </w:tr>
      <w:tr w:rsidR="001500E3" w14:paraId="47A87D5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69A9D107" w14:textId="77777777" w:rsidR="001500E3" w:rsidRPr="001500E3" w:rsidRDefault="001500E3" w:rsidP="00881B4F">
            <w:pPr>
              <w:pStyle w:val="IPA-Tabelle"/>
              <w:rPr>
                <w:rFonts w:cs="Arial"/>
                <w:b w:val="0"/>
                <w:sz w:val="22"/>
                <w:szCs w:val="22"/>
              </w:rPr>
            </w:pPr>
            <w:r w:rsidRPr="001500E3">
              <w:rPr>
                <w:rFonts w:cs="Arial"/>
                <w:b w:val="0"/>
                <w:sz w:val="22"/>
                <w:szCs w:val="22"/>
              </w:rPr>
              <w:t>PloneSite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C4EC42" w14:textId="77777777" w:rsidR="001500E3" w:rsidRPr="00693B96" w:rsidRDefault="001500E3" w:rsidP="00881B4F">
            <w:pPr>
              <w:pStyle w:val="IPA-Tabelle"/>
              <w:rPr>
                <w:rFonts w:cs="Arial"/>
                <w:b w:val="0"/>
                <w:sz w:val="22"/>
                <w:szCs w:val="22"/>
              </w:rPr>
            </w:pPr>
          </w:p>
        </w:tc>
      </w:tr>
      <w:tr w:rsidR="001500E3" w14:paraId="29E89E37"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5DD3285" w14:textId="77777777" w:rsidR="001500E3" w:rsidRPr="001500E3" w:rsidRDefault="001500E3" w:rsidP="00EA117A">
            <w:pPr>
              <w:pStyle w:val="IPA-Tabelle"/>
              <w:rPr>
                <w:rFonts w:cs="Arial"/>
                <w:b w:val="0"/>
                <w:sz w:val="22"/>
                <w:szCs w:val="22"/>
              </w:rPr>
            </w:pPr>
            <w:r w:rsidRPr="001500E3">
              <w:rPr>
                <w:rFonts w:cs="Arial"/>
                <w:b w:val="0"/>
                <w:sz w:val="22"/>
                <w:szCs w:val="22"/>
              </w:rPr>
              <w:t>Subsite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1E7EFD5" w14:textId="77777777" w:rsidR="001500E3" w:rsidRPr="00693B96" w:rsidRDefault="001500E3" w:rsidP="00EA117A">
            <w:pPr>
              <w:pStyle w:val="IPA-Tabelle"/>
              <w:rPr>
                <w:rFonts w:cs="Arial"/>
                <w:b w:val="0"/>
                <w:sz w:val="22"/>
                <w:szCs w:val="22"/>
              </w:rPr>
            </w:pPr>
          </w:p>
        </w:tc>
      </w:tr>
      <w:tr w:rsidR="001500E3" w14:paraId="7CA504E9"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5C0A63AB" w14:textId="77777777" w:rsidR="001500E3" w:rsidRPr="001500E3" w:rsidRDefault="001500E3" w:rsidP="00EA117A">
            <w:pPr>
              <w:pStyle w:val="IPA-Tabelle"/>
              <w:rPr>
                <w:rFonts w:cs="Arial"/>
                <w:b w:val="0"/>
                <w:sz w:val="22"/>
                <w:szCs w:val="22"/>
              </w:rPr>
            </w:pPr>
            <w:r w:rsidRPr="001500E3">
              <w:rPr>
                <w:rFonts w:cs="Arial"/>
                <w:b w:val="0"/>
                <w:sz w:val="22"/>
                <w:szCs w:val="22"/>
              </w:rPr>
              <w:t>Textblock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59E8019" w14:textId="77777777" w:rsidR="001500E3" w:rsidRDefault="001500E3" w:rsidP="00EA117A">
            <w:pPr>
              <w:pStyle w:val="IPA-Tabelle"/>
              <w:rPr>
                <w:rFonts w:cs="Arial"/>
                <w:b w:val="0"/>
                <w:sz w:val="22"/>
                <w:szCs w:val="22"/>
              </w:rPr>
            </w:pPr>
          </w:p>
        </w:tc>
      </w:tr>
      <w:tr w:rsidR="001500E3" w14:paraId="6ACE51F0"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1BA69EF" w14:textId="77777777" w:rsidR="001500E3" w:rsidRPr="001500E3" w:rsidRDefault="001500E3" w:rsidP="00EA117A">
            <w:pPr>
              <w:pStyle w:val="IPA-Tabelle"/>
              <w:rPr>
                <w:rFonts w:cs="Arial"/>
                <w:b w:val="0"/>
                <w:sz w:val="22"/>
                <w:szCs w:val="22"/>
              </w:rPr>
            </w:pPr>
            <w:r w:rsidRPr="001500E3">
              <w:rPr>
                <w:rFonts w:cs="Arial"/>
                <w:b w:val="0"/>
                <w:sz w:val="22"/>
                <w:szCs w:val="22"/>
              </w:rPr>
              <w:t>Ticket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77EE970" w14:textId="77777777" w:rsidR="001500E3" w:rsidRDefault="001500E3" w:rsidP="00EA117A">
            <w:pPr>
              <w:pStyle w:val="IPA-Tabelle"/>
              <w:rPr>
                <w:rFonts w:cs="Arial"/>
                <w:b w:val="0"/>
                <w:sz w:val="22"/>
                <w:szCs w:val="22"/>
              </w:rPr>
            </w:pPr>
          </w:p>
        </w:tc>
      </w:tr>
      <w:tr w:rsidR="001500E3" w14:paraId="26CD854B"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082A65BE" w14:textId="77777777" w:rsidR="001500E3" w:rsidRPr="001500E3" w:rsidRDefault="001500E3" w:rsidP="00EA117A">
            <w:pPr>
              <w:pStyle w:val="IPA-Tabelle"/>
              <w:rPr>
                <w:rFonts w:cs="Arial"/>
                <w:b w:val="0"/>
                <w:sz w:val="22"/>
                <w:szCs w:val="22"/>
              </w:rPr>
            </w:pPr>
            <w:r w:rsidRPr="001500E3">
              <w:rPr>
                <w:rFonts w:cs="Arial"/>
                <w:b w:val="0"/>
                <w:sz w:val="22"/>
                <w:szCs w:val="22"/>
              </w:rPr>
              <w:t>Ticket Box</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D8DDFBF" w14:textId="77777777" w:rsidR="001500E3" w:rsidRDefault="001500E3" w:rsidP="00EA117A">
            <w:pPr>
              <w:pStyle w:val="IPA-Tabelle"/>
              <w:rPr>
                <w:rFonts w:cs="Arial"/>
                <w:b w:val="0"/>
                <w:sz w:val="22"/>
                <w:szCs w:val="22"/>
              </w:rPr>
            </w:pPr>
          </w:p>
        </w:tc>
      </w:tr>
      <w:tr w:rsidR="001500E3" w14:paraId="4C1DE144" w14:textId="77777777" w:rsidTr="001500E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357F5F18" w14:textId="77777777" w:rsidR="001500E3" w:rsidRPr="001500E3" w:rsidRDefault="001500E3" w:rsidP="00EA117A">
            <w:pPr>
              <w:pStyle w:val="IPA-Tabelle"/>
              <w:rPr>
                <w:rFonts w:cs="Arial"/>
                <w:b w:val="0"/>
                <w:sz w:val="22"/>
                <w:szCs w:val="22"/>
              </w:rPr>
            </w:pPr>
            <w:r w:rsidRPr="001500E3">
              <w:rPr>
                <w:rFonts w:cs="Arial"/>
                <w:b w:val="0"/>
                <w:sz w:val="22"/>
                <w:szCs w:val="22"/>
              </w:rPr>
              <w:t>Traktandum</w:t>
            </w: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726FF52E" w14:textId="77777777" w:rsidR="001500E3" w:rsidRDefault="001500E3" w:rsidP="00EA117A">
            <w:pPr>
              <w:pStyle w:val="IPA-Tabelle"/>
              <w:rPr>
                <w:rFonts w:cs="Arial"/>
                <w:b w:val="0"/>
                <w:sz w:val="22"/>
                <w:szCs w:val="22"/>
              </w:rPr>
            </w:pPr>
          </w:p>
        </w:tc>
      </w:tr>
    </w:tbl>
    <w:p w14:paraId="50D95781" w14:textId="157E70B6" w:rsidR="002616E2" w:rsidRPr="00B55261" w:rsidRDefault="002616E2" w:rsidP="002616E2">
      <w:pPr>
        <w:pStyle w:val="Heading3"/>
      </w:pPr>
      <w:bookmarkStart w:id="134" w:name="_Toc261093149"/>
      <w:r>
        <w:t>Berechtigungen</w:t>
      </w:r>
      <w:bookmarkEnd w:id="134"/>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Berechtigunen</w:t>
      </w:r>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35" w:name="_Toc261093150"/>
      <w:r>
        <w:t>Betriebskonzept</w:t>
      </w:r>
      <w:bookmarkEnd w:id="135"/>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 xml:space="preserve">wird beschrieben, </w:t>
      </w:r>
      <w:r w:rsidRPr="001E76C2">
        <w:rPr>
          <w:rFonts w:cs="Arial"/>
          <w:color w:val="000000"/>
          <w:lang w:val="de-DE"/>
        </w:rPr>
        <w:t>wie</w:t>
      </w:r>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36" w:name="_Toc261093151"/>
      <w:r>
        <w:t>Erstellen und Einpflegen des Scripts</w:t>
      </w:r>
      <w:bookmarkEnd w:id="136"/>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Branch des </w:t>
      </w:r>
      <w:r w:rsidR="00155F66">
        <w:rPr>
          <w:rFonts w:cs="Arial"/>
          <w:color w:val="000000"/>
          <w:lang w:val="de-DE"/>
        </w:rPr>
        <w:t xml:space="preserve">Pakets </w:t>
      </w:r>
      <w:r w:rsidR="0062564F">
        <w:rPr>
          <w:rFonts w:cs="Arial"/>
          <w:color w:val="000000"/>
          <w:lang w:val="de-DE"/>
        </w:rPr>
        <w:t>„</w:t>
      </w:r>
      <w:r w:rsidR="00155F66">
        <w:rPr>
          <w:rFonts w:cs="Arial"/>
          <w:color w:val="000000"/>
          <w:lang w:val="de-DE"/>
        </w:rPr>
        <w:t>eGov buildout</w:t>
      </w:r>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„script“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Branch des Pakets „eGov core Modul“ mit dem Profil „teamraum_demo“ erstellt und der Inhalt </w:t>
      </w:r>
      <w:r w:rsidR="005A2118">
        <w:rPr>
          <w:rFonts w:cs="Arial"/>
          <w:color w:val="000000"/>
          <w:lang w:val="de-DE"/>
        </w:rPr>
        <w:t>in diesem Branch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37" w:name="_Toc261093152"/>
      <w:r>
        <w:lastRenderedPageBreak/>
        <w:t>Qualitätssicherung</w:t>
      </w:r>
      <w:bookmarkEnd w:id="137"/>
    </w:p>
    <w:p w14:paraId="17F1A070" w14:textId="7EB96A7B" w:rsidR="004D1DA7" w:rsidRPr="004D1DA7" w:rsidRDefault="004D1DA7" w:rsidP="004D1DA7">
      <w:pPr>
        <w:pStyle w:val="IPA-Textkrper"/>
      </w:pPr>
      <w:r>
        <w:t xml:space="preserve">Die Qualitätssicherung wird mit der Versionsverwaltung von Git gewährleistet. Ein Branch wird in der Regel von einer weiteren Person kontrolliert und von dieser in den Master gemerged. </w:t>
      </w:r>
    </w:p>
    <w:p w14:paraId="60008067" w14:textId="7306EE70" w:rsidR="005A2118" w:rsidRDefault="005A2118" w:rsidP="005A2118">
      <w:pPr>
        <w:pStyle w:val="Heading3"/>
      </w:pPr>
      <w:bookmarkStart w:id="138" w:name="_Toc261093153"/>
      <w:r>
        <w:t>Sicherung / Archivierung des Scripts</w:t>
      </w:r>
      <w:bookmarkEnd w:id="138"/>
    </w:p>
    <w:p w14:paraId="38E9D870" w14:textId="3E2D5625" w:rsidR="005A2118" w:rsidRPr="005A2118" w:rsidRDefault="005A2118" w:rsidP="005A2118">
      <w:pPr>
        <w:pStyle w:val="IPA-Textkrper"/>
      </w:pPr>
      <w:r>
        <w:t>Die Sicherung und Archivierung wird über das Git Repository, welches die Pakete „</w:t>
      </w:r>
      <w:r>
        <w:rPr>
          <w:rFonts w:cs="Arial"/>
          <w:color w:val="000000"/>
          <w:lang w:val="de-DE"/>
        </w:rPr>
        <w:t>eGov core Modul“ und „eGov buildout“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39" w:name="_Toc261093154"/>
      <w:r>
        <w:t>Versionierung</w:t>
      </w:r>
      <w:bookmarkEnd w:id="139"/>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ion 1.0 in den Master des betroffenen Pakets gemerged. Für eine neue Version wird wiederum ein Branch des Masters erstellt und dieser nach Fertigstellung gemerged.</w:t>
      </w:r>
    </w:p>
    <w:p w14:paraId="1300D746" w14:textId="04BBE25A" w:rsidR="004D1DA7" w:rsidRDefault="004D1DA7" w:rsidP="004D1DA7">
      <w:pPr>
        <w:pStyle w:val="Heading3"/>
      </w:pPr>
      <w:bookmarkStart w:id="140" w:name="_Toc261093155"/>
      <w:r>
        <w:t>Hotfixes</w:t>
      </w:r>
      <w:bookmarkEnd w:id="140"/>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 wird ein Branch des Masters erstellt, in welchem der Fehler behoben wird. Dieser wir nach Fertigstellung wieder in den Master gemerged.</w:t>
      </w:r>
    </w:p>
    <w:p w14:paraId="59D94458" w14:textId="51370401" w:rsidR="00C867F7" w:rsidRPr="00B55261" w:rsidRDefault="004D1DA7" w:rsidP="00C867F7">
      <w:pPr>
        <w:pStyle w:val="Heading3"/>
      </w:pPr>
      <w:bookmarkStart w:id="141" w:name="_Toc261093156"/>
      <w:r>
        <w:t>Fehlerhandling</w:t>
      </w:r>
      <w:bookmarkEnd w:id="141"/>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42" w:name="_Toc261093157"/>
      <w:r>
        <w:t>Betrieb auf Client</w:t>
      </w:r>
      <w:bookmarkEnd w:id="142"/>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43" w:name="_Toc261093158"/>
      <w:r>
        <w:t xml:space="preserve">Betrieb auf dem </w:t>
      </w:r>
      <w:r w:rsidR="00C867F7" w:rsidRPr="00C867F7">
        <w:t>Server</w:t>
      </w:r>
      <w:bookmarkEnd w:id="143"/>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46411E97" w14:textId="77777777" w:rsidR="00737221" w:rsidRDefault="00737221" w:rsidP="00737221">
      <w:pPr>
        <w:pStyle w:val="Heading2"/>
        <w:spacing w:before="600"/>
      </w:pPr>
      <w:bookmarkStart w:id="144" w:name="_Toc261093161"/>
      <w:bookmarkStart w:id="145" w:name="_Toc114965605"/>
      <w:r>
        <w:t>Testkonzept.</w:t>
      </w:r>
      <w:bookmarkEnd w:id="144"/>
    </w:p>
    <w:p w14:paraId="6F1392A8" w14:textId="77777777" w:rsidR="00F81910" w:rsidRPr="00737221" w:rsidRDefault="00F81910" w:rsidP="00F81910">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EE2E04" w14:textId="77777777" w:rsidR="00F81910" w:rsidRDefault="00F81910" w:rsidP="00F81910">
      <w:pPr>
        <w:pStyle w:val="IPA-Hinweistexte"/>
        <w:rPr>
          <w:i w:val="0"/>
          <w:vanish w:val="0"/>
        </w:rPr>
      </w:pPr>
      <w:r w:rsidRPr="00737221">
        <w:t>Das Testkonzept enthält alle Rahmenbedingungen und Verfahrensbeschreibungen zur Durchführung der Tests:</w:t>
      </w:r>
    </w:p>
    <w:p w14:paraId="38683A60" w14:textId="77777777" w:rsidR="00F81910" w:rsidRPr="00737221" w:rsidRDefault="00F81910" w:rsidP="00F81910">
      <w:pPr>
        <w:pStyle w:val="IPA-Hinweistexte"/>
        <w:rPr>
          <w:i w:val="0"/>
          <w:vanish w:val="0"/>
        </w:rPr>
      </w:pPr>
    </w:p>
    <w:p w14:paraId="1194566F" w14:textId="77777777" w:rsidR="00F81910" w:rsidRPr="00956B85" w:rsidRDefault="00F81910" w:rsidP="00F81910">
      <w:pPr>
        <w:pStyle w:val="IPA-Hinweistexte"/>
        <w:numPr>
          <w:ilvl w:val="0"/>
          <w:numId w:val="25"/>
        </w:numPr>
      </w:pPr>
      <w:r w:rsidRPr="00956B85">
        <w:lastRenderedPageBreak/>
        <w:t>Testziele</w:t>
      </w:r>
    </w:p>
    <w:p w14:paraId="02C4A6D6" w14:textId="77777777" w:rsidR="00F81910" w:rsidRPr="00956B85" w:rsidRDefault="00F81910" w:rsidP="00F81910">
      <w:pPr>
        <w:pStyle w:val="IPA-Hinweistexte"/>
        <w:numPr>
          <w:ilvl w:val="0"/>
          <w:numId w:val="25"/>
        </w:numPr>
      </w:pPr>
      <w:r w:rsidRPr="00956B85">
        <w:t>Testrahmen</w:t>
      </w:r>
    </w:p>
    <w:p w14:paraId="4D41104C" w14:textId="77777777" w:rsidR="00F81910" w:rsidRPr="00956B85" w:rsidRDefault="00F81910" w:rsidP="00F81910">
      <w:pPr>
        <w:pStyle w:val="IPA-Hinweistexte"/>
        <w:numPr>
          <w:ilvl w:val="0"/>
          <w:numId w:val="25"/>
        </w:numPr>
      </w:pPr>
      <w:r w:rsidRPr="00956B85">
        <w:t>Testvorgehen</w:t>
      </w:r>
    </w:p>
    <w:p w14:paraId="541B0210" w14:textId="77777777" w:rsidR="00F81910" w:rsidRPr="00956B85" w:rsidRDefault="00F81910" w:rsidP="00F81910">
      <w:pPr>
        <w:pStyle w:val="IPA-Hinweistexte"/>
        <w:numPr>
          <w:ilvl w:val="0"/>
          <w:numId w:val="25"/>
        </w:numPr>
      </w:pPr>
      <w:r w:rsidRPr="00956B85">
        <w:t>Testmethoden und Testfälle</w:t>
      </w:r>
    </w:p>
    <w:p w14:paraId="2B2AF11C" w14:textId="77777777" w:rsidR="00F81910" w:rsidRPr="00956B85" w:rsidRDefault="00F81910" w:rsidP="00F81910">
      <w:pPr>
        <w:pStyle w:val="IPA-Hinweistexte"/>
        <w:numPr>
          <w:ilvl w:val="0"/>
          <w:numId w:val="25"/>
        </w:numPr>
      </w:pPr>
      <w:r w:rsidRPr="00956B85">
        <w:t>Was passiert bei einen Fehler (Re-Testing)?</w:t>
      </w:r>
    </w:p>
    <w:p w14:paraId="29709C16" w14:textId="77777777" w:rsidR="00F81910" w:rsidRPr="00737221" w:rsidRDefault="00F81910" w:rsidP="00F81910">
      <w:pPr>
        <w:pStyle w:val="IPA-Hinweistexte"/>
        <w:ind w:left="720"/>
        <w:rPr>
          <w:i w:val="0"/>
          <w:vanish w:val="0"/>
        </w:rPr>
      </w:pPr>
    </w:p>
    <w:p w14:paraId="6020B475" w14:textId="77777777" w:rsidR="00F81910" w:rsidRPr="00737221" w:rsidRDefault="00F81910" w:rsidP="00F81910">
      <w:pPr>
        <w:pStyle w:val="IPA-Hinweistexte"/>
        <w:rPr>
          <w:i w:val="0"/>
          <w:vanish w:val="0"/>
        </w:rPr>
      </w:pPr>
      <w:r w:rsidRPr="00737221">
        <w:t>Die Testprozedur ist eine Arbeitsanleitung, die exakte Anw</w:t>
      </w:r>
      <w:r>
        <w:t>eisung für Tests (Testspezifika</w:t>
      </w:r>
      <w:r w:rsidRPr="00737221">
        <w:t>tion) und wird für jeden einzelnen Test erstellt:</w:t>
      </w:r>
    </w:p>
    <w:p w14:paraId="61B7DCBF" w14:textId="77777777" w:rsidR="00F81910" w:rsidRPr="00737221" w:rsidRDefault="00F81910" w:rsidP="00F81910">
      <w:pPr>
        <w:pStyle w:val="IPA-Hinweistexte"/>
        <w:rPr>
          <w:i w:val="0"/>
          <w:vanish w:val="0"/>
        </w:rPr>
      </w:pPr>
      <w:r w:rsidRPr="00737221">
        <w:t>Testobjekt und Testfall</w:t>
      </w:r>
    </w:p>
    <w:p w14:paraId="659C68F8" w14:textId="77777777" w:rsidR="00F81910" w:rsidRPr="00737221" w:rsidRDefault="00F81910" w:rsidP="00F81910">
      <w:pPr>
        <w:pStyle w:val="IPA-Hinweistexte"/>
        <w:rPr>
          <w:i w:val="0"/>
          <w:vanish w:val="0"/>
        </w:rPr>
      </w:pPr>
      <w:r w:rsidRPr="00737221">
        <w:t>Arbeitsanleitung</w:t>
      </w:r>
    </w:p>
    <w:p w14:paraId="3C73ED47" w14:textId="77777777" w:rsidR="00F81910" w:rsidRPr="00737221" w:rsidRDefault="00F81910" w:rsidP="00F81910">
      <w:pPr>
        <w:pStyle w:val="IPA-Hinweistexte"/>
        <w:rPr>
          <w:i w:val="0"/>
          <w:vanish w:val="0"/>
        </w:rPr>
      </w:pPr>
      <w:r w:rsidRPr="00737221">
        <w:t>Vorbereitung</w:t>
      </w:r>
    </w:p>
    <w:p w14:paraId="466287F2" w14:textId="77777777" w:rsidR="00F81910" w:rsidRPr="00737221" w:rsidRDefault="00F81910" w:rsidP="00F81910">
      <w:pPr>
        <w:pStyle w:val="IPA-Hinweistexte"/>
        <w:rPr>
          <w:i w:val="0"/>
          <w:vanish w:val="0"/>
        </w:rPr>
      </w:pPr>
      <w:r w:rsidRPr="00737221">
        <w:t>Voraussetzung</w:t>
      </w:r>
    </w:p>
    <w:p w14:paraId="4D062FDF" w14:textId="77777777" w:rsidR="00F81910" w:rsidRPr="00737221" w:rsidRDefault="00F81910" w:rsidP="00F81910">
      <w:pPr>
        <w:pStyle w:val="IPA-Hinweistexte"/>
        <w:rPr>
          <w:i w:val="0"/>
          <w:vanish w:val="0"/>
        </w:rPr>
      </w:pPr>
      <w:r w:rsidRPr="00737221">
        <w:t>Konfiguration</w:t>
      </w:r>
    </w:p>
    <w:p w14:paraId="01675981" w14:textId="77777777" w:rsidR="00F81910" w:rsidRPr="00737221" w:rsidRDefault="00F81910" w:rsidP="00F81910">
      <w:pPr>
        <w:pStyle w:val="IPA-Hinweistexte"/>
        <w:rPr>
          <w:i w:val="0"/>
          <w:vanish w:val="0"/>
        </w:rPr>
      </w:pPr>
      <w:r w:rsidRPr="00737221">
        <w:t>Durchführung</w:t>
      </w:r>
    </w:p>
    <w:p w14:paraId="74E15505" w14:textId="77777777" w:rsidR="00F81910" w:rsidRPr="00737221" w:rsidRDefault="00F81910" w:rsidP="00F81910">
      <w:pPr>
        <w:pStyle w:val="IPA-Hinweistexte"/>
        <w:rPr>
          <w:i w:val="0"/>
          <w:vanish w:val="0"/>
        </w:rPr>
      </w:pPr>
      <w:r w:rsidRPr="00737221">
        <w:t>Resultatsicherung und -auswertung</w:t>
      </w:r>
    </w:p>
    <w:p w14:paraId="038792A3" w14:textId="77777777" w:rsidR="00F81910" w:rsidRPr="00737221" w:rsidRDefault="00F81910" w:rsidP="00F81910">
      <w:pPr>
        <w:pStyle w:val="IPA-Hinweistexte"/>
      </w:pPr>
    </w:p>
    <w:p w14:paraId="031132F0" w14:textId="77777777" w:rsidR="00F81910" w:rsidRPr="00737221" w:rsidRDefault="00F81910" w:rsidP="00F81910">
      <w:pPr>
        <w:pStyle w:val="IPA-Hinweistexte"/>
        <w:rPr>
          <w:i w:val="0"/>
          <w:vanish w:val="0"/>
        </w:rPr>
      </w:pPr>
      <w:r w:rsidRPr="00737221">
        <w:t>(Wichtig Tests sind individuell, beachtet was wird von den Kriterien verlangt.)</w:t>
      </w:r>
    </w:p>
    <w:p w14:paraId="45DBCBBF" w14:textId="77777777" w:rsidR="00F81910" w:rsidRPr="00737221" w:rsidRDefault="00F81910" w:rsidP="00F81910">
      <w:pPr>
        <w:pStyle w:val="IPA-Hinweistexte"/>
        <w:rPr>
          <w:i w:val="0"/>
          <w:vanish w:val="0"/>
        </w:rPr>
      </w:pPr>
      <w:r w:rsidRPr="00737221">
        <w:t>BSP: Java Entwickler macht z.</w:t>
      </w:r>
      <w:r>
        <w:t xml:space="preserve"> </w:t>
      </w:r>
      <w:r w:rsidRPr="00737221">
        <w:t>B ein Juntis-Test</w:t>
      </w:r>
      <w:r>
        <w:t>s</w:t>
      </w:r>
      <w:r w:rsidRPr="00737221">
        <w:t xml:space="preserve"> Ein System Administrator ev. ein Sicherheitstest. Es müssen in der Regel mehrere verschieden Tests durchgeführt werden!</w:t>
      </w:r>
    </w:p>
    <w:p w14:paraId="5242FDE8" w14:textId="77777777" w:rsidR="00F81910" w:rsidRPr="00F81910" w:rsidRDefault="00F81910" w:rsidP="00F81910">
      <w:pPr>
        <w:pStyle w:val="IPA-Textkrper"/>
      </w:pPr>
    </w:p>
    <w:p w14:paraId="4C243B54" w14:textId="4BCFCFF9" w:rsidR="009E7D81" w:rsidRDefault="00613B95" w:rsidP="00613B95">
      <w:pPr>
        <w:pStyle w:val="IPA-Textkrper"/>
      </w:pPr>
      <w:r>
        <w:t>Im Testkonzept sind die Testmethoden, Testziele, Testrahmen und das Testvorgehen definiert und eine effiziente Planung und Durchführung der Tests wird erarbeitet.</w:t>
      </w:r>
      <w:r w:rsidR="009E7D81">
        <w:t xml:space="preserve"> </w:t>
      </w:r>
    </w:p>
    <w:p w14:paraId="7467A3C6" w14:textId="51A8A583" w:rsidR="00DE0A7A" w:rsidRDefault="00DE0A7A" w:rsidP="00DE0A7A">
      <w:pPr>
        <w:pStyle w:val="Heading3"/>
      </w:pPr>
      <w:r>
        <w:t>Testmethode</w:t>
      </w:r>
    </w:p>
    <w:p w14:paraId="4C72EDC9" w14:textId="0000E984" w:rsidR="00DE0A7A" w:rsidRDefault="00672CB9" w:rsidP="00613B95">
      <w:pPr>
        <w:pStyle w:val="IPA-Textkrper"/>
      </w:pPr>
      <w:r>
        <w:t>Für dieses Projekt wird das Testvorgehen nach dem sogenannten Phasenmodell erarbeitet. Das bestehende Phasenmodell wurde an die Bedürfnisse de</w:t>
      </w:r>
      <w:r w:rsidR="00BE5552">
        <w:t>s</w:t>
      </w:r>
      <w:r>
        <w:t xml:space="preserve"> </w:t>
      </w:r>
      <w:r w:rsidR="00BE5552">
        <w:t>Projekts</w:t>
      </w:r>
      <w:r>
        <w:t xml:space="preserve"> angepasst.</w:t>
      </w:r>
    </w:p>
    <w:p w14:paraId="3E128245" w14:textId="671C5BFE" w:rsidR="00843165" w:rsidRDefault="00843165" w:rsidP="00613B95">
      <w:pPr>
        <w:pStyle w:val="IPA-Textkrper"/>
      </w:pPr>
      <w:r>
        <w:rPr>
          <w:noProof/>
          <w:lang w:val="en-US" w:eastAsia="en-US"/>
        </w:rPr>
        <w:drawing>
          <wp:inline distT="0" distB="0" distL="0" distR="0" wp14:anchorId="460211B0" wp14:editId="7F1B4CFD">
            <wp:extent cx="4339590" cy="1532467"/>
            <wp:effectExtent l="0" t="0" r="3810" b="0"/>
            <wp:docPr id="21" name="Picture 1" descr="ile:Test Phasen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e:Test Phasenmodell.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0308"/>
                    <a:stretch/>
                  </pic:blipFill>
                  <pic:spPr bwMode="auto">
                    <a:xfrm>
                      <a:off x="0" y="0"/>
                      <a:ext cx="4339802" cy="1532542"/>
                    </a:xfrm>
                    <a:prstGeom prst="rect">
                      <a:avLst/>
                    </a:prstGeom>
                    <a:noFill/>
                    <a:ln>
                      <a:noFill/>
                    </a:ln>
                    <a:extLst>
                      <a:ext uri="{53640926-AAD7-44d8-BBD7-CCE9431645EC}">
                        <a14:shadowObscured xmlns:a14="http://schemas.microsoft.com/office/drawing/2010/main"/>
                      </a:ext>
                    </a:extLst>
                  </pic:spPr>
                </pic:pic>
              </a:graphicData>
            </a:graphic>
          </wp:inline>
        </w:drawing>
      </w:r>
    </w:p>
    <w:p w14:paraId="3B255BBB" w14:textId="77777777" w:rsidR="004E6631" w:rsidRDefault="004E6631" w:rsidP="004E6631">
      <w:pPr>
        <w:pStyle w:val="Heading3"/>
      </w:pPr>
      <w:r>
        <w:t>Testplanung</w:t>
      </w:r>
    </w:p>
    <w:p w14:paraId="233CD6CC" w14:textId="77777777" w:rsidR="004E6631" w:rsidRDefault="004E6631" w:rsidP="004E6631">
      <w:pPr>
        <w:pStyle w:val="IPA-Textkrper"/>
      </w:pPr>
      <w:r w:rsidRPr="00950061">
        <w:rPr>
          <w:b/>
        </w:rPr>
        <w:t>Teststrategie</w:t>
      </w:r>
      <w:r>
        <w:t>(Testumfang, Testabdeckung, Risikoabschätzung);</w:t>
      </w:r>
    </w:p>
    <w:p w14:paraId="70091CFC" w14:textId="77777777" w:rsidR="004E6631" w:rsidRPr="0006528C" w:rsidRDefault="004E6631" w:rsidP="004E6631">
      <w:pPr>
        <w:pStyle w:val="IPA-Textkrper"/>
        <w:rPr>
          <w:b/>
        </w:rPr>
      </w:pPr>
      <w:r w:rsidRPr="0006528C">
        <w:rPr>
          <w:b/>
        </w:rPr>
        <w:t>Testziele</w:t>
      </w:r>
    </w:p>
    <w:p w14:paraId="28A9D753" w14:textId="77777777" w:rsidR="004E6631" w:rsidRDefault="004E6631" w:rsidP="004E6631">
      <w:pPr>
        <w:pStyle w:val="IPA-Textkrper"/>
      </w:pPr>
      <w:r>
        <w:t>Das Hauptziel der Tests ist die Fehlerfindung im Skript.</w:t>
      </w:r>
    </w:p>
    <w:p w14:paraId="16B654A9" w14:textId="77777777" w:rsidR="004E6631" w:rsidRPr="0006528C" w:rsidRDefault="004E6631" w:rsidP="004E6631">
      <w:pPr>
        <w:pStyle w:val="IPA-Textkrper"/>
        <w:rPr>
          <w:b/>
        </w:rPr>
      </w:pPr>
      <w:r w:rsidRPr="0006528C">
        <w:rPr>
          <w:b/>
        </w:rPr>
        <w:t>Testende</w:t>
      </w:r>
    </w:p>
    <w:p w14:paraId="6BDA9223" w14:textId="77777777" w:rsidR="004E6631" w:rsidRDefault="004E6631" w:rsidP="004E6631">
      <w:pPr>
        <w:pStyle w:val="IPA-Textkrper"/>
      </w:pPr>
      <w:r>
        <w:t>Als Testende Person wurde Dr. Thomas Buchberger eingeteilt.</w:t>
      </w:r>
    </w:p>
    <w:p w14:paraId="3B253224" w14:textId="77777777" w:rsidR="004E6631" w:rsidRPr="0006528C" w:rsidRDefault="004E6631" w:rsidP="004E6631">
      <w:pPr>
        <w:pStyle w:val="IPA-Textkrper"/>
        <w:rPr>
          <w:b/>
        </w:rPr>
      </w:pPr>
      <w:r w:rsidRPr="0006528C">
        <w:rPr>
          <w:b/>
        </w:rPr>
        <w:lastRenderedPageBreak/>
        <w:t>Hilfsmittel</w:t>
      </w:r>
    </w:p>
    <w:p w14:paraId="1D01586F" w14:textId="77777777" w:rsidR="004E6631" w:rsidRDefault="004E6631" w:rsidP="004E6631">
      <w:pPr>
        <w:pStyle w:val="IPA-Textkrper"/>
      </w:pPr>
      <w:r>
        <w:t>Als Hilfsmittel dienen der Testplan und das Testprotokoll, welche im Anhang dieses Dokuments beigefügt sind. Es besteht somit kein Ausbildungsbedarf für die testende Person.</w:t>
      </w:r>
    </w:p>
    <w:p w14:paraId="57AA6D7E" w14:textId="77777777" w:rsidR="004E6631" w:rsidRDefault="004E6631" w:rsidP="004E6631">
      <w:pPr>
        <w:pStyle w:val="IPA-Textkrper"/>
        <w:rPr>
          <w:b/>
        </w:rPr>
      </w:pPr>
      <w:r w:rsidRPr="00950061">
        <w:rPr>
          <w:b/>
        </w:rPr>
        <w:t>Testumgebung</w:t>
      </w:r>
    </w:p>
    <w:p w14:paraId="40376C71" w14:textId="77777777" w:rsidR="004E6631" w:rsidRPr="00950061" w:rsidRDefault="004E6631" w:rsidP="004E6631">
      <w:pPr>
        <w:pStyle w:val="IPA-Textkrper"/>
      </w:pPr>
      <w:r>
        <w:t>Als Testumgebung ist das Grossraumbüro definiert. Die Tests werden auf einem MacBook pro durchgeführt.</w:t>
      </w:r>
    </w:p>
    <w:p w14:paraId="2947F395" w14:textId="77777777" w:rsidR="004E6631" w:rsidRPr="00950061" w:rsidRDefault="004E6631" w:rsidP="004E6631">
      <w:pPr>
        <w:pStyle w:val="IPA-Textkrper"/>
        <w:rPr>
          <w:b/>
        </w:rPr>
      </w:pPr>
      <w:r w:rsidRPr="00950061">
        <w:rPr>
          <w:b/>
        </w:rPr>
        <w:t>Testdaten (allgemeine Festlegung)</w:t>
      </w:r>
    </w:p>
    <w:p w14:paraId="48586E60" w14:textId="77777777" w:rsidR="004E6631" w:rsidRPr="003E46CC" w:rsidRDefault="004E6631" w:rsidP="004E6631">
      <w:pPr>
        <w:pStyle w:val="IPA-Textkrper"/>
      </w:pPr>
      <w:r>
        <w:t>Testumfang, Testabdeckung, Risikoabschätzung)</w:t>
      </w:r>
    </w:p>
    <w:p w14:paraId="038F2B26" w14:textId="77777777" w:rsidR="004E6631" w:rsidRDefault="004E6631" w:rsidP="004E6631">
      <w:pPr>
        <w:pStyle w:val="Heading3"/>
      </w:pPr>
      <w:r>
        <w:t>Testvorbereitung</w:t>
      </w:r>
    </w:p>
    <w:p w14:paraId="26771537" w14:textId="33F36B8E" w:rsidR="004E6631" w:rsidRPr="00672CB9" w:rsidRDefault="004E6631" w:rsidP="004E6631">
      <w:pPr>
        <w:pStyle w:val="IPA-Textkrper"/>
      </w:pPr>
      <w:r>
        <w:t>Das Script wird auf dem Testnotebook bereitgestellt. Das Testprotokoll und der Testplan liegen bei.</w:t>
      </w:r>
      <w:r w:rsidR="00877D09">
        <w:t xml:space="preserve"> Bei Bedarf / Fehler werden die Tests zusätzlich iterativ durchgeführt.</w:t>
      </w:r>
    </w:p>
    <w:p w14:paraId="7A65D8FE" w14:textId="1C6AC543" w:rsidR="00BA7F8C" w:rsidRDefault="006C1020" w:rsidP="00877D09">
      <w:pPr>
        <w:pStyle w:val="Heading3"/>
        <w:numPr>
          <w:ilvl w:val="0"/>
          <w:numId w:val="0"/>
        </w:numPr>
        <w:ind w:left="720" w:hanging="720"/>
      </w:pPr>
      <w:r>
        <w:t xml:space="preserve">Spezifische </w:t>
      </w:r>
      <w:r w:rsidR="00BA7F8C">
        <w:t>Testfälle</w:t>
      </w:r>
      <w:r w:rsidR="007763CA">
        <w:t xml:space="preserve"> </w:t>
      </w:r>
      <w:r>
        <w:t>betreffend Skript</w:t>
      </w:r>
    </w:p>
    <w:tbl>
      <w:tblPr>
        <w:tblStyle w:val="LightShading-Accent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97"/>
        <w:gridCol w:w="3498"/>
        <w:gridCol w:w="1508"/>
        <w:gridCol w:w="1276"/>
      </w:tblGrid>
      <w:tr w:rsidR="00BA7F8C" w:rsidRPr="00EE0070" w14:paraId="48B1F5E8" w14:textId="77777777" w:rsidTr="0073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28C8DE86" w14:textId="77777777" w:rsidR="00BA7F8C" w:rsidRPr="00EE0070" w:rsidRDefault="00BA7F8C" w:rsidP="00BA7F8C">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76" w:type="dxa"/>
            <w:tcBorders>
              <w:top w:val="none" w:sz="0" w:space="0" w:color="auto"/>
              <w:left w:val="none" w:sz="0" w:space="0" w:color="auto"/>
              <w:bottom w:val="none" w:sz="0" w:space="0" w:color="auto"/>
              <w:right w:val="none" w:sz="0" w:space="0" w:color="auto"/>
            </w:tcBorders>
          </w:tcPr>
          <w:p w14:paraId="3D0D7799" w14:textId="77777777" w:rsidR="00BA7F8C" w:rsidRPr="00EE0070" w:rsidRDefault="00BA7F8C" w:rsidP="00BA7F8C">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color w:val="auto"/>
                <w:lang w:val="de-DE" w:eastAsia="de-DE"/>
              </w:rPr>
              <w:t>1</w:t>
            </w:r>
          </w:p>
        </w:tc>
      </w:tr>
      <w:tr w:rsidR="00BA7F8C" w:rsidRPr="00EE0070" w14:paraId="172EB166"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E33B080"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0071BEE" w14:textId="729781D5" w:rsidR="00BA7F8C" w:rsidRPr="00EE0070" w:rsidRDefault="00843165"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3BC755FF" w14:textId="77777777"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76" w:type="dxa"/>
            <w:tcBorders>
              <w:left w:val="none" w:sz="0" w:space="0" w:color="auto"/>
              <w:right w:val="none" w:sz="0" w:space="0" w:color="auto"/>
            </w:tcBorders>
          </w:tcPr>
          <w:p w14:paraId="693AFDFD" w14:textId="05C322C6" w:rsidR="00BA7F8C"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00BA7F8C" w:rsidRPr="00EE0070">
              <w:rPr>
                <w:rFonts w:asciiTheme="minorHAnsi" w:hAnsiTheme="minorHAnsi"/>
                <w:color w:val="auto"/>
                <w:lang w:val="de-DE" w:eastAsia="de-DE"/>
              </w:rPr>
              <w:t>.0</w:t>
            </w:r>
            <w:r>
              <w:rPr>
                <w:rFonts w:asciiTheme="minorHAnsi" w:hAnsiTheme="minorHAnsi"/>
                <w:color w:val="auto"/>
                <w:lang w:val="de-DE" w:eastAsia="de-DE"/>
              </w:rPr>
              <w:t>5</w:t>
            </w:r>
            <w:r w:rsidR="00BA7F8C" w:rsidRPr="00EE0070">
              <w:rPr>
                <w:rFonts w:asciiTheme="minorHAnsi" w:hAnsiTheme="minorHAnsi"/>
                <w:color w:val="auto"/>
                <w:lang w:val="de-DE" w:eastAsia="de-DE"/>
              </w:rPr>
              <w:t>.2014</w:t>
            </w:r>
          </w:p>
        </w:tc>
      </w:tr>
      <w:tr w:rsidR="00BA7F8C" w:rsidRPr="00EE0070" w14:paraId="575194D8"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75584B67"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BA7F8C" w:rsidRPr="00EE0070" w14:paraId="67E7A032" w14:textId="77777777" w:rsidTr="003A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FC807FE" w14:textId="7A22C90D" w:rsidR="00BA7F8C" w:rsidRPr="00EE0070" w:rsidRDefault="00981582" w:rsidP="00BA7F8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Starten des Skripts per Terminalbefehl: „python demo_teamraum.py“</w:t>
            </w:r>
          </w:p>
        </w:tc>
      </w:tr>
      <w:tr w:rsidR="00BA7F8C" w:rsidRPr="00EE0070" w14:paraId="6865F406" w14:textId="77777777" w:rsidTr="00732C45">
        <w:tc>
          <w:tcPr>
            <w:cnfStyle w:val="001000000000" w:firstRow="0" w:lastRow="0" w:firstColumn="1" w:lastColumn="0" w:oddVBand="0" w:evenVBand="0" w:oddHBand="0" w:evenHBand="0" w:firstRowFirstColumn="0" w:firstRowLastColumn="0" w:lastRowFirstColumn="0" w:lastRowLastColumn="0"/>
            <w:tcW w:w="2943" w:type="dxa"/>
          </w:tcPr>
          <w:p w14:paraId="3BF980FF"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DD68083" w14:textId="77777777" w:rsidR="00BA7F8C" w:rsidRPr="00EE0070" w:rsidRDefault="00BA7F8C" w:rsidP="00BA7F8C">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76" w:type="dxa"/>
          </w:tcPr>
          <w:p w14:paraId="590D258A" w14:textId="77777777" w:rsidR="00BA7F8C" w:rsidRPr="00EE0070" w:rsidRDefault="00BA7F8C" w:rsidP="00BA7F8C">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BA7F8C" w:rsidRPr="00EE0070" w14:paraId="20E93AA2" w14:textId="77777777" w:rsidTr="00732C4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2A4F82AB" w14:textId="5ACF3D56" w:rsidR="00BA7F8C" w:rsidRPr="00EE0070" w:rsidRDefault="00981582"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w:t>
            </w:r>
            <w:r w:rsidR="006C1020">
              <w:rPr>
                <w:rFonts w:asciiTheme="minorHAnsi" w:hAnsiTheme="minorHAnsi"/>
                <w:b w:val="0"/>
                <w:bCs w:val="0"/>
                <w:color w:val="auto"/>
                <w:lang w:val="de-DE" w:eastAsia="de-DE"/>
              </w:rPr>
              <w:t xml:space="preserve">ohne Konflikte </w:t>
            </w:r>
            <w:r w:rsidR="006F5EEC">
              <w:rPr>
                <w:rFonts w:asciiTheme="minorHAnsi" w:hAnsiTheme="minorHAnsi"/>
                <w:b w:val="0"/>
                <w:bCs w:val="0"/>
                <w:color w:val="auto"/>
                <w:lang w:val="de-DE" w:eastAsia="de-DE"/>
              </w:rPr>
              <w:t>durchgeführt</w:t>
            </w:r>
            <w:r w:rsidR="006C1020">
              <w:rPr>
                <w:rFonts w:asciiTheme="minorHAnsi" w:hAnsiTheme="minorHAnsi"/>
                <w:b w:val="0"/>
                <w:bCs w:val="0"/>
                <w:color w:val="auto"/>
                <w:lang w:val="de-DE" w:eastAsia="de-DE"/>
              </w:rPr>
              <w:t>.</w:t>
            </w:r>
            <w:r>
              <w:rPr>
                <w:rFonts w:asciiTheme="minorHAnsi" w:hAnsiTheme="minorHAnsi"/>
                <w:b w:val="0"/>
                <w:bCs w:val="0"/>
                <w:color w:val="auto"/>
                <w:lang w:val="de-DE" w:eastAsia="de-DE"/>
              </w:rPr>
              <w:t xml:space="preserve"> </w:t>
            </w:r>
          </w:p>
        </w:tc>
        <w:tc>
          <w:tcPr>
            <w:tcW w:w="5103" w:type="dxa"/>
            <w:gridSpan w:val="3"/>
            <w:tcBorders>
              <w:left w:val="none" w:sz="0" w:space="0" w:color="auto"/>
              <w:right w:val="none" w:sz="0" w:space="0" w:color="auto"/>
            </w:tcBorders>
          </w:tcPr>
          <w:p w14:paraId="47549098" w14:textId="213EDBEF"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76" w:type="dxa"/>
            <w:tcBorders>
              <w:left w:val="none" w:sz="0" w:space="0" w:color="auto"/>
              <w:right w:val="none" w:sz="0" w:space="0" w:color="auto"/>
            </w:tcBorders>
          </w:tcPr>
          <w:p w14:paraId="123BF315" w14:textId="17AF5342" w:rsidR="00BA7F8C" w:rsidRPr="00EE0070" w:rsidRDefault="00BA7F8C" w:rsidP="00BA7F8C">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BA7F8C" w:rsidRPr="00EE0070" w14:paraId="42161E5E"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2E7B0FB3"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BA7F8C" w:rsidRPr="00EE0070" w14:paraId="0DDC325E"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597DBE8" w14:textId="7824DDAF" w:rsidR="00BA7F8C" w:rsidRPr="00EE0070" w:rsidRDefault="00BA7F8C" w:rsidP="00BA7F8C">
            <w:pPr>
              <w:tabs>
                <w:tab w:val="left" w:pos="1320"/>
              </w:tabs>
              <w:rPr>
                <w:rFonts w:asciiTheme="minorHAnsi" w:hAnsiTheme="minorHAnsi"/>
                <w:lang w:val="de-DE" w:eastAsia="de-DE"/>
              </w:rPr>
            </w:pPr>
          </w:p>
        </w:tc>
      </w:tr>
    </w:tbl>
    <w:p w14:paraId="038EA13E" w14:textId="77777777" w:rsidR="00BA7F8C" w:rsidRDefault="00BA7F8C"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3C87B179"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7653DD8"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20247C2" w14:textId="6A0BB5DF"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w:t>
            </w:r>
          </w:p>
        </w:tc>
      </w:tr>
      <w:tr w:rsidR="00843165" w:rsidRPr="00EE0070" w14:paraId="2C85C45E"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CB03A30"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FB50500"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E8DA85D"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4B80F00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3A3EFF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2CB12FB"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11E7983" w14:textId="77777777" w:rsidTr="003A075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A551A30" w14:textId="344C23B8" w:rsidR="00843165"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Unterbrechen des Skripts mit der Tastenkombination: „ctrl c“</w:t>
            </w:r>
          </w:p>
          <w:p w14:paraId="2338B257" w14:textId="71668667" w:rsidR="006F5EEC"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Neustart des Skripts per Terminalbefehl: „python demo_teamraum.py“</w:t>
            </w:r>
          </w:p>
        </w:tc>
      </w:tr>
      <w:tr w:rsidR="00843165" w:rsidRPr="00EE0070" w14:paraId="594EDE9D"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1928827D"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222BE77"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9F1B8E4"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63B522E5"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1BF1A6E" w14:textId="44B0CC38"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durchgeführt </w:t>
            </w:r>
            <w:r w:rsidR="006C1020">
              <w:rPr>
                <w:rFonts w:asciiTheme="minorHAnsi" w:hAnsiTheme="minorHAnsi"/>
                <w:b w:val="0"/>
                <w:bCs w:val="0"/>
                <w:color w:val="auto"/>
                <w:lang w:val="de-DE" w:eastAsia="de-DE"/>
              </w:rPr>
              <w:t>es entstehen keine Konflikte bei der zweiten Durchführung.</w:t>
            </w:r>
          </w:p>
        </w:tc>
        <w:tc>
          <w:tcPr>
            <w:tcW w:w="5103" w:type="dxa"/>
            <w:gridSpan w:val="3"/>
            <w:tcBorders>
              <w:left w:val="none" w:sz="0" w:space="0" w:color="auto"/>
              <w:right w:val="none" w:sz="0" w:space="0" w:color="auto"/>
            </w:tcBorders>
          </w:tcPr>
          <w:p w14:paraId="5B65CF4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E483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60C6E8D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37089EF5"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027AE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9DF0653" w14:textId="3959876C" w:rsidR="00843165" w:rsidRPr="00EE0070" w:rsidRDefault="00843165" w:rsidP="00843165">
            <w:pPr>
              <w:tabs>
                <w:tab w:val="left" w:pos="1320"/>
              </w:tabs>
              <w:rPr>
                <w:rFonts w:asciiTheme="minorHAnsi" w:hAnsiTheme="minorHAnsi"/>
                <w:lang w:val="de-DE" w:eastAsia="de-DE"/>
              </w:rPr>
            </w:pPr>
          </w:p>
        </w:tc>
      </w:tr>
    </w:tbl>
    <w:p w14:paraId="58CB3962" w14:textId="77777777" w:rsidR="00843165" w:rsidRPr="00BA7F8C" w:rsidRDefault="00843165"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4EF23B7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63237E7"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F976B0A" w14:textId="0499CD7E"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3</w:t>
            </w:r>
          </w:p>
        </w:tc>
      </w:tr>
      <w:tr w:rsidR="00843165" w:rsidRPr="00EE0070" w14:paraId="404B8D4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DE0467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lastRenderedPageBreak/>
              <w:t>Tester</w:t>
            </w:r>
          </w:p>
        </w:tc>
        <w:tc>
          <w:tcPr>
            <w:tcW w:w="3498" w:type="dxa"/>
            <w:tcBorders>
              <w:left w:val="none" w:sz="0" w:space="0" w:color="auto"/>
              <w:right w:val="none" w:sz="0" w:space="0" w:color="auto"/>
            </w:tcBorders>
          </w:tcPr>
          <w:p w14:paraId="5FFBC481"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58AE6613"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58EBF3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B2F2B4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D77E23E"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F36B2D9" w14:textId="77777777" w:rsidTr="003A075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B9B4870" w14:textId="0CBD4ED8" w:rsidR="00843165"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Mehrmals starten des Skripts per Terminalbefehl: „python demo_teamraum.py“</w:t>
            </w:r>
          </w:p>
        </w:tc>
      </w:tr>
      <w:tr w:rsidR="00843165" w:rsidRPr="00EE0070" w14:paraId="75621F4F"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078179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2A2D866C"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F8AA82A"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63236F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5058018D" w14:textId="3BFD0202"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Das Skript erfährt einen Konflikt, die Ausführung des ersten Skripts wird gestoppt</w:t>
            </w:r>
            <w:r w:rsidR="006C1020">
              <w:rPr>
                <w:rFonts w:asciiTheme="minorHAnsi" w:hAnsiTheme="minorHAnsi"/>
                <w:b w:val="0"/>
                <w:bCs w:val="0"/>
                <w:color w:val="auto"/>
                <w:lang w:val="de-DE" w:eastAsia="de-DE"/>
              </w:rPr>
              <w:t>, die Ausführung des zweiten Skripts wird abgeschlossen.</w:t>
            </w:r>
          </w:p>
        </w:tc>
        <w:tc>
          <w:tcPr>
            <w:tcW w:w="5103" w:type="dxa"/>
            <w:gridSpan w:val="3"/>
            <w:tcBorders>
              <w:left w:val="none" w:sz="0" w:space="0" w:color="auto"/>
              <w:right w:val="none" w:sz="0" w:space="0" w:color="auto"/>
            </w:tcBorders>
          </w:tcPr>
          <w:p w14:paraId="5B404EC5"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D1ABF85"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5762520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F749AC6"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3EEB8EA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1F0D36A" w14:textId="5693B931" w:rsidR="00843165" w:rsidRPr="00EE0070" w:rsidRDefault="00843165" w:rsidP="006F5EEC">
            <w:pPr>
              <w:tabs>
                <w:tab w:val="left" w:pos="1320"/>
              </w:tabs>
              <w:rPr>
                <w:rFonts w:asciiTheme="minorHAnsi" w:hAnsiTheme="minorHAnsi"/>
                <w:lang w:val="de-DE" w:eastAsia="de-DE"/>
              </w:rPr>
            </w:pPr>
          </w:p>
        </w:tc>
      </w:tr>
    </w:tbl>
    <w:p w14:paraId="6361D043" w14:textId="77777777" w:rsidR="006C1020" w:rsidRDefault="006C1020" w:rsidP="00613B95">
      <w:pPr>
        <w:pStyle w:val="IPA-Textkrper"/>
      </w:pPr>
    </w:p>
    <w:p w14:paraId="4AA68BB2" w14:textId="1DF589B3" w:rsidR="006C1020" w:rsidRDefault="006C1020" w:rsidP="00877D09">
      <w:pPr>
        <w:pStyle w:val="Heading3"/>
        <w:numPr>
          <w:ilvl w:val="0"/>
          <w:numId w:val="0"/>
        </w:numPr>
        <w:ind w:left="720" w:hanging="720"/>
      </w:pPr>
      <w:r>
        <w:t>Spezifische Testfälle betreffend Plattform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1D8BCCD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C63376D"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6552336D" w14:textId="044E23D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4</w:t>
            </w:r>
          </w:p>
        </w:tc>
      </w:tr>
      <w:tr w:rsidR="00843165" w:rsidRPr="00EE0070" w14:paraId="513E3FB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173E31B2"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805281F"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08E0F86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9A6DB7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3701AC9A"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5C1F475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0C30BB84" w14:textId="77777777" w:rsidTr="003A075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6476669" w14:textId="6FB05E88" w:rsidR="00843165" w:rsidRPr="00EE0070" w:rsidRDefault="006C1020"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Plattform nach durchlaufen des Scripts vorhanden?</w:t>
            </w:r>
          </w:p>
        </w:tc>
      </w:tr>
      <w:tr w:rsidR="00843165" w:rsidRPr="00EE0070" w14:paraId="64CCBD4B"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4496639C"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8783B66"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78BAF32"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0B8C626E"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D86E5ED" w14:textId="5C2784AF"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Plattform ist vorhanden.</w:t>
            </w:r>
          </w:p>
        </w:tc>
        <w:tc>
          <w:tcPr>
            <w:tcW w:w="5103" w:type="dxa"/>
            <w:gridSpan w:val="3"/>
            <w:tcBorders>
              <w:left w:val="none" w:sz="0" w:space="0" w:color="auto"/>
              <w:right w:val="none" w:sz="0" w:space="0" w:color="auto"/>
            </w:tcBorders>
          </w:tcPr>
          <w:p w14:paraId="5B2F7C5A"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7C27EEF"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1ED9ED2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3A8D401"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7E30D760"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296AB866" w14:textId="3AAD1606" w:rsidR="00843165" w:rsidRPr="00EE0070" w:rsidRDefault="00843165" w:rsidP="00843165">
            <w:pPr>
              <w:tabs>
                <w:tab w:val="left" w:pos="1320"/>
              </w:tabs>
              <w:rPr>
                <w:rFonts w:asciiTheme="minorHAnsi" w:hAnsiTheme="minorHAnsi"/>
                <w:lang w:val="de-DE" w:eastAsia="de-DE"/>
              </w:rPr>
            </w:pPr>
          </w:p>
        </w:tc>
      </w:tr>
    </w:tbl>
    <w:p w14:paraId="6DCC9453"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5C9481C0"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EFF8B81"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C9789F5" w14:textId="4CA6109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5</w:t>
            </w:r>
          </w:p>
        </w:tc>
      </w:tr>
      <w:tr w:rsidR="00843165" w:rsidRPr="00EE0070" w14:paraId="73400C84"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842856E"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3B05AF44"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421A98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7A719A79"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0992552B"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7B2D07D4"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3EE10D7F" w14:textId="77777777" w:rsidTr="003A075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DD9FD8E" w14:textId="6A51859D" w:rsidR="00843165" w:rsidRPr="00EE0070" w:rsidRDefault="006C1020" w:rsidP="006C1020">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Struktur wie in Kapitel 13.5.1 beschrieben vorhanden?</w:t>
            </w:r>
          </w:p>
        </w:tc>
      </w:tr>
      <w:tr w:rsidR="00843165" w:rsidRPr="00EE0070" w14:paraId="4D222AE4"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ACFA3F7"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AD22AF9"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BC7700C"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AC4F00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2D43EF3" w14:textId="547FC86D"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Struktur ist vorhanden.</w:t>
            </w:r>
          </w:p>
        </w:tc>
        <w:tc>
          <w:tcPr>
            <w:tcW w:w="5103" w:type="dxa"/>
            <w:gridSpan w:val="3"/>
            <w:tcBorders>
              <w:left w:val="none" w:sz="0" w:space="0" w:color="auto"/>
              <w:right w:val="none" w:sz="0" w:space="0" w:color="auto"/>
            </w:tcBorders>
          </w:tcPr>
          <w:p w14:paraId="137FCD1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28ECAD6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21DC09F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03A264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5A2B5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1768F0A" w14:textId="1D32AB37" w:rsidR="00843165" w:rsidRPr="00EE0070" w:rsidRDefault="00843165" w:rsidP="00843165">
            <w:pPr>
              <w:tabs>
                <w:tab w:val="left" w:pos="1320"/>
              </w:tabs>
              <w:rPr>
                <w:rFonts w:asciiTheme="minorHAnsi" w:hAnsiTheme="minorHAnsi"/>
                <w:lang w:val="de-DE" w:eastAsia="de-DE"/>
              </w:rPr>
            </w:pPr>
          </w:p>
        </w:tc>
      </w:tr>
    </w:tbl>
    <w:p w14:paraId="32C3722A"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29DFCC4F"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B4ABD6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D511000" w14:textId="5FC1510B"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6</w:t>
            </w:r>
          </w:p>
        </w:tc>
      </w:tr>
      <w:tr w:rsidR="006C1020" w:rsidRPr="00EE0070" w14:paraId="07A9256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09ADB35E"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67C6C742"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FD70BF6"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7F2C62B"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0471EDD4"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F0BD83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00FC1B0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6B3C2BA" w14:textId="7BBD30C8" w:rsidR="006C1020" w:rsidRDefault="001701D6" w:rsidP="001701D6">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 xml:space="preserve">Sind folgende Benutzer unter </w:t>
            </w:r>
            <w:hyperlink r:id="rId35" w:history="1">
              <w:r w:rsidRPr="00F3176B">
                <w:rPr>
                  <w:rStyle w:val="Hyperlink"/>
                  <w:rFonts w:asciiTheme="minorHAnsi" w:hAnsiTheme="minorHAnsi"/>
                  <w:lang w:val="de-DE" w:eastAsia="de-DE"/>
                </w:rPr>
                <w:t>http://localhost:8080/gemeinde/user_management</w:t>
              </w:r>
            </w:hyperlink>
            <w:r>
              <w:rPr>
                <w:rFonts w:asciiTheme="minorHAnsi" w:hAnsiTheme="minorHAnsi"/>
                <w:b w:val="0"/>
                <w:color w:val="auto"/>
                <w:lang w:val="de-DE" w:eastAsia="de-DE"/>
              </w:rPr>
              <w:t xml:space="preserve"> vorhanden?</w:t>
            </w:r>
          </w:p>
          <w:p w14:paraId="4487BED2" w14:textId="58F4DBD8"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Administrator</w:t>
            </w:r>
          </w:p>
          <w:p w14:paraId="6229E182" w14:textId="77777777"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Autor</w:t>
            </w:r>
          </w:p>
          <w:p w14:paraId="21BD94A4" w14:textId="240572D3" w:rsidR="001701D6" w:rsidRPr="001701D6" w:rsidRDefault="001701D6" w:rsidP="001701D6">
            <w:pPr>
              <w:pStyle w:val="ListParagraph"/>
              <w:numPr>
                <w:ilvl w:val="0"/>
                <w:numId w:val="29"/>
              </w:numPr>
              <w:tabs>
                <w:tab w:val="left" w:pos="1320"/>
              </w:tabs>
              <w:rPr>
                <w:rFonts w:asciiTheme="minorHAnsi" w:hAnsiTheme="minorHAnsi"/>
                <w:lang w:val="de-DE" w:eastAsia="de-DE"/>
              </w:rPr>
            </w:pPr>
            <w:r w:rsidRPr="001701D6">
              <w:rPr>
                <w:rFonts w:asciiTheme="minorHAnsi" w:hAnsiTheme="minorHAnsi"/>
                <w:b w:val="0"/>
                <w:color w:val="auto"/>
                <w:lang w:val="de-DE" w:eastAsia="de-DE"/>
              </w:rPr>
              <w:t>Anonym</w:t>
            </w:r>
          </w:p>
        </w:tc>
      </w:tr>
      <w:tr w:rsidR="006C1020" w:rsidRPr="00EE0070" w14:paraId="14D6F517"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A52E36"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75EAAB9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6C5298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76A6697"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5852D0E" w14:textId="0C4D670A"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lastRenderedPageBreak/>
              <w:t>Die Benutzer sind vorhanden.</w:t>
            </w:r>
          </w:p>
        </w:tc>
        <w:tc>
          <w:tcPr>
            <w:tcW w:w="5103" w:type="dxa"/>
            <w:gridSpan w:val="3"/>
            <w:tcBorders>
              <w:left w:val="none" w:sz="0" w:space="0" w:color="auto"/>
              <w:right w:val="none" w:sz="0" w:space="0" w:color="auto"/>
            </w:tcBorders>
          </w:tcPr>
          <w:p w14:paraId="311E205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AA009"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515E54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27EE894C"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5B978B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0A99C2" w14:textId="77777777" w:rsidR="006C1020" w:rsidRPr="00EE0070" w:rsidRDefault="006C1020" w:rsidP="006C1020">
            <w:pPr>
              <w:tabs>
                <w:tab w:val="left" w:pos="1320"/>
              </w:tabs>
              <w:rPr>
                <w:rFonts w:asciiTheme="minorHAnsi" w:hAnsiTheme="minorHAnsi"/>
                <w:lang w:val="de-DE" w:eastAsia="de-DE"/>
              </w:rPr>
            </w:pPr>
          </w:p>
        </w:tc>
      </w:tr>
    </w:tbl>
    <w:p w14:paraId="1EF86AC2"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5D859FA8"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4C5277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A87F9C4" w14:textId="0418E7E9"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7</w:t>
            </w:r>
          </w:p>
        </w:tc>
      </w:tr>
      <w:tr w:rsidR="006C1020" w:rsidRPr="00EE0070" w14:paraId="67B5FB2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A4AC67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1ADE78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179712E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19BC4BD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435B28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70D9AA"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489A7CC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E8E8D95" w14:textId="5C49DE89" w:rsidR="006C1020" w:rsidRDefault="003A075C" w:rsidP="003A075C">
            <w:pPr>
              <w:tabs>
                <w:tab w:val="left" w:pos="1320"/>
              </w:tabs>
              <w:rPr>
                <w:rFonts w:asciiTheme="minorHAnsi" w:hAnsiTheme="minorHAnsi"/>
                <w:b w:val="0"/>
                <w:color w:val="FF0000"/>
                <w:lang w:val="de-DE" w:eastAsia="de-DE"/>
              </w:rPr>
            </w:pPr>
            <w:r>
              <w:rPr>
                <w:rFonts w:asciiTheme="minorHAnsi" w:hAnsiTheme="minorHAnsi"/>
                <w:b w:val="0"/>
                <w:color w:val="auto"/>
                <w:lang w:val="de-DE" w:eastAsia="de-DE"/>
              </w:rPr>
              <w:t xml:space="preserve">Funktionieren die Berechtigungen laut Tabelle </w:t>
            </w:r>
            <w:r w:rsidRPr="003A075C">
              <w:rPr>
                <w:rFonts w:asciiTheme="minorHAnsi" w:hAnsiTheme="minorHAnsi"/>
                <w:b w:val="0"/>
                <w:color w:val="FF0000"/>
                <w:lang w:val="de-DE" w:eastAsia="de-DE"/>
              </w:rPr>
              <w:t>xy</w:t>
            </w:r>
            <w:r>
              <w:rPr>
                <w:rFonts w:asciiTheme="minorHAnsi" w:hAnsiTheme="minorHAnsi"/>
                <w:b w:val="0"/>
                <w:color w:val="FF0000"/>
                <w:lang w:val="de-DE" w:eastAsia="de-DE"/>
              </w:rPr>
              <w:t xml:space="preserve"> ?</w:t>
            </w:r>
          </w:p>
          <w:p w14:paraId="1CBEBC48" w14:textId="08467AFF" w:rsidR="003A075C" w:rsidRDefault="003A075C" w:rsidP="003A075C">
            <w:pPr>
              <w:tabs>
                <w:tab w:val="left" w:pos="1320"/>
              </w:tabs>
              <w:rPr>
                <w:rFonts w:asciiTheme="minorHAnsi" w:hAnsiTheme="minorHAnsi"/>
                <w:b w:val="0"/>
                <w:color w:val="auto"/>
                <w:lang w:val="de-DE" w:eastAsia="de-DE"/>
              </w:rPr>
            </w:pPr>
            <w:r w:rsidRPr="003A075C">
              <w:rPr>
                <w:rFonts w:asciiTheme="minorHAnsi" w:hAnsiTheme="minorHAnsi"/>
                <w:b w:val="0"/>
                <w:color w:val="auto"/>
                <w:lang w:val="de-DE" w:eastAsia="de-DE"/>
              </w:rPr>
              <w:t>H</w:t>
            </w:r>
            <w:r>
              <w:rPr>
                <w:rFonts w:asciiTheme="minorHAnsi" w:hAnsiTheme="minorHAnsi"/>
                <w:b w:val="0"/>
                <w:color w:val="auto"/>
                <w:lang w:val="de-DE" w:eastAsia="de-DE"/>
              </w:rPr>
              <w:t>at der Benutzer „Anonym“ Leserechte auf alle Inhalte?</w:t>
            </w:r>
          </w:p>
          <w:p w14:paraId="424C2B3E" w14:textId="1A12D1AE" w:rsid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Hat der Benutzer „Autor“ die Möglichkeit Inhalte anzupassen?</w:t>
            </w:r>
          </w:p>
          <w:p w14:paraId="1B1D2829" w14:textId="5A200954" w:rsidR="003A075C" w:rsidRP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Kann der Benutzer „Administrator“ Inhalte hinzufügen?</w:t>
            </w:r>
          </w:p>
        </w:tc>
      </w:tr>
      <w:tr w:rsidR="006C1020" w:rsidRPr="00EE0070" w14:paraId="76A20E1A"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9B15D2B"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4501F06"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0C3124E"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A472770"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203FE7F" w14:textId="12E94B07"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Die Berechtigungen funktionieren gemäss Tabelle </w:t>
            </w:r>
            <w:r w:rsidRPr="003A075C">
              <w:rPr>
                <w:rFonts w:asciiTheme="minorHAnsi" w:hAnsiTheme="minorHAnsi"/>
                <w:b w:val="0"/>
                <w:bCs w:val="0"/>
                <w:color w:val="FF0000"/>
                <w:lang w:val="de-DE" w:eastAsia="de-DE"/>
              </w:rPr>
              <w:t>xy</w:t>
            </w:r>
            <w:r>
              <w:rPr>
                <w:rFonts w:asciiTheme="minorHAnsi" w:hAnsiTheme="minorHAnsi"/>
                <w:b w:val="0"/>
                <w:bCs w:val="0"/>
                <w:color w:val="auto"/>
                <w:lang w:val="de-DE" w:eastAsia="de-DE"/>
              </w:rPr>
              <w:t>.</w:t>
            </w:r>
          </w:p>
        </w:tc>
        <w:tc>
          <w:tcPr>
            <w:tcW w:w="5103" w:type="dxa"/>
            <w:gridSpan w:val="3"/>
            <w:tcBorders>
              <w:left w:val="none" w:sz="0" w:space="0" w:color="auto"/>
              <w:right w:val="none" w:sz="0" w:space="0" w:color="auto"/>
            </w:tcBorders>
          </w:tcPr>
          <w:p w14:paraId="2E471C2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790F47EC"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5E7F7B5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6C0D385"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0AA6873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BACAE45" w14:textId="77777777" w:rsidR="006C1020" w:rsidRPr="00EE0070" w:rsidRDefault="006C1020" w:rsidP="006C1020">
            <w:pPr>
              <w:tabs>
                <w:tab w:val="left" w:pos="1320"/>
              </w:tabs>
              <w:rPr>
                <w:rFonts w:asciiTheme="minorHAnsi" w:hAnsiTheme="minorHAnsi"/>
                <w:lang w:val="de-DE" w:eastAsia="de-DE"/>
              </w:rPr>
            </w:pPr>
          </w:p>
        </w:tc>
      </w:tr>
    </w:tbl>
    <w:p w14:paraId="4D105546" w14:textId="3CC07342" w:rsidR="00DE0A7A" w:rsidRDefault="00DE0A7A"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094C4320"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3DD258A5"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99F8F60" w14:textId="5C27B3C2"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8</w:t>
            </w:r>
          </w:p>
        </w:tc>
      </w:tr>
      <w:tr w:rsidR="006C1020" w:rsidRPr="00EE0070" w14:paraId="10C6363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DB7CFA8"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1FA6403E"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7FB46B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DD3C8AC"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3B458380"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F19C92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51232829"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4D2AC26"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751A5DC0"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4CC89E8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777C2D8"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587AABB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2DB6764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0F8B7987"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74C1DD5F"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C568198"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0C49507"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E3E49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5F11C391"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095D4CF" w14:textId="77777777" w:rsidR="006C1020" w:rsidRPr="00EE0070" w:rsidRDefault="006C1020" w:rsidP="006C1020">
            <w:pPr>
              <w:tabs>
                <w:tab w:val="left" w:pos="1320"/>
              </w:tabs>
              <w:rPr>
                <w:rFonts w:asciiTheme="minorHAnsi" w:hAnsiTheme="minorHAnsi"/>
                <w:lang w:val="de-DE" w:eastAsia="de-DE"/>
              </w:rPr>
            </w:pPr>
          </w:p>
        </w:tc>
      </w:tr>
    </w:tbl>
    <w:p w14:paraId="701702C6"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6137858B"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69C53B10"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E77B3BF" w14:textId="34B00669" w:rsidR="006C1020" w:rsidRPr="00EE0070" w:rsidRDefault="003A075C"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9</w:t>
            </w:r>
          </w:p>
        </w:tc>
      </w:tr>
      <w:tr w:rsidR="006C1020" w:rsidRPr="00EE0070" w14:paraId="15B0D10F"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2A0B1990"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06E06AA7"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A684B2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E170F40"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2C688DB5"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3B50F8E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244E16C1"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211148C"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3B909E3E"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CBA00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38C8574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78C869D2"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75174E7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6137B3A"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246B3D9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1264AFB"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4E948E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A29BF17"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8A5317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1B5C00" w14:textId="77777777" w:rsidR="006C1020" w:rsidRPr="00EE0070" w:rsidRDefault="006C1020" w:rsidP="006C1020">
            <w:pPr>
              <w:tabs>
                <w:tab w:val="left" w:pos="1320"/>
              </w:tabs>
              <w:rPr>
                <w:rFonts w:asciiTheme="minorHAnsi" w:hAnsiTheme="minorHAnsi"/>
                <w:lang w:val="de-DE" w:eastAsia="de-DE"/>
              </w:rPr>
            </w:pPr>
          </w:p>
        </w:tc>
      </w:tr>
    </w:tbl>
    <w:p w14:paraId="438F4527" w14:textId="64BBB3B3" w:rsidR="00E24D92" w:rsidRDefault="00E24D92" w:rsidP="00E24D92">
      <w:pPr>
        <w:pStyle w:val="Heading2"/>
      </w:pPr>
      <w:r>
        <w:t>Einführungskonzept</w:t>
      </w:r>
    </w:p>
    <w:p w14:paraId="4D4D551D" w14:textId="3B15BD11" w:rsidR="00D94F5C" w:rsidRDefault="00D94F5C" w:rsidP="00D94F5C">
      <w:pPr>
        <w:pStyle w:val="IPA-Textkrper"/>
        <w:spacing w:before="0" w:after="0"/>
      </w:pPr>
      <w:r>
        <w:t xml:space="preserve">Skripte werden auf den Servern von 4teamwork unter dem Pfad </w:t>
      </w:r>
      <w:r w:rsidRPr="00D94F5C">
        <w:rPr>
          <w:color w:val="FF0000"/>
        </w:rPr>
        <w:t>xy</w:t>
      </w:r>
      <w:r>
        <w:t xml:space="preserve"> abgelegt. Um python-Skripte ausführen zu können wird ein Python-Interpreter auf dem Server verlangt. Diese Voraussetzung ist auf allen Servern von 4teamwork gegeben.</w:t>
      </w:r>
    </w:p>
    <w:p w14:paraId="4C0319A7" w14:textId="77777777" w:rsidR="00D94F5C" w:rsidRDefault="00D94F5C" w:rsidP="00D94F5C">
      <w:pPr>
        <w:pStyle w:val="IPA-Textkrper"/>
        <w:spacing w:before="0" w:after="0"/>
      </w:pPr>
    </w:p>
    <w:p w14:paraId="054FE2C8" w14:textId="395C077D" w:rsidR="00E24D92" w:rsidRDefault="007629F9" w:rsidP="00D94F5C">
      <w:pPr>
        <w:pStyle w:val="IPA-Textkrper"/>
        <w:spacing w:before="0" w:after="0"/>
      </w:pPr>
      <w:r>
        <w:t xml:space="preserve">Wird das Script </w:t>
      </w:r>
      <w:r w:rsidR="00D94F5C">
        <w:t>direkt über den Konsolenbefehl „python demo_teamraum</w:t>
      </w:r>
      <w:r>
        <w:t>.py</w:t>
      </w:r>
      <w:r w:rsidR="00D94F5C">
        <w:t>“ ausgeführt,</w:t>
      </w:r>
      <w:r>
        <w:t xml:space="preserve"> benötigt dieses lediglich Leserechte.</w:t>
      </w:r>
    </w:p>
    <w:p w14:paraId="21CA6160" w14:textId="195BBFE3" w:rsidR="007629F9" w:rsidRDefault="00D94F5C" w:rsidP="00D94F5C">
      <w:pPr>
        <w:pStyle w:val="IPA-Textkrper"/>
        <w:spacing w:before="0" w:after="0"/>
      </w:pPr>
      <w:r>
        <w:t>Soll</w:t>
      </w:r>
      <w:r w:rsidR="007629F9">
        <w:t xml:space="preserve"> das Script </w:t>
      </w:r>
      <w:r>
        <w:t xml:space="preserve">auch </w:t>
      </w:r>
      <w:r w:rsidR="007629F9">
        <w:t>über</w:t>
      </w:r>
      <w:r>
        <w:t xml:space="preserve"> den Konsolenbefehl „</w:t>
      </w:r>
      <w:r w:rsidR="007629F9">
        <w:t>./</w:t>
      </w:r>
      <w:r>
        <w:t>demo_teamraum.py</w:t>
      </w:r>
      <w:r>
        <w:rPr>
          <w:rFonts w:asciiTheme="minorHAnsi" w:hAnsiTheme="minorHAnsi"/>
          <w:lang w:val="de-DE"/>
        </w:rPr>
        <w:t>“</w:t>
      </w:r>
      <w:r w:rsidR="007629F9">
        <w:t xml:space="preserve"> ausgeführt </w:t>
      </w:r>
      <w:r>
        <w:t xml:space="preserve">werden, </w:t>
      </w:r>
      <w:r w:rsidR="007629F9">
        <w:t>müssen folgende Anforderungen erfüllt sein:</w:t>
      </w:r>
      <w:r w:rsidR="00C75636">
        <w:t xml:space="preserve"> </w:t>
      </w:r>
      <w:r w:rsidR="00C75636" w:rsidRPr="00C75636">
        <w:rPr>
          <w:color w:val="FF0000"/>
        </w:rPr>
        <w:t>http://stackoverflow.com/questions/6331075/why-do-you-need-dot-slash-before-script-name-to-run-it-in-bash</w:t>
      </w:r>
    </w:p>
    <w:p w14:paraId="1B8BC33B" w14:textId="77777777" w:rsidR="00D94F5C" w:rsidRDefault="007629F9" w:rsidP="00D94F5C">
      <w:pPr>
        <w:pStyle w:val="IPA-Textkrper"/>
        <w:numPr>
          <w:ilvl w:val="0"/>
          <w:numId w:val="29"/>
        </w:numPr>
        <w:spacing w:before="0" w:after="0"/>
      </w:pPr>
      <w:r>
        <w:t xml:space="preserve">Im Header des Scripts muss </w:t>
      </w:r>
      <w:r w:rsidR="00D94F5C">
        <w:t>auf der ersten Zeile der Eintrag „#! Pfad-zum-python</w:t>
      </w:r>
    </w:p>
    <w:p w14:paraId="709227EE" w14:textId="1FC67539" w:rsidR="007629F9" w:rsidRDefault="00D94F5C" w:rsidP="00C75636">
      <w:pPr>
        <w:pStyle w:val="IPA-Textkrper"/>
        <w:spacing w:before="0" w:after="0"/>
        <w:ind w:left="720"/>
      </w:pPr>
      <w:r>
        <w:t>“</w:t>
      </w:r>
      <w:r w:rsidR="007629F9">
        <w:t xml:space="preserve"> stehen:</w:t>
      </w:r>
    </w:p>
    <w:p w14:paraId="15096A33" w14:textId="5D64329D" w:rsidR="007629F9" w:rsidRDefault="007629F9" w:rsidP="00C75636">
      <w:pPr>
        <w:pStyle w:val="IPA-Textkrper"/>
        <w:numPr>
          <w:ilvl w:val="0"/>
          <w:numId w:val="29"/>
        </w:numPr>
        <w:spacing w:before="0" w:after="0"/>
      </w:pPr>
      <w:r>
        <w:t>Das Skript muss excecutable –Rechte haben.</w:t>
      </w:r>
    </w:p>
    <w:p w14:paraId="04D58062" w14:textId="30F6545A" w:rsidR="00C75636" w:rsidRPr="00C75636" w:rsidRDefault="00C75636" w:rsidP="00C75636">
      <w:pPr>
        <w:pStyle w:val="IPA-Textkrper"/>
        <w:spacing w:before="0" w:after="0"/>
      </w:pPr>
      <w:r>
        <w:t xml:space="preserve">Die </w:t>
      </w:r>
      <w:r w:rsidRPr="00C75636">
        <w:t xml:space="preserve">eigentliche </w:t>
      </w:r>
      <w:r w:rsidRPr="00C75636">
        <w:rPr>
          <w:bCs/>
        </w:rPr>
        <w:t>Einführung auf dem Server ist mit dem kopieren des Skripts in den erwähnten Pfad erledigt.</w:t>
      </w:r>
    </w:p>
    <w:p w14:paraId="525DFB96" w14:textId="624F165B" w:rsidR="00AB405F" w:rsidRDefault="00AB405F" w:rsidP="00AB405F">
      <w:pPr>
        <w:pStyle w:val="Heading2"/>
      </w:pPr>
      <w:r>
        <w:t>Freigabe Realisierung</w:t>
      </w:r>
    </w:p>
    <w:p w14:paraId="7A899A08" w14:textId="641BA6B8" w:rsidR="00AB405F" w:rsidRPr="00AA3236" w:rsidRDefault="00AB405F" w:rsidP="00AB405F">
      <w:pPr>
        <w:pStyle w:val="IPA-Textkrper"/>
      </w:pPr>
      <w:r>
        <w:t>Die Phase Realisierung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AB405F" w:rsidRPr="00E10423" w14:paraId="52350CCA" w14:textId="77777777" w:rsidTr="00613B95">
        <w:tc>
          <w:tcPr>
            <w:tcW w:w="1526" w:type="dxa"/>
            <w:shd w:val="clear" w:color="auto" w:fill="C6D9F1" w:themeFill="text2" w:themeFillTint="33"/>
          </w:tcPr>
          <w:p w14:paraId="0BE71E5E" w14:textId="77777777" w:rsidR="00AB405F" w:rsidRPr="00E10423" w:rsidRDefault="00AB405F" w:rsidP="00613B95">
            <w:pPr>
              <w:pStyle w:val="IPA-Tabellentitel"/>
              <w:rPr>
                <w:sz w:val="22"/>
                <w:szCs w:val="22"/>
              </w:rPr>
            </w:pPr>
            <w:r w:rsidRPr="00E10423">
              <w:rPr>
                <w:sz w:val="22"/>
                <w:szCs w:val="22"/>
              </w:rPr>
              <w:t>Datum</w:t>
            </w:r>
          </w:p>
        </w:tc>
        <w:tc>
          <w:tcPr>
            <w:tcW w:w="2902" w:type="dxa"/>
            <w:shd w:val="clear" w:color="auto" w:fill="C6D9F1" w:themeFill="text2" w:themeFillTint="33"/>
          </w:tcPr>
          <w:p w14:paraId="3C84C08F" w14:textId="77777777" w:rsidR="00AB405F" w:rsidRPr="00E10423" w:rsidRDefault="00AB405F" w:rsidP="00613B95">
            <w:pPr>
              <w:pStyle w:val="IPA-Tabellentitel"/>
              <w:rPr>
                <w:sz w:val="22"/>
                <w:szCs w:val="22"/>
              </w:rPr>
            </w:pPr>
            <w:r>
              <w:rPr>
                <w:sz w:val="22"/>
                <w:szCs w:val="22"/>
              </w:rPr>
              <w:t>Name / Auftraggeber</w:t>
            </w:r>
          </w:p>
        </w:tc>
        <w:tc>
          <w:tcPr>
            <w:tcW w:w="4499" w:type="dxa"/>
            <w:shd w:val="clear" w:color="auto" w:fill="C6D9F1" w:themeFill="text2" w:themeFillTint="33"/>
          </w:tcPr>
          <w:p w14:paraId="4BDC0192" w14:textId="77777777" w:rsidR="00AB405F" w:rsidRPr="00E10423" w:rsidRDefault="00AB405F" w:rsidP="00613B95">
            <w:pPr>
              <w:pStyle w:val="IPA-Tabellentitel"/>
              <w:rPr>
                <w:sz w:val="22"/>
                <w:szCs w:val="22"/>
              </w:rPr>
            </w:pPr>
            <w:r w:rsidRPr="00E10423">
              <w:rPr>
                <w:sz w:val="22"/>
                <w:szCs w:val="22"/>
              </w:rPr>
              <w:t>Unterschrift</w:t>
            </w:r>
          </w:p>
        </w:tc>
      </w:tr>
      <w:tr w:rsidR="00AB405F" w:rsidRPr="00E10423" w14:paraId="49EBD1C7" w14:textId="77777777" w:rsidTr="00613B95">
        <w:trPr>
          <w:trHeight w:val="680"/>
        </w:trPr>
        <w:tc>
          <w:tcPr>
            <w:tcW w:w="1526" w:type="dxa"/>
            <w:vAlign w:val="center"/>
          </w:tcPr>
          <w:p w14:paraId="5838778D" w14:textId="5849846A" w:rsidR="00AB405F" w:rsidRPr="00E10423" w:rsidRDefault="00AB405F" w:rsidP="00613B95">
            <w:pPr>
              <w:keepNext/>
            </w:pPr>
            <w:r>
              <w:t>19.05.2014</w:t>
            </w:r>
          </w:p>
        </w:tc>
        <w:tc>
          <w:tcPr>
            <w:tcW w:w="2902" w:type="dxa"/>
            <w:vAlign w:val="center"/>
          </w:tcPr>
          <w:p w14:paraId="094F31B8" w14:textId="77777777" w:rsidR="00AB405F" w:rsidRPr="00E10423" w:rsidRDefault="00AB405F" w:rsidP="00613B95">
            <w:pPr>
              <w:keepNext/>
            </w:pPr>
            <w:r>
              <w:t>Pascal Habegger</w:t>
            </w:r>
          </w:p>
        </w:tc>
        <w:tc>
          <w:tcPr>
            <w:tcW w:w="4499" w:type="dxa"/>
          </w:tcPr>
          <w:p w14:paraId="3E331CFC" w14:textId="77777777" w:rsidR="00AB405F" w:rsidRPr="00E10423" w:rsidRDefault="00AB405F" w:rsidP="00613B95">
            <w:pPr>
              <w:keepNext/>
            </w:pPr>
          </w:p>
        </w:tc>
      </w:tr>
    </w:tbl>
    <w:p w14:paraId="1CBBBF07" w14:textId="77777777" w:rsidR="00AB405F" w:rsidRPr="003F498F" w:rsidRDefault="00AB405F" w:rsidP="00737221">
      <w:pPr>
        <w:pStyle w:val="IPA-Textkrper"/>
      </w:pPr>
    </w:p>
    <w:p w14:paraId="5400FE34" w14:textId="77777777" w:rsidR="00737221" w:rsidRDefault="00737221" w:rsidP="00737221">
      <w:pPr>
        <w:pStyle w:val="Heading1"/>
      </w:pPr>
      <w:bookmarkStart w:id="146" w:name="_Toc261093162"/>
      <w:r>
        <w:lastRenderedPageBreak/>
        <w:t>Realisierung</w:t>
      </w:r>
      <w:bookmarkEnd w:id="145"/>
      <w:bookmarkEnd w:id="146"/>
    </w:p>
    <w:p w14:paraId="535B64E5" w14:textId="77777777" w:rsidR="00AC34F6" w:rsidRDefault="00AC34F6" w:rsidP="00AC34F6">
      <w:pPr>
        <w:pStyle w:val="Heading2"/>
      </w:pPr>
      <w:bookmarkStart w:id="147" w:name="_Toc388120236"/>
      <w:r>
        <w:t>Legende</w:t>
      </w:r>
      <w:bookmarkEnd w:id="147"/>
    </w:p>
    <w:p w14:paraId="743A7968" w14:textId="52E97CA8" w:rsidR="00AC34F6" w:rsidRDefault="009656E6" w:rsidP="00AC34F6">
      <w:pPr>
        <w:pStyle w:val="IPA-Textkrper"/>
      </w:pPr>
      <w:r>
        <w:t xml:space="preserve">Terminalbefehle, Quellcode und Fehler </w:t>
      </w:r>
      <w:r w:rsidR="00AC34F6">
        <w:t>werden wie folgt dargestellt:</w:t>
      </w:r>
    </w:p>
    <w:p w14:paraId="1E162A24" w14:textId="6ACF576B" w:rsidR="00AC34F6" w:rsidRPr="00AC34F6" w:rsidRDefault="00AC34F6" w:rsidP="00AC34F6">
      <w:pPr>
        <w:pStyle w:val="IPA-Textkrper"/>
        <w:rPr>
          <w:color w:val="FFFFFF" w:themeColor="background1"/>
        </w:rPr>
      </w:pPr>
      <w:r w:rsidRPr="00AC34F6">
        <w:rPr>
          <w:color w:val="FFFFFF" w:themeColor="background1"/>
          <w:highlight w:val="black"/>
        </w:rPr>
        <w:t>Terminaleingaben</w:t>
      </w:r>
    </w:p>
    <w:p w14:paraId="1D069DEE" w14:textId="21E5783F" w:rsidR="00AC34F6" w:rsidRDefault="00AC34F6" w:rsidP="00AC34F6">
      <w:pPr>
        <w:pStyle w:val="IPA-Textkrper"/>
      </w:pPr>
      <w:r w:rsidRPr="00961A2E">
        <w:rPr>
          <w:highlight w:val="lightGray"/>
        </w:rPr>
        <w:t>Quellcode</w:t>
      </w:r>
    </w:p>
    <w:p w14:paraId="626008C1" w14:textId="193CB825" w:rsidR="009656E6" w:rsidRPr="00AC34F6" w:rsidRDefault="009656E6" w:rsidP="00AC34F6">
      <w:pPr>
        <w:pStyle w:val="IPA-Textkrper"/>
      </w:pPr>
      <w:r w:rsidRPr="009656E6">
        <w:rPr>
          <w:highlight w:val="red"/>
        </w:rPr>
        <w:t>Fehler</w:t>
      </w:r>
    </w:p>
    <w:p w14:paraId="089E3CC2" w14:textId="77777777" w:rsidR="00C8722E" w:rsidRDefault="00C8722E" w:rsidP="00C8722E">
      <w:pPr>
        <w:pStyle w:val="Heading2"/>
      </w:pPr>
      <w:bookmarkStart w:id="148" w:name="_Toc388120237"/>
      <w:r>
        <w:t>Bestehende Umgebung verifizieren</w:t>
      </w:r>
      <w:bookmarkEnd w:id="148"/>
    </w:p>
    <w:p w14:paraId="705FDB0C" w14:textId="45F3C77A" w:rsidR="00BC2990" w:rsidRDefault="001310B5" w:rsidP="001310B5">
      <w:pPr>
        <w:pStyle w:val="IPA-Textkrper"/>
        <w:spacing w:after="0"/>
      </w:pPr>
      <w:r>
        <w:t>Die technischen Details der Umgebung s</w:t>
      </w:r>
      <w:r w:rsidR="0006611D">
        <w:t>ind in Kapitel 13.4 aufgeführt. D</w:t>
      </w:r>
      <w:r w:rsidR="00224461">
        <w:t xml:space="preserve">ie </w:t>
      </w:r>
      <w:r w:rsidR="0006611D">
        <w:t>Realisierung wird in der folg</w:t>
      </w:r>
      <w:r w:rsidR="00961A2E">
        <w:t>enden Struktur durchgeführt.</w:t>
      </w:r>
    </w:p>
    <w:p w14:paraId="048ECE27" w14:textId="1FCDB064" w:rsidR="00BC2990" w:rsidRDefault="00224461" w:rsidP="001310B5">
      <w:pPr>
        <w:pStyle w:val="IPA-Textkrper"/>
        <w:spacing w:after="0"/>
      </w:pPr>
      <w:r>
        <w:rPr>
          <w:noProof/>
          <w:lang w:val="en-US" w:eastAsia="en-US"/>
        </w:rPr>
        <w:drawing>
          <wp:inline distT="0" distB="0" distL="0" distR="0" wp14:anchorId="1C64A58B" wp14:editId="356E769F">
            <wp:extent cx="1143879" cy="447040"/>
            <wp:effectExtent l="0" t="0" r="0" b="10160"/>
            <wp:docPr id="13" name="Picture 1" descr="SSD:Users:mischu:Desktop:Bildschirmfoto 2014-05-19 um 09.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Users:mischu:Desktop:Bildschirmfoto 2014-05-19 um 09.36.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5153" cy="447538"/>
                    </a:xfrm>
                    <a:prstGeom prst="rect">
                      <a:avLst/>
                    </a:prstGeom>
                    <a:noFill/>
                    <a:ln>
                      <a:noFill/>
                    </a:ln>
                  </pic:spPr>
                </pic:pic>
              </a:graphicData>
            </a:graphic>
          </wp:inline>
        </w:drawing>
      </w:r>
    </w:p>
    <w:p w14:paraId="455D7AE0" w14:textId="28634D07" w:rsidR="00733F95" w:rsidRDefault="00733F95" w:rsidP="001310B5">
      <w:pPr>
        <w:pStyle w:val="IPA-Textkrper"/>
        <w:spacing w:after="0"/>
      </w:pPr>
      <w:r>
        <w:t xml:space="preserve">Die Namensgebung </w:t>
      </w:r>
      <w:r w:rsidR="00BC2990">
        <w:t>wird von Kapitel xy des Konzepts</w:t>
      </w:r>
      <w:r>
        <w:t xml:space="preserve"> übernommen.</w:t>
      </w:r>
    </w:p>
    <w:p w14:paraId="75876204" w14:textId="47D8257E" w:rsidR="00BC2990" w:rsidRDefault="00BC2990" w:rsidP="001310B5">
      <w:pPr>
        <w:pStyle w:val="IPA-Textkrper"/>
        <w:spacing w:after="0"/>
      </w:pPr>
      <w:r>
        <w:t xml:space="preserve">Die </w:t>
      </w:r>
      <w:r w:rsidR="00B12D9A">
        <w:t>Systemstruktur ist in Kapitel xy aufgezeigt.</w:t>
      </w:r>
    </w:p>
    <w:p w14:paraId="5DD9F6A0" w14:textId="0DD733FE" w:rsidR="00D12134" w:rsidRDefault="00D12134" w:rsidP="001310B5">
      <w:pPr>
        <w:pStyle w:val="IPA-Textkrper"/>
        <w:spacing w:after="0"/>
      </w:pPr>
      <w:r>
        <w:t>Die benötigte Software ist wie in Kapitel xy beschrieben vorhanden.</w:t>
      </w:r>
    </w:p>
    <w:p w14:paraId="0E8BE254" w14:textId="7D7E8EB3" w:rsidR="00563A8C" w:rsidRDefault="00563A8C" w:rsidP="001310B5">
      <w:pPr>
        <w:pStyle w:val="IPA-Textkrper"/>
        <w:spacing w:after="0"/>
      </w:pPr>
      <w:r>
        <w:t xml:space="preserve">Die </w:t>
      </w:r>
      <w:r w:rsidR="00D12134">
        <w:t>Vollständigkeit der Pakete w</w:t>
      </w:r>
      <w:r w:rsidR="00B53F91">
        <w:t>ird</w:t>
      </w:r>
      <w:r w:rsidR="00D12134">
        <w:t xml:space="preserve"> nach dem Download</w:t>
      </w:r>
      <w:r>
        <w:t xml:space="preserve"> überprüft um eine solide Basis für die Entwicklung der Skripts zu ermöglichen.</w:t>
      </w:r>
      <w:r w:rsidR="00D12134">
        <w:t xml:space="preserve"> </w:t>
      </w:r>
    </w:p>
    <w:p w14:paraId="523766A7" w14:textId="77777777" w:rsidR="00961A2E" w:rsidRDefault="00961A2E" w:rsidP="001310B5">
      <w:pPr>
        <w:pStyle w:val="IPA-Textkrper"/>
        <w:spacing w:after="0"/>
      </w:pPr>
    </w:p>
    <w:p w14:paraId="3269E54B" w14:textId="77777777" w:rsidR="00961A2E" w:rsidRDefault="00961A2E" w:rsidP="001310B5">
      <w:pPr>
        <w:pStyle w:val="IPA-Textkrper"/>
        <w:spacing w:after="0"/>
      </w:pPr>
    </w:p>
    <w:p w14:paraId="2B189357" w14:textId="77777777" w:rsidR="00C8722E" w:rsidRDefault="00C8722E" w:rsidP="00C8722E">
      <w:pPr>
        <w:pStyle w:val="Heading2"/>
      </w:pPr>
      <w:bookmarkStart w:id="149" w:name="_Toc388120238"/>
      <w:r>
        <w:t>Konfiguration festlegen</w:t>
      </w:r>
      <w:bookmarkEnd w:id="149"/>
    </w:p>
    <w:p w14:paraId="285D526B" w14:textId="018FCDCC" w:rsidR="00795D60" w:rsidRPr="00F11D76" w:rsidRDefault="00C1504C" w:rsidP="00795D60">
      <w:pPr>
        <w:pStyle w:val="IPA-Textkrper"/>
        <w:spacing w:before="0" w:after="60"/>
        <w:rPr>
          <w:u w:val="single"/>
        </w:rPr>
      </w:pPr>
      <w:r>
        <w:rPr>
          <w:u w:val="single"/>
        </w:rPr>
        <w:t>Für das Paket eGov wird ein Branch erstellt</w:t>
      </w:r>
    </w:p>
    <w:p w14:paraId="1F2F9496" w14:textId="66D20F50" w:rsidR="00795D60" w:rsidRDefault="00C1504C" w:rsidP="00795D60">
      <w:pPr>
        <w:pStyle w:val="IPA-Textkrper"/>
        <w:spacing w:before="0" w:after="60"/>
      </w:pPr>
      <w:r>
        <w:t>Der Branch erhält den Namen „mw-ipa_</w:t>
      </w:r>
      <w:r w:rsidR="00615336">
        <w:t>profile_</w:t>
      </w:r>
      <w:r>
        <w:t>demo-content“</w:t>
      </w:r>
    </w:p>
    <w:p w14:paraId="7B3C21EB" w14:textId="77777777" w:rsidR="00795D60" w:rsidRDefault="00795D60" w:rsidP="00C8722E">
      <w:pPr>
        <w:pStyle w:val="IPA-Textkrper"/>
        <w:spacing w:before="0" w:after="60"/>
        <w:rPr>
          <w:u w:val="single"/>
        </w:rPr>
      </w:pPr>
    </w:p>
    <w:p w14:paraId="522A3377" w14:textId="3C00C1D8" w:rsidR="00C1504C" w:rsidRPr="00F11D76" w:rsidRDefault="00C1504C" w:rsidP="00C1504C">
      <w:pPr>
        <w:pStyle w:val="IPA-Textkrper"/>
        <w:spacing w:before="0" w:after="60"/>
        <w:rPr>
          <w:u w:val="single"/>
        </w:rPr>
      </w:pPr>
      <w:r>
        <w:rPr>
          <w:u w:val="single"/>
        </w:rPr>
        <w:t xml:space="preserve">Für das Paket </w:t>
      </w:r>
      <w:r w:rsidR="00876605">
        <w:rPr>
          <w:u w:val="single"/>
        </w:rPr>
        <w:t>teamraum-buildout</w:t>
      </w:r>
      <w:r>
        <w:rPr>
          <w:u w:val="single"/>
        </w:rPr>
        <w:t xml:space="preserve"> wird ein Branch erstellt</w:t>
      </w:r>
    </w:p>
    <w:p w14:paraId="380539D1" w14:textId="59AB77BA" w:rsidR="00C1504C" w:rsidRDefault="00C1504C" w:rsidP="00C1504C">
      <w:pPr>
        <w:pStyle w:val="IPA-Textkrper"/>
        <w:spacing w:before="0" w:after="60"/>
      </w:pPr>
      <w:r>
        <w:t>Der Branch erhält den Namen „mw-ipa_</w:t>
      </w:r>
      <w:r w:rsidR="00876605">
        <w:t>runscript</w:t>
      </w:r>
      <w:r>
        <w:t>“</w:t>
      </w:r>
    </w:p>
    <w:p w14:paraId="6EF8999E" w14:textId="77777777" w:rsidR="00C1504C" w:rsidRDefault="00C1504C" w:rsidP="00C8722E">
      <w:pPr>
        <w:pStyle w:val="IPA-Textkrper"/>
        <w:spacing w:before="0" w:after="60"/>
        <w:rPr>
          <w:u w:val="single"/>
        </w:rPr>
      </w:pPr>
    </w:p>
    <w:p w14:paraId="68D93935" w14:textId="77777777" w:rsidR="00C8722E" w:rsidRPr="00F11D76" w:rsidRDefault="00C8722E" w:rsidP="00C8722E">
      <w:pPr>
        <w:pStyle w:val="IPA-Textkrper"/>
        <w:spacing w:before="0" w:after="60"/>
        <w:rPr>
          <w:u w:val="single"/>
        </w:rPr>
      </w:pPr>
      <w:r w:rsidRPr="00F11D76">
        <w:rPr>
          <w:u w:val="single"/>
        </w:rPr>
        <w:t>Das Skript überschreibt eine existierende Plattform auf Anfrage</w:t>
      </w:r>
    </w:p>
    <w:p w14:paraId="7074A6D4" w14:textId="77777777" w:rsidR="00C8722E" w:rsidRDefault="00C8722E" w:rsidP="00C8722E">
      <w:pPr>
        <w:pStyle w:val="IPA-Textkrper"/>
        <w:spacing w:before="0" w:after="60"/>
      </w:pPr>
      <w:r>
        <w:t>Es muss zwingend eine Meldung ausgegeben werden, falls die Plattform existiert.</w:t>
      </w:r>
    </w:p>
    <w:p w14:paraId="46310787" w14:textId="77777777" w:rsidR="00C8722E" w:rsidRDefault="00C8722E" w:rsidP="00C8722E">
      <w:pPr>
        <w:pStyle w:val="IPA-Textkrper"/>
        <w:spacing w:before="0" w:after="60"/>
      </w:pPr>
    </w:p>
    <w:p w14:paraId="61FAB143" w14:textId="77777777" w:rsidR="00C8722E" w:rsidRPr="00F11D76" w:rsidRDefault="00C8722E" w:rsidP="00C8722E">
      <w:pPr>
        <w:pStyle w:val="IPA-Textkrper"/>
        <w:spacing w:before="0" w:after="60"/>
        <w:rPr>
          <w:u w:val="single"/>
        </w:rPr>
      </w:pPr>
      <w:r>
        <w:rPr>
          <w:u w:val="single"/>
        </w:rPr>
        <w:t>Der Pfad zu einem gültigen Python muss nicht angegeben werden</w:t>
      </w:r>
    </w:p>
    <w:p w14:paraId="696F54C5" w14:textId="77777777" w:rsidR="00C8722E" w:rsidRDefault="00C8722E" w:rsidP="00C8722E">
      <w:pPr>
        <w:pStyle w:val="IPA-Textkrper"/>
        <w:spacing w:before="0" w:after="60"/>
      </w:pPr>
      <w:r>
        <w:t>Falls kein Pfad an den Option.Parser übergeben wird, soll ein Standardpfad verwendet werden.</w:t>
      </w:r>
    </w:p>
    <w:p w14:paraId="6F13E5F3" w14:textId="77777777" w:rsidR="00C8722E" w:rsidRDefault="00C8722E" w:rsidP="00C8722E">
      <w:pPr>
        <w:pStyle w:val="IPA-Textkrper"/>
        <w:spacing w:before="0" w:after="60"/>
      </w:pPr>
    </w:p>
    <w:p w14:paraId="69699A0E" w14:textId="77777777" w:rsidR="00C8722E" w:rsidRPr="00F11D76" w:rsidRDefault="00C8722E" w:rsidP="00C8722E">
      <w:pPr>
        <w:pStyle w:val="IPA-Textkrper"/>
        <w:spacing w:before="0" w:after="60"/>
        <w:rPr>
          <w:u w:val="single"/>
        </w:rPr>
      </w:pPr>
      <w:r>
        <w:rPr>
          <w:u w:val="single"/>
        </w:rPr>
        <w:t>Es muss sichergestellt sein, dass das Buildout korrekt ausgeführt worden ist</w:t>
      </w:r>
    </w:p>
    <w:p w14:paraId="1347F1D1" w14:textId="77777777" w:rsidR="00C8722E" w:rsidRDefault="00C8722E" w:rsidP="00C8722E">
      <w:pPr>
        <w:pStyle w:val="IPA-Textkrper"/>
        <w:spacing w:before="0" w:after="60"/>
      </w:pPr>
      <w:r>
        <w:t>Falls Daten Fehlen, wird ein Exception error geworfen.</w:t>
      </w:r>
    </w:p>
    <w:p w14:paraId="4A149386" w14:textId="77777777" w:rsidR="00C8722E" w:rsidRDefault="00C8722E" w:rsidP="00C8722E">
      <w:pPr>
        <w:pStyle w:val="IPA-Textkrper"/>
        <w:spacing w:before="0" w:after="60"/>
      </w:pPr>
    </w:p>
    <w:p w14:paraId="126C6927" w14:textId="77777777" w:rsidR="00C8722E" w:rsidRPr="00F11D76" w:rsidRDefault="00C8722E" w:rsidP="00C8722E">
      <w:pPr>
        <w:pStyle w:val="IPA-Textkrper"/>
        <w:spacing w:before="0" w:after="60"/>
        <w:rPr>
          <w:u w:val="single"/>
        </w:rPr>
      </w:pPr>
      <w:r>
        <w:rPr>
          <w:u w:val="single"/>
        </w:rPr>
        <w:t>Zu Demonstrationszwecken werden Standortmeldungen bei Ordnerwechsel angezeigt</w:t>
      </w:r>
    </w:p>
    <w:p w14:paraId="640ABF1A" w14:textId="77777777" w:rsidR="00C8722E" w:rsidRDefault="00C8722E" w:rsidP="00C8722E">
      <w:pPr>
        <w:pStyle w:val="IPA-Textkrper"/>
        <w:spacing w:before="0" w:after="60"/>
      </w:pPr>
      <w:r>
        <w:t>Diese Implementation wird bei der Einspielung auf einem Server wieder entfernt.</w:t>
      </w:r>
    </w:p>
    <w:p w14:paraId="0B5242A8" w14:textId="77777777" w:rsidR="00C8722E" w:rsidRDefault="00C8722E" w:rsidP="00C8722E">
      <w:pPr>
        <w:pStyle w:val="IPA-Textkrper"/>
        <w:spacing w:before="0" w:after="60"/>
      </w:pPr>
    </w:p>
    <w:p w14:paraId="2719F320" w14:textId="35C44892" w:rsidR="007B2B65" w:rsidRDefault="007B2B65" w:rsidP="00C8722E">
      <w:pPr>
        <w:pStyle w:val="Heading2"/>
        <w:spacing w:before="0" w:after="60"/>
      </w:pPr>
      <w:bookmarkStart w:id="150" w:name="_Toc388120239"/>
      <w:r>
        <w:lastRenderedPageBreak/>
        <w:t>Vorarbeiten</w:t>
      </w:r>
    </w:p>
    <w:p w14:paraId="3F3757CF" w14:textId="293EE786" w:rsidR="006F1FCD" w:rsidRPr="006F1FCD" w:rsidRDefault="006F1FCD" w:rsidP="006F1FCD">
      <w:pPr>
        <w:pStyle w:val="IPA-Textkrper"/>
      </w:pPr>
      <w:r>
        <w:t>Das Paket eGov wird von Github geklont und in den im Kapitel 15.2 definierten Ordner abgelegt.</w:t>
      </w:r>
    </w:p>
    <w:p w14:paraId="7733BD54" w14:textId="77777777" w:rsidR="007B2B65" w:rsidRDefault="007B2B65" w:rsidP="007B2B65">
      <w:pPr>
        <w:pStyle w:val="IPA-Textkrper"/>
        <w:spacing w:before="0" w:after="60"/>
        <w:rPr>
          <w:color w:val="FFFFFF" w:themeColor="background1"/>
        </w:rPr>
      </w:pPr>
      <w:r w:rsidRPr="00AC34F6">
        <w:rPr>
          <w:color w:val="FFFFFF" w:themeColor="background1"/>
          <w:highlight w:val="black"/>
        </w:rPr>
        <w:t>git clone git</w:t>
      </w:r>
      <w:r>
        <w:rPr>
          <w:color w:val="FFFFFF" w:themeColor="background1"/>
          <w:highlight w:val="black"/>
        </w:rPr>
        <w:t xml:space="preserve">@github.com:4teamwork/eGov.git eGov </w:t>
      </w:r>
    </w:p>
    <w:p w14:paraId="6D44B6E6" w14:textId="5BBDF9E1" w:rsidR="006F1FCD" w:rsidRDefault="006F1FCD" w:rsidP="007B2B65">
      <w:pPr>
        <w:pStyle w:val="IPA-Textkrper"/>
        <w:spacing w:before="0" w:after="60"/>
      </w:pPr>
      <w:r>
        <w:t>Der</w:t>
      </w:r>
      <w:r w:rsidRPr="006F1FCD">
        <w:t xml:space="preserve"> Bra</w:t>
      </w:r>
      <w:r>
        <w:t>nch des Pakets eGov wird erstellt.</w:t>
      </w:r>
    </w:p>
    <w:p w14:paraId="67CD038B" w14:textId="50F091BA" w:rsidR="00A228ED" w:rsidRPr="00A228ED" w:rsidRDefault="00A228ED" w:rsidP="00A228ED">
      <w:pPr>
        <w:spacing w:line="240" w:lineRule="auto"/>
        <w:rPr>
          <w:rFonts w:eastAsia="Times New Roman" w:cs="Times New Roman"/>
          <w:color w:val="FFFFFF" w:themeColor="background1"/>
          <w:szCs w:val="24"/>
          <w:highlight w:val="black"/>
          <w:lang w:eastAsia="de-DE"/>
        </w:rPr>
      </w:pPr>
      <w:r w:rsidRPr="00A228ED">
        <w:rPr>
          <w:rFonts w:eastAsia="Times New Roman" w:cs="Times New Roman"/>
          <w:color w:val="FFFFFF" w:themeColor="background1"/>
          <w:szCs w:val="24"/>
          <w:highlight w:val="black"/>
          <w:lang w:eastAsia="de-DE"/>
        </w:rPr>
        <w:t>git checkout -b mw-ipa_profile_demo-content</w:t>
      </w:r>
    </w:p>
    <w:p w14:paraId="0CD82988" w14:textId="77777777" w:rsidR="006F1FCD" w:rsidRDefault="006F1FCD" w:rsidP="007B2B65">
      <w:pPr>
        <w:pStyle w:val="IPA-Textkrper"/>
        <w:spacing w:before="0" w:after="60"/>
      </w:pPr>
    </w:p>
    <w:p w14:paraId="3BF4F68D" w14:textId="5B09C900" w:rsidR="00A228ED" w:rsidRPr="006F1FCD" w:rsidRDefault="00A228ED" w:rsidP="00A228ED">
      <w:pPr>
        <w:pStyle w:val="IPA-Textkrper"/>
      </w:pPr>
      <w:r>
        <w:t xml:space="preserve">Das Paket teamraum-buildout wird von </w:t>
      </w:r>
      <w:r w:rsidR="0006611D">
        <w:t>git.4teamwork</w:t>
      </w:r>
      <w:r>
        <w:t xml:space="preserve"> geklont und in den im Kapitel 15.2 definierten Ordner abgelegt.</w:t>
      </w:r>
    </w:p>
    <w:p w14:paraId="214652F3" w14:textId="7B41A23B" w:rsidR="00A228ED" w:rsidRPr="00A228ED" w:rsidRDefault="00A228ED" w:rsidP="00A228ED">
      <w:pPr>
        <w:pStyle w:val="IPA-Textkrper"/>
        <w:spacing w:before="0" w:after="60"/>
        <w:rPr>
          <w:color w:val="FFFFFF" w:themeColor="background1"/>
          <w:highlight w:val="black"/>
        </w:rPr>
      </w:pPr>
      <w:r w:rsidRPr="00A228ED">
        <w:rPr>
          <w:color w:val="FFFFFF" w:themeColor="background1"/>
          <w:highlight w:val="black"/>
        </w:rPr>
        <w:t xml:space="preserve">git clone </w:t>
      </w:r>
      <w:r w:rsidR="00035CE5" w:rsidRPr="00035CE5">
        <w:rPr>
          <w:color w:val="FFFFFF" w:themeColor="background1"/>
          <w:highlight w:val="black"/>
        </w:rPr>
        <w:t>git@git.4teamwork.ch:egov/buildout-base.git</w:t>
      </w:r>
    </w:p>
    <w:p w14:paraId="76916405" w14:textId="2B07F69C" w:rsidR="00A228ED" w:rsidRDefault="00A228ED" w:rsidP="00A228ED">
      <w:pPr>
        <w:pStyle w:val="IPA-Textkrper"/>
        <w:spacing w:before="0" w:after="60"/>
      </w:pPr>
      <w:r>
        <w:t>Der</w:t>
      </w:r>
      <w:r w:rsidRPr="006F1FCD">
        <w:t xml:space="preserve"> Bra</w:t>
      </w:r>
      <w:r>
        <w:t>nch des Pakets teamraum-buildout wird erstellt.</w:t>
      </w:r>
    </w:p>
    <w:p w14:paraId="42B70256" w14:textId="441512C3" w:rsidR="00A228ED" w:rsidRPr="00A228ED" w:rsidRDefault="00A228ED" w:rsidP="00A228ED">
      <w:pPr>
        <w:spacing w:line="240" w:lineRule="auto"/>
        <w:rPr>
          <w:rFonts w:eastAsia="Times New Roman" w:cs="Times New Roman"/>
          <w:color w:val="FFFFFF" w:themeColor="background1"/>
          <w:szCs w:val="24"/>
          <w:highlight w:val="black"/>
          <w:lang w:eastAsia="de-DE"/>
        </w:rPr>
      </w:pPr>
      <w:r w:rsidRPr="00A228ED">
        <w:rPr>
          <w:rFonts w:eastAsia="Times New Roman" w:cs="Times New Roman"/>
          <w:color w:val="FFFFFF" w:themeColor="background1"/>
          <w:szCs w:val="24"/>
          <w:highlight w:val="black"/>
          <w:lang w:eastAsia="de-DE"/>
        </w:rPr>
        <w:t>git checkout -b mw-ipa_</w:t>
      </w:r>
      <w:r w:rsidR="00035CE5">
        <w:rPr>
          <w:rFonts w:eastAsia="Times New Roman" w:cs="Times New Roman"/>
          <w:color w:val="FFFFFF" w:themeColor="background1"/>
          <w:szCs w:val="24"/>
          <w:highlight w:val="black"/>
          <w:lang w:eastAsia="de-DE"/>
        </w:rPr>
        <w:t>runscript</w:t>
      </w:r>
    </w:p>
    <w:p w14:paraId="367830CD" w14:textId="77777777" w:rsidR="00A228ED" w:rsidRPr="006F1FCD" w:rsidRDefault="00A228ED" w:rsidP="007B2B65">
      <w:pPr>
        <w:pStyle w:val="IPA-Textkrper"/>
        <w:spacing w:before="0" w:after="60"/>
      </w:pPr>
    </w:p>
    <w:p w14:paraId="6DD3E452" w14:textId="3673726C" w:rsidR="00C8722E" w:rsidRDefault="007B2B65" w:rsidP="00C8722E">
      <w:pPr>
        <w:pStyle w:val="Heading2"/>
        <w:spacing w:before="0" w:after="60"/>
      </w:pPr>
      <w:r>
        <w:t>I</w:t>
      </w:r>
      <w:r w:rsidR="00042454">
        <w:t xml:space="preserve">nstallationsskript erstellen </w:t>
      </w:r>
      <w:bookmarkEnd w:id="150"/>
    </w:p>
    <w:p w14:paraId="069C9622" w14:textId="5FE434DB" w:rsidR="0006611D" w:rsidRDefault="0003396B" w:rsidP="001D56BC">
      <w:pPr>
        <w:pStyle w:val="IPA-Hinweistexte"/>
        <w:rPr>
          <w:i w:val="0"/>
          <w:vanish w:val="0"/>
          <w:color w:val="auto"/>
          <w:szCs w:val="24"/>
          <w:lang w:eastAsia="de-DE"/>
        </w:rPr>
      </w:pPr>
      <w:r>
        <w:rPr>
          <w:i w:val="0"/>
          <w:vanish w:val="0"/>
          <w:color w:val="auto"/>
          <w:szCs w:val="24"/>
          <w:lang w:eastAsia="de-DE"/>
        </w:rPr>
        <w:t>Verschiedene Module müssen im Script implementiert werden.</w:t>
      </w:r>
      <w:r w:rsidR="00AD2D27">
        <w:rPr>
          <w:i w:val="0"/>
          <w:vanish w:val="0"/>
          <w:color w:val="auto"/>
          <w:szCs w:val="24"/>
          <w:lang w:eastAsia="de-DE"/>
        </w:rPr>
        <w:t xml:space="preserve"> Fü</w:t>
      </w:r>
      <w:r w:rsidR="009C136F">
        <w:rPr>
          <w:i w:val="0"/>
          <w:vanish w:val="0"/>
          <w:color w:val="auto"/>
          <w:szCs w:val="24"/>
          <w:lang w:eastAsia="de-DE"/>
        </w:rPr>
        <w:t>r die untenstehenden Module werden</w:t>
      </w:r>
      <w:r w:rsidR="00AD2D27">
        <w:rPr>
          <w:i w:val="0"/>
          <w:vanish w:val="0"/>
          <w:color w:val="auto"/>
          <w:szCs w:val="24"/>
          <w:lang w:eastAsia="de-DE"/>
        </w:rPr>
        <w:t xml:space="preserve"> nur die benötigten Funktionen</w:t>
      </w:r>
      <w:r w:rsidR="009C136F">
        <w:rPr>
          <w:i w:val="0"/>
          <w:vanish w:val="0"/>
          <w:color w:val="auto"/>
          <w:szCs w:val="24"/>
          <w:lang w:eastAsia="de-DE"/>
        </w:rPr>
        <w:t xml:space="preserve"> er</w:t>
      </w:r>
      <w:r w:rsidR="00AD2D27">
        <w:rPr>
          <w:i w:val="0"/>
          <w:vanish w:val="0"/>
          <w:color w:val="auto"/>
          <w:szCs w:val="24"/>
          <w:lang w:eastAsia="de-DE"/>
        </w:rPr>
        <w:t>läutert.</w:t>
      </w:r>
    </w:p>
    <w:tbl>
      <w:tblPr>
        <w:tblStyle w:val="LightGrid-Accent1"/>
        <w:tblW w:w="0" w:type="auto"/>
        <w:tblLayout w:type="fixed"/>
        <w:tblLook w:val="01E0" w:firstRow="1" w:lastRow="1" w:firstColumn="1" w:lastColumn="1" w:noHBand="0" w:noVBand="0"/>
      </w:tblPr>
      <w:tblGrid>
        <w:gridCol w:w="2693"/>
        <w:gridCol w:w="4928"/>
      </w:tblGrid>
      <w:tr w:rsidR="0003396B" w14:paraId="6572B97E" w14:textId="77777777" w:rsidTr="00033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017EB019" w14:textId="0CA882C9" w:rsidR="0003396B" w:rsidRDefault="0003396B" w:rsidP="0003396B">
            <w:pPr>
              <w:pStyle w:val="IPA-Tabelle"/>
              <w:rPr>
                <w:sz w:val="22"/>
                <w:szCs w:val="22"/>
              </w:rPr>
            </w:pPr>
            <w:r>
              <w:rPr>
                <w:sz w:val="22"/>
                <w:szCs w:val="22"/>
              </w:rPr>
              <w:t>Modul</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743662A1" w14:textId="77777777" w:rsidR="0003396B" w:rsidRPr="000072B6" w:rsidRDefault="0003396B" w:rsidP="0003396B">
            <w:pPr>
              <w:pStyle w:val="IPA-Tabelle"/>
              <w:rPr>
                <w:sz w:val="22"/>
                <w:szCs w:val="22"/>
              </w:rPr>
            </w:pPr>
            <w:r>
              <w:rPr>
                <w:sz w:val="22"/>
                <w:szCs w:val="22"/>
              </w:rPr>
              <w:t>Funktion</w:t>
            </w:r>
          </w:p>
        </w:tc>
      </w:tr>
      <w:tr w:rsidR="0003396B" w14:paraId="2F0542DE" w14:textId="77777777" w:rsidTr="00033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D42F7A7" w14:textId="4386D923" w:rsidR="0003396B" w:rsidRPr="001500E3" w:rsidRDefault="009C136F" w:rsidP="0003396B">
            <w:pPr>
              <w:pStyle w:val="IPA-Tabelle"/>
              <w:rPr>
                <w:rFonts w:cs="Arial"/>
                <w:b w:val="0"/>
                <w:sz w:val="22"/>
                <w:szCs w:val="22"/>
              </w:rPr>
            </w:pPr>
            <w:r>
              <w:rPr>
                <w:rFonts w:cs="Arial"/>
                <w:b w:val="0"/>
                <w:sz w:val="22"/>
                <w:szCs w:val="22"/>
              </w:rPr>
              <w:t>os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D23BC8E" w14:textId="63F993E8" w:rsidR="0003396B" w:rsidRDefault="00AD2D27" w:rsidP="0003396B">
            <w:pPr>
              <w:pStyle w:val="IPA-Tabelle"/>
              <w:rPr>
                <w:rFonts w:cs="Arial"/>
                <w:b w:val="0"/>
                <w:sz w:val="22"/>
                <w:szCs w:val="22"/>
              </w:rPr>
            </w:pPr>
            <w:r>
              <w:rPr>
                <w:rFonts w:cs="Arial"/>
                <w:b w:val="0"/>
                <w:sz w:val="22"/>
                <w:szCs w:val="22"/>
              </w:rPr>
              <w:t>Kommandozeilenargumente können eingegeben weden</w:t>
            </w:r>
          </w:p>
        </w:tc>
      </w:tr>
      <w:tr w:rsidR="0003396B" w14:paraId="7A4A93A1" w14:textId="77777777" w:rsidTr="000339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7E309B9" w14:textId="2E613F68" w:rsidR="0003396B" w:rsidRPr="001500E3" w:rsidRDefault="000D2762" w:rsidP="0003396B">
            <w:pPr>
              <w:pStyle w:val="IPA-Tabelle"/>
              <w:rPr>
                <w:rFonts w:cs="Arial"/>
                <w:b w:val="0"/>
                <w:sz w:val="22"/>
                <w:szCs w:val="22"/>
              </w:rPr>
            </w:pPr>
            <w:r>
              <w:rPr>
                <w:rFonts w:cs="Arial"/>
                <w:b w:val="0"/>
                <w:sz w:val="22"/>
                <w:szCs w:val="22"/>
              </w:rPr>
              <w:t>git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BF8FE8F" w14:textId="1B62A65D" w:rsidR="0003396B" w:rsidRDefault="009C136F" w:rsidP="0003396B">
            <w:pPr>
              <w:pStyle w:val="IPA-Tabelle"/>
              <w:rPr>
                <w:rFonts w:cs="Arial"/>
                <w:b w:val="0"/>
                <w:sz w:val="22"/>
                <w:szCs w:val="22"/>
              </w:rPr>
            </w:pPr>
            <w:r>
              <w:rPr>
                <w:rFonts w:cs="Arial"/>
                <w:b w:val="0"/>
                <w:sz w:val="22"/>
                <w:szCs w:val="22"/>
              </w:rPr>
              <w:t xml:space="preserve">Pakete klonen </w:t>
            </w:r>
          </w:p>
        </w:tc>
      </w:tr>
      <w:tr w:rsidR="0003396B" w14:paraId="4F26405C" w14:textId="77777777" w:rsidTr="0003396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1A0E85F8" w14:textId="2744F473" w:rsidR="0003396B" w:rsidRPr="001500E3" w:rsidRDefault="0003396B" w:rsidP="0003396B">
            <w:pPr>
              <w:pStyle w:val="IPA-Tabelle"/>
              <w:rPr>
                <w:rFonts w:cs="Arial"/>
                <w:b w:val="0"/>
                <w:sz w:val="22"/>
                <w:szCs w:val="22"/>
              </w:rPr>
            </w:pP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3A3645F3" w14:textId="77777777" w:rsidR="0003396B" w:rsidRDefault="0003396B" w:rsidP="0003396B">
            <w:pPr>
              <w:pStyle w:val="IPA-Tabelle"/>
              <w:rPr>
                <w:rFonts w:cs="Arial"/>
                <w:b w:val="0"/>
                <w:sz w:val="22"/>
                <w:szCs w:val="22"/>
              </w:rPr>
            </w:pPr>
          </w:p>
        </w:tc>
      </w:tr>
    </w:tbl>
    <w:p w14:paraId="60A3A85C" w14:textId="77777777" w:rsidR="0003396B" w:rsidRDefault="0003396B" w:rsidP="001D56BC">
      <w:pPr>
        <w:pStyle w:val="IPA-Hinweistexte"/>
        <w:rPr>
          <w:i w:val="0"/>
          <w:vanish w:val="0"/>
          <w:color w:val="auto"/>
          <w:szCs w:val="24"/>
          <w:lang w:eastAsia="de-DE"/>
        </w:rPr>
      </w:pPr>
    </w:p>
    <w:p w14:paraId="675620EB" w14:textId="2F9A02DA" w:rsidR="000D2762" w:rsidRDefault="000D2762" w:rsidP="001D56BC">
      <w:pPr>
        <w:pStyle w:val="IPA-Hinweistexte"/>
        <w:rPr>
          <w:i w:val="0"/>
          <w:vanish w:val="0"/>
          <w:color w:val="auto"/>
          <w:szCs w:val="24"/>
          <w:lang w:eastAsia="de-DE"/>
        </w:rPr>
      </w:pPr>
      <w:r>
        <w:rPr>
          <w:i w:val="0"/>
          <w:vanish w:val="0"/>
          <w:color w:val="auto"/>
          <w:szCs w:val="24"/>
          <w:lang w:eastAsia="de-DE"/>
        </w:rPr>
        <w:t xml:space="preserve">Damit beim Ausführen des Skripts keine Fehlermeldung betreffend Umlauten geworfen werden, muss die erste Zeile des Skripts den Eintrag  </w:t>
      </w:r>
      <w:r w:rsidRPr="000D2762">
        <w:rPr>
          <w:i w:val="0"/>
          <w:vanish w:val="0"/>
          <w:color w:val="auto"/>
          <w:szCs w:val="24"/>
          <w:highlight w:val="lightGray"/>
          <w:lang w:eastAsia="de-DE"/>
        </w:rPr>
        <w:t># -*- coding: utf-8 -*-</w:t>
      </w:r>
      <w:r>
        <w:rPr>
          <w:i w:val="0"/>
          <w:vanish w:val="0"/>
          <w:color w:val="auto"/>
          <w:szCs w:val="24"/>
          <w:lang w:eastAsia="de-DE"/>
        </w:rPr>
        <w:t xml:space="preserve"> enthalten.</w:t>
      </w:r>
    </w:p>
    <w:p w14:paraId="29A22A2F" w14:textId="77777777" w:rsidR="009C06D6" w:rsidRDefault="009C06D6" w:rsidP="001D56BC">
      <w:pPr>
        <w:pStyle w:val="IPA-Hinweistexte"/>
        <w:rPr>
          <w:i w:val="0"/>
          <w:vanish w:val="0"/>
          <w:color w:val="auto"/>
          <w:szCs w:val="24"/>
          <w:lang w:eastAsia="de-DE"/>
        </w:rPr>
      </w:pPr>
    </w:p>
    <w:p w14:paraId="4D3921F8" w14:textId="4DA090E3" w:rsidR="009C06D6" w:rsidRDefault="009C06D6" w:rsidP="001D56BC">
      <w:pPr>
        <w:pStyle w:val="IPA-Hinweistexte"/>
        <w:rPr>
          <w:i w:val="0"/>
          <w:vanish w:val="0"/>
          <w:color w:val="auto"/>
          <w:szCs w:val="24"/>
          <w:lang w:eastAsia="de-DE"/>
        </w:rPr>
      </w:pPr>
      <w:r>
        <w:rPr>
          <w:i w:val="0"/>
          <w:vanish w:val="0"/>
          <w:color w:val="auto"/>
          <w:szCs w:val="24"/>
          <w:lang w:eastAsia="de-DE"/>
        </w:rPr>
        <w:t>Um interessante Stellen im Skript hervorzuheben, wird die Funktion „printstars“ eingebunden.</w:t>
      </w:r>
    </w:p>
    <w:p w14:paraId="0A28786D" w14:textId="77777777" w:rsidR="004E2AC2" w:rsidRDefault="004E2AC2" w:rsidP="001D56BC">
      <w:pPr>
        <w:pStyle w:val="IPA-Hinweistexte"/>
        <w:rPr>
          <w:i w:val="0"/>
          <w:vanish w:val="0"/>
          <w:color w:val="auto"/>
          <w:szCs w:val="24"/>
          <w:lang w:eastAsia="de-DE"/>
        </w:rPr>
      </w:pPr>
    </w:p>
    <w:p w14:paraId="3CBF11E4" w14:textId="77777777" w:rsidR="004E2AC2" w:rsidRPr="009E62F1" w:rsidRDefault="004E2AC2" w:rsidP="004E2AC2">
      <w:pPr>
        <w:pStyle w:val="IPA-Hinweistexte"/>
        <w:rPr>
          <w:i w:val="0"/>
          <w:vanish w:val="0"/>
          <w:color w:val="auto"/>
          <w:szCs w:val="24"/>
          <w:highlight w:val="lightGray"/>
          <w:lang w:eastAsia="de-DE"/>
        </w:rPr>
      </w:pPr>
      <w:r w:rsidRPr="009E62F1">
        <w:rPr>
          <w:i w:val="0"/>
          <w:vanish w:val="0"/>
          <w:color w:val="auto"/>
          <w:szCs w:val="24"/>
          <w:highlight w:val="lightGray"/>
          <w:lang w:eastAsia="de-DE"/>
        </w:rPr>
        <w:t>def printstars(toprint):</w:t>
      </w:r>
    </w:p>
    <w:p w14:paraId="091E1952" w14:textId="77777777" w:rsidR="004E2AC2" w:rsidRPr="009E62F1" w:rsidRDefault="004E2AC2" w:rsidP="004E2AC2">
      <w:pPr>
        <w:pStyle w:val="IPA-Hinweistexte"/>
        <w:rPr>
          <w:i w:val="0"/>
          <w:vanish w:val="0"/>
          <w:color w:val="auto"/>
          <w:szCs w:val="24"/>
          <w:highlight w:val="lightGray"/>
          <w:lang w:eastAsia="de-DE"/>
        </w:rPr>
      </w:pPr>
      <w:r w:rsidRPr="009E62F1">
        <w:rPr>
          <w:i w:val="0"/>
          <w:vanish w:val="0"/>
          <w:color w:val="auto"/>
          <w:szCs w:val="24"/>
          <w:highlight w:val="lightGray"/>
          <w:lang w:eastAsia="de-DE"/>
        </w:rPr>
        <w:t xml:space="preserve">    print "*" * 20</w:t>
      </w:r>
    </w:p>
    <w:p w14:paraId="62BE08D2" w14:textId="77777777" w:rsidR="004E2AC2" w:rsidRPr="009E62F1" w:rsidRDefault="004E2AC2" w:rsidP="004E2AC2">
      <w:pPr>
        <w:pStyle w:val="IPA-Hinweistexte"/>
        <w:rPr>
          <w:i w:val="0"/>
          <w:vanish w:val="0"/>
          <w:color w:val="auto"/>
          <w:szCs w:val="24"/>
          <w:highlight w:val="lightGray"/>
          <w:lang w:eastAsia="de-DE"/>
        </w:rPr>
      </w:pPr>
      <w:r w:rsidRPr="009E62F1">
        <w:rPr>
          <w:i w:val="0"/>
          <w:vanish w:val="0"/>
          <w:color w:val="auto"/>
          <w:szCs w:val="24"/>
          <w:highlight w:val="lightGray"/>
          <w:lang w:eastAsia="de-DE"/>
        </w:rPr>
        <w:t xml:space="preserve">    print toprint</w:t>
      </w:r>
    </w:p>
    <w:p w14:paraId="14450A88" w14:textId="2F655CAC" w:rsidR="00040EB7" w:rsidRDefault="004E2AC2" w:rsidP="004E2AC2">
      <w:pPr>
        <w:pStyle w:val="IPA-Hinweistexte"/>
        <w:rPr>
          <w:i w:val="0"/>
          <w:vanish w:val="0"/>
          <w:color w:val="auto"/>
          <w:szCs w:val="24"/>
          <w:lang w:eastAsia="de-DE"/>
        </w:rPr>
      </w:pPr>
      <w:r w:rsidRPr="009E62F1">
        <w:rPr>
          <w:i w:val="0"/>
          <w:vanish w:val="0"/>
          <w:color w:val="auto"/>
          <w:szCs w:val="24"/>
          <w:highlight w:val="lightGray"/>
          <w:lang w:eastAsia="de-DE"/>
        </w:rPr>
        <w:t xml:space="preserve">    print "*" * 20</w:t>
      </w:r>
    </w:p>
    <w:p w14:paraId="2882D98F" w14:textId="77777777" w:rsidR="00DC592A" w:rsidRDefault="00DC592A" w:rsidP="004E2AC2">
      <w:pPr>
        <w:pStyle w:val="IPA-Hinweistexte"/>
        <w:rPr>
          <w:i w:val="0"/>
          <w:vanish w:val="0"/>
          <w:color w:val="auto"/>
          <w:szCs w:val="24"/>
          <w:lang w:eastAsia="de-DE"/>
        </w:rPr>
      </w:pPr>
      <w:bookmarkStart w:id="151" w:name="_GoBack"/>
      <w:bookmarkEnd w:id="151"/>
    </w:p>
    <w:p w14:paraId="5170CFBF" w14:textId="77777777" w:rsidR="00040EB7" w:rsidRDefault="00040EB7" w:rsidP="001D56BC">
      <w:pPr>
        <w:pStyle w:val="IPA-Hinweistexte"/>
        <w:rPr>
          <w:i w:val="0"/>
          <w:vanish w:val="0"/>
          <w:color w:val="auto"/>
          <w:szCs w:val="24"/>
          <w:lang w:eastAsia="de-DE"/>
        </w:rPr>
      </w:pPr>
    </w:p>
    <w:p w14:paraId="6E74E94D" w14:textId="74B3E274" w:rsidR="00D73E1C" w:rsidRDefault="00083F05" w:rsidP="001D56BC">
      <w:pPr>
        <w:pStyle w:val="IPA-Hinweistexte"/>
        <w:rPr>
          <w:i w:val="0"/>
          <w:vanish w:val="0"/>
          <w:color w:val="auto"/>
          <w:szCs w:val="24"/>
          <w:lang w:eastAsia="de-DE"/>
        </w:rPr>
      </w:pPr>
      <w:r>
        <w:rPr>
          <w:i w:val="0"/>
          <w:vanish w:val="0"/>
          <w:color w:val="auto"/>
          <w:szCs w:val="24"/>
          <w:lang w:eastAsia="de-DE"/>
        </w:rPr>
        <w:t>Schleifen einbauen für Ordnererstellung</w:t>
      </w:r>
    </w:p>
    <w:p w14:paraId="141E97D7" w14:textId="01145858" w:rsidR="00083F05" w:rsidRDefault="00083F05" w:rsidP="001D56BC">
      <w:pPr>
        <w:pStyle w:val="IPA-Hinweistexte"/>
        <w:rPr>
          <w:i w:val="0"/>
          <w:vanish w:val="0"/>
          <w:color w:val="auto"/>
          <w:szCs w:val="24"/>
          <w:lang w:eastAsia="de-DE"/>
        </w:rPr>
      </w:pPr>
      <w:r>
        <w:rPr>
          <w:i w:val="0"/>
          <w:vanish w:val="0"/>
          <w:color w:val="auto"/>
          <w:szCs w:val="24"/>
          <w:lang w:eastAsia="de-DE"/>
        </w:rPr>
        <w:t>OptionParser einbauen um Optionen mitgeben zu können</w:t>
      </w:r>
    </w:p>
    <w:p w14:paraId="340363B1" w14:textId="4F652A64" w:rsidR="00083F05" w:rsidRDefault="00083F05" w:rsidP="001D56BC">
      <w:pPr>
        <w:pStyle w:val="IPA-Hinweistexte"/>
        <w:rPr>
          <w:i w:val="0"/>
          <w:vanish w:val="0"/>
          <w:color w:val="auto"/>
          <w:szCs w:val="24"/>
          <w:lang w:eastAsia="de-DE"/>
        </w:rPr>
      </w:pPr>
      <w:r>
        <w:rPr>
          <w:i w:val="0"/>
          <w:vanish w:val="0"/>
          <w:color w:val="auto"/>
          <w:szCs w:val="24"/>
          <w:lang w:eastAsia="de-DE"/>
        </w:rPr>
        <w:t>Symlink erstellen</w:t>
      </w:r>
    </w:p>
    <w:p w14:paraId="048DCFAF" w14:textId="77181E0B" w:rsidR="00083F05" w:rsidRDefault="00083F05" w:rsidP="001D56BC">
      <w:pPr>
        <w:pStyle w:val="IPA-Hinweistexte"/>
        <w:rPr>
          <w:i w:val="0"/>
          <w:vanish w:val="0"/>
          <w:color w:val="auto"/>
          <w:szCs w:val="24"/>
          <w:lang w:eastAsia="de-DE"/>
        </w:rPr>
      </w:pPr>
      <w:r>
        <w:rPr>
          <w:i w:val="0"/>
          <w:vanish w:val="0"/>
          <w:color w:val="auto"/>
          <w:szCs w:val="24"/>
          <w:lang w:eastAsia="de-DE"/>
        </w:rPr>
        <w:t>Bootstrappen</w:t>
      </w:r>
    </w:p>
    <w:p w14:paraId="3F38BD6E" w14:textId="42819D2C" w:rsidR="00042454" w:rsidRDefault="00042454" w:rsidP="00042454">
      <w:pPr>
        <w:pStyle w:val="Heading2"/>
      </w:pPr>
      <w:bookmarkStart w:id="152" w:name="_Toc388120240"/>
      <w:r>
        <w:t>Profil definieren im Paket „eGov“</w:t>
      </w:r>
      <w:bookmarkEnd w:id="152"/>
    </w:p>
    <w:p w14:paraId="5AB4A290" w14:textId="0F7D7612" w:rsidR="00042454" w:rsidRDefault="00042454" w:rsidP="00042454">
      <w:pPr>
        <w:pStyle w:val="Heading2"/>
      </w:pPr>
      <w:bookmarkStart w:id="153" w:name="_Toc388120241"/>
      <w:r>
        <w:t>Runskript erarbeiten ein einem Branch des Pakets „eGov“</w:t>
      </w:r>
      <w:bookmarkEnd w:id="153"/>
    </w:p>
    <w:p w14:paraId="5ECD636D" w14:textId="77777777" w:rsidR="00042454" w:rsidRDefault="00042454" w:rsidP="00042454">
      <w:pPr>
        <w:pStyle w:val="Heading2"/>
      </w:pPr>
      <w:bookmarkStart w:id="154" w:name="_Toc388120242"/>
      <w:r>
        <w:t>Lösungen testen / Vorabnahme</w:t>
      </w:r>
      <w:bookmarkEnd w:id="154"/>
    </w:p>
    <w:p w14:paraId="3B558BD9" w14:textId="77777777" w:rsidR="00042454" w:rsidRPr="001D56BC" w:rsidRDefault="00042454" w:rsidP="001D56BC">
      <w:pPr>
        <w:pStyle w:val="IPA-Hinweistexte"/>
        <w:rPr>
          <w:rFonts w:eastAsia="Calibri"/>
        </w:rPr>
      </w:pPr>
    </w:p>
    <w:p w14:paraId="3605A5D2" w14:textId="77777777" w:rsidR="00737221" w:rsidRDefault="00737221" w:rsidP="00737221">
      <w:pPr>
        <w:pStyle w:val="Heading2"/>
      </w:pPr>
      <w:bookmarkStart w:id="155" w:name="_Toc261093163"/>
      <w:r>
        <w:lastRenderedPageBreak/>
        <w:t>System erstellen</w:t>
      </w:r>
      <w:bookmarkEnd w:id="155"/>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56" w:name="_Toc261093164"/>
      <w:r>
        <w:t>Testprotokoll</w:t>
      </w:r>
      <w:bookmarkEnd w:id="156"/>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„Failtesting“? „Re-Testing“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57" w:name="_Toc262126612"/>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626764">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57"/>
    </w:p>
    <w:p w14:paraId="7CEF2200" w14:textId="77777777" w:rsidR="00737221" w:rsidRPr="00EB70B9" w:rsidRDefault="00737221" w:rsidP="00737221">
      <w:r>
        <w:br w:type="page"/>
      </w:r>
    </w:p>
    <w:p w14:paraId="7CF84F09" w14:textId="77777777" w:rsidR="00737221" w:rsidRDefault="00737221" w:rsidP="00737221">
      <w:pPr>
        <w:pStyle w:val="Heading2"/>
      </w:pPr>
      <w:bookmarkStart w:id="158" w:name="_Toc261093165"/>
      <w:r>
        <w:lastRenderedPageBreak/>
        <w:t>Einführung vorbereiten</w:t>
      </w:r>
      <w:bookmarkEnd w:id="158"/>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59" w:name="_Toc261093166"/>
      <w:r>
        <w:t>Schutzmassnahmen umsetzen</w:t>
      </w:r>
      <w:bookmarkEnd w:id="159"/>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60" w:name="_Toc261093167"/>
      <w:bookmarkStart w:id="161" w:name="_Toc114965607"/>
      <w:r w:rsidRPr="00737221">
        <w:rPr>
          <w:color w:val="000000" w:themeColor="text1"/>
        </w:rPr>
        <w:lastRenderedPageBreak/>
        <w:t>Einführung</w:t>
      </w:r>
      <w:bookmarkEnd w:id="160"/>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61"/>
      <w:r w:rsidRPr="00EB70B9">
        <w:rPr>
          <w:rFonts w:eastAsia="Calibri"/>
        </w:rPr>
        <w:t xml:space="preserve"> sowie Abschluss des Projekts (Bericht Teil 1).</w:t>
      </w:r>
    </w:p>
    <w:p w14:paraId="64E7C94B" w14:textId="77777777" w:rsidR="00737221" w:rsidRDefault="00737221" w:rsidP="00737221">
      <w:pPr>
        <w:pStyle w:val="Heading2"/>
      </w:pPr>
      <w:bookmarkStart w:id="162" w:name="_Toc261093168"/>
      <w:r>
        <w:t>System einführen</w:t>
      </w:r>
      <w:bookmarkEnd w:id="162"/>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63" w:name="_Toc114965611"/>
      <w:bookmarkStart w:id="164" w:name="_Toc261093169"/>
      <w:r>
        <w:lastRenderedPageBreak/>
        <w:t>Quellenverzeichnis</w:t>
      </w:r>
      <w:bookmarkEnd w:id="163"/>
      <w:bookmarkEnd w:id="164"/>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Name des Autors: Titel. Verlag, Jahr, Seite, auf der der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65" w:name="_Toc260406819"/>
      <w:r>
        <w:lastRenderedPageBreak/>
        <w:t>Quellenverzeichnis</w:t>
      </w:r>
      <w:bookmarkEnd w:id="165"/>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DC592A" w:rsidP="00DB58BF">
            <w:pPr>
              <w:pStyle w:val="IPA-Textkrper"/>
              <w:rPr>
                <w:lang w:val="de-DE"/>
              </w:rPr>
            </w:pPr>
            <w:hyperlink r:id="rId37"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Pseudonym: CatcherBlock</w:t>
            </w:r>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TeilB</w:t>
            </w:r>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Kurt Dadertscher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DC592A" w:rsidP="005421E9">
            <w:pPr>
              <w:pStyle w:val="IPA-Textkrper"/>
              <w:rPr>
                <w:lang w:val="de-DE"/>
              </w:rPr>
            </w:pPr>
            <w:hyperlink r:id="rId38"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Hans W. Wieczorrek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DC592A" w:rsidP="00550011">
            <w:pPr>
              <w:pStyle w:val="IPA-Textkrper"/>
              <w:rPr>
                <w:lang w:val="de-DE"/>
              </w:rPr>
            </w:pPr>
            <w:hyperlink r:id="rId39"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r w:rsidRPr="004D6141">
              <w:rPr>
                <w:lang w:val="de-DE"/>
              </w:rPr>
              <w:t>Zosso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66" w:name="_Toc114965612"/>
      <w:bookmarkStart w:id="167" w:name="_Toc261093170"/>
      <w:r>
        <w:lastRenderedPageBreak/>
        <w:t>Glossar</w:t>
      </w:r>
      <w:bookmarkEnd w:id="166"/>
      <w:bookmarkEnd w:id="167"/>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r w:rsidRPr="00F27664">
              <w:rPr>
                <w:sz w:val="22"/>
                <w:szCs w:val="22"/>
              </w:rPr>
              <w:t>Branch</w:t>
            </w:r>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r w:rsidRPr="003A1FAA">
              <w:rPr>
                <w:sz w:val="22"/>
                <w:szCs w:val="22"/>
              </w:rPr>
              <w:t>Buildout</w:t>
            </w:r>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r>
              <w:rPr>
                <w:sz w:val="22"/>
                <w:szCs w:val="22"/>
              </w:rPr>
              <w:t>Git</w:t>
            </w:r>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r>
              <w:rPr>
                <w:sz w:val="22"/>
                <w:szCs w:val="22"/>
              </w:rPr>
              <w:t>Git</w:t>
            </w:r>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r w:rsidRPr="003A1FAA">
              <w:rPr>
                <w:sz w:val="22"/>
                <w:szCs w:val="22"/>
              </w:rPr>
              <w:t>Git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r>
              <w:rPr>
                <w:sz w:val="22"/>
                <w:szCs w:val="22"/>
              </w:rPr>
              <w:t>Github</w:t>
            </w:r>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Human Testing</w:t>
            </w:r>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r>
              <w:rPr>
                <w:sz w:val="22"/>
                <w:szCs w:val="22"/>
              </w:rPr>
              <w:t>Kanban</w:t>
            </w:r>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r w:rsidRPr="003A1FAA">
              <w:rPr>
                <w:sz w:val="22"/>
                <w:szCs w:val="22"/>
              </w:rPr>
              <w:t>Plone</w:t>
            </w:r>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Release Candidates</w:t>
            </w:r>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r w:rsidRPr="003A1FAA">
              <w:rPr>
                <w:sz w:val="22"/>
                <w:szCs w:val="22"/>
              </w:rPr>
              <w:t>Releaseprozess</w:t>
            </w:r>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r>
              <w:rPr>
                <w:sz w:val="22"/>
                <w:szCs w:val="22"/>
              </w:rPr>
              <w:t>Uability</w:t>
            </w:r>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r w:rsidRPr="003A1FAA">
              <w:rPr>
                <w:sz w:val="22"/>
                <w:szCs w:val="22"/>
              </w:rPr>
              <w:t>VMWare-Image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68" w:name="_Toc114965613"/>
      <w:bookmarkStart w:id="169" w:name="_Toc261093171"/>
      <w:r w:rsidRPr="00737221">
        <w:rPr>
          <w:color w:val="000000" w:themeColor="text1"/>
        </w:rPr>
        <w:lastRenderedPageBreak/>
        <w:t>Unterschriften</w:t>
      </w:r>
      <w:bookmarkEnd w:id="168"/>
      <w:r w:rsidRPr="00737221">
        <w:rPr>
          <w:color w:val="000000" w:themeColor="text1"/>
        </w:rPr>
        <w:t xml:space="preserve"> für </w:t>
      </w:r>
      <w:r w:rsidR="00AA4073">
        <w:rPr>
          <w:color w:val="000000" w:themeColor="text1"/>
        </w:rPr>
        <w:t>Abnahme</w:t>
      </w:r>
      <w:bookmarkEnd w:id="169"/>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Fv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70" w:name="_Toc261093172"/>
      <w:r>
        <w:lastRenderedPageBreak/>
        <w:t>Anhang</w:t>
      </w:r>
      <w:bookmarkEnd w:id="170"/>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Default="00737221" w:rsidP="007D1396">
      <w:pPr>
        <w:spacing w:after="200"/>
        <w:rPr>
          <w:rFonts w:eastAsia="Times New Roman" w:cs="Times New Roman"/>
          <w:b/>
          <w:bCs/>
          <w:sz w:val="16"/>
          <w:szCs w:val="24"/>
          <w:lang w:eastAsia="de-DE"/>
        </w:rPr>
      </w:pPr>
    </w:p>
    <w:p w14:paraId="70224485" w14:textId="77777777" w:rsidR="00961A2E" w:rsidRDefault="00961A2E" w:rsidP="007D1396">
      <w:pPr>
        <w:spacing w:after="200"/>
        <w:rPr>
          <w:rFonts w:eastAsia="Times New Roman" w:cs="Times New Roman"/>
          <w:b/>
          <w:bCs/>
          <w:sz w:val="16"/>
          <w:szCs w:val="24"/>
          <w:lang w:eastAsia="de-DE"/>
        </w:rPr>
      </w:pPr>
    </w:p>
    <w:p w14:paraId="6DAB87C4" w14:textId="77777777" w:rsidR="00961A2E" w:rsidRDefault="00961A2E" w:rsidP="007D1396">
      <w:pPr>
        <w:spacing w:after="200"/>
        <w:rPr>
          <w:rFonts w:eastAsia="Times New Roman" w:cs="Times New Roman"/>
          <w:b/>
          <w:bCs/>
          <w:sz w:val="16"/>
          <w:szCs w:val="24"/>
          <w:lang w:eastAsia="de-DE"/>
        </w:rPr>
      </w:pPr>
    </w:p>
    <w:p w14:paraId="6884684E" w14:textId="77777777" w:rsidR="00961A2E" w:rsidRPr="007D1396" w:rsidRDefault="00961A2E" w:rsidP="007D1396">
      <w:pPr>
        <w:spacing w:after="200"/>
        <w:rPr>
          <w:rFonts w:eastAsia="Times New Roman" w:cs="Times New Roman"/>
          <w:b/>
          <w:bCs/>
          <w:sz w:val="16"/>
          <w:szCs w:val="24"/>
          <w:lang w:eastAsia="de-DE"/>
        </w:rPr>
      </w:pPr>
    </w:p>
    <w:sectPr w:rsidR="00961A2E" w:rsidRPr="007D1396" w:rsidSect="00733060">
      <w:headerReference w:type="first" r:id="rId40"/>
      <w:footerReference w:type="first" r:id="rId41"/>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9C06D6" w:rsidRDefault="009C06D6" w:rsidP="00DB5FD7">
      <w:pPr>
        <w:spacing w:line="240" w:lineRule="auto"/>
      </w:pPr>
      <w:r>
        <w:separator/>
      </w:r>
    </w:p>
  </w:endnote>
  <w:endnote w:type="continuationSeparator" w:id="0">
    <w:p w14:paraId="1C579FB9" w14:textId="77777777" w:rsidR="009C06D6" w:rsidRDefault="009C06D6"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0661B7D4" w:rsidR="009C06D6" w:rsidRPr="004C5F99" w:rsidRDefault="009C06D6" w:rsidP="004612C6">
    <w:pPr>
      <w:pStyle w:val="Footer"/>
      <w:tabs>
        <w:tab w:val="left" w:pos="3686"/>
        <w:tab w:val="left" w:pos="7371"/>
      </w:tabs>
      <w:rPr>
        <w:sz w:val="16"/>
        <w:szCs w:val="16"/>
      </w:rPr>
    </w:pPr>
    <w:r>
      <w:rPr>
        <w:sz w:val="16"/>
        <w:szCs w:val="16"/>
      </w:rPr>
      <w:t>Druckdatum xxxxx</w:t>
    </w:r>
    <w:r w:rsidRPr="004C5F99">
      <w:rPr>
        <w:sz w:val="16"/>
        <w:szCs w:val="16"/>
      </w:rPr>
      <w:tab/>
    </w:r>
    <w:r w:rsidR="00215FC6">
      <w:rPr>
        <w:sz w:val="16"/>
        <w:szCs w:val="16"/>
      </w:rPr>
      <w:t>V0.6</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DC592A" w:rsidRPr="00DC592A">
      <w:rPr>
        <w:noProof/>
        <w:sz w:val="16"/>
        <w:szCs w:val="16"/>
        <w:lang w:val="de-DE"/>
      </w:rPr>
      <w:t>76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DC592A" w:rsidRPr="00DC592A">
      <w:rPr>
        <w:noProof/>
        <w:sz w:val="16"/>
        <w:szCs w:val="16"/>
        <w:lang w:val="de-DE"/>
      </w:rPr>
      <w:t>84</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5C25DC14" w:rsidR="009C06D6" w:rsidRPr="00A81307" w:rsidRDefault="009C06D6" w:rsidP="00A81307">
    <w:pPr>
      <w:pStyle w:val="Footer"/>
      <w:tabs>
        <w:tab w:val="left" w:pos="3686"/>
        <w:tab w:val="left" w:pos="7371"/>
      </w:tabs>
      <w:rPr>
        <w:sz w:val="16"/>
        <w:szCs w:val="16"/>
      </w:rPr>
    </w:pPr>
    <w:r w:rsidRPr="004C5F99">
      <w:rPr>
        <w:sz w:val="16"/>
        <w:szCs w:val="16"/>
      </w:rPr>
      <w:t xml:space="preserve">Druckdatum </w:t>
    </w:r>
    <w:r w:rsidR="00215FC6">
      <w:rPr>
        <w:sz w:val="16"/>
        <w:szCs w:val="16"/>
      </w:rPr>
      <w:t>xxx</w:t>
    </w:r>
    <w:r w:rsidR="00215FC6">
      <w:rPr>
        <w:sz w:val="16"/>
        <w:szCs w:val="16"/>
      </w:rPr>
      <w:tab/>
      <w:t>V0.6</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DC592A" w:rsidRPr="00DC592A">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DC592A" w:rsidRPr="00DC592A">
      <w:rPr>
        <w:noProof/>
        <w:sz w:val="16"/>
        <w:szCs w:val="16"/>
        <w:lang w:val="de-DE"/>
      </w:rPr>
      <w:t>84</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9C06D6" w:rsidRPr="00A81307" w:rsidRDefault="009C06D6"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611294" w:rsidRPr="00611294">
      <w:rPr>
        <w:noProof/>
        <w:sz w:val="16"/>
        <w:szCs w:val="16"/>
        <w:lang w:val="de-DE"/>
      </w:rPr>
      <w:t>21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611294" w:rsidRPr="00611294">
      <w:rPr>
        <w:noProof/>
        <w:sz w:val="16"/>
        <w:szCs w:val="16"/>
        <w:lang w:val="de-DE"/>
      </w:rPr>
      <w:t>84</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9C06D6" w:rsidRPr="00FB709C" w:rsidRDefault="009C06D6"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DC592A" w:rsidRPr="00DC592A">
      <w:rPr>
        <w:noProof/>
        <w:sz w:val="16"/>
        <w:szCs w:val="16"/>
        <w:lang w:val="de-DE"/>
      </w:rPr>
      <w:t>56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DC592A" w:rsidRPr="00DC592A">
      <w:rPr>
        <w:noProof/>
        <w:sz w:val="16"/>
        <w:szCs w:val="16"/>
        <w:lang w:val="de-DE"/>
      </w:rPr>
      <w:t>84</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9C06D6" w:rsidRPr="00A81307" w:rsidRDefault="009C06D6"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DC592A" w:rsidRPr="00DC592A">
      <w:rPr>
        <w:noProof/>
        <w:sz w:val="16"/>
        <w:szCs w:val="16"/>
        <w:lang w:val="de-DE"/>
      </w:rPr>
      <w:t>57</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DC592A" w:rsidRPr="00DC592A">
      <w:rPr>
        <w:noProof/>
        <w:sz w:val="16"/>
        <w:szCs w:val="16"/>
        <w:lang w:val="de-DE"/>
      </w:rPr>
      <w:t>84</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9C06D6" w:rsidRDefault="009C06D6" w:rsidP="00DB5FD7">
      <w:pPr>
        <w:spacing w:line="240" w:lineRule="auto"/>
      </w:pPr>
      <w:r>
        <w:separator/>
      </w:r>
    </w:p>
  </w:footnote>
  <w:footnote w:type="continuationSeparator" w:id="0">
    <w:p w14:paraId="45FA36F8" w14:textId="77777777" w:rsidR="009C06D6" w:rsidRDefault="009C06D6"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3C34D61A" w:rsidR="009C06D6" w:rsidRPr="004612C6" w:rsidRDefault="009C06D6">
    <w:pPr>
      <w:pStyle w:val="Header"/>
      <w:rPr>
        <w:sz w:val="16"/>
        <w:szCs w:val="16"/>
      </w:rPr>
    </w:pPr>
    <w:r>
      <w:rPr>
        <w:noProof/>
        <w:lang w:val="en-US"/>
      </w:rPr>
      <w:drawing>
        <wp:anchor distT="0" distB="0" distL="114300" distR="114300" simplePos="0" relativeHeight="251661312" behindDoc="1" locked="0" layoutInCell="1" allowOverlap="1" wp14:anchorId="52067079" wp14:editId="5C15A14E">
          <wp:simplePos x="0" y="0"/>
          <wp:positionH relativeFrom="column">
            <wp:posOffset>-348615</wp:posOffset>
          </wp:positionH>
          <wp:positionV relativeFrom="paragraph">
            <wp:posOffset>-252730</wp:posOffset>
          </wp:positionV>
          <wp:extent cx="575945" cy="575945"/>
          <wp:effectExtent l="0" t="0" r="0" b="0"/>
          <wp:wrapNone/>
          <wp:docPr id="17"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4612C6">
      <w:rPr>
        <w:sz w:val="16"/>
        <w:szCs w:val="16"/>
      </w:rPr>
      <w:tab/>
    </w:r>
    <w:r w:rsidRPr="004612C6">
      <w:rPr>
        <w:sz w:val="16"/>
        <w:szCs w:val="16"/>
      </w:rPr>
      <w:tab/>
    </w:r>
    <w:r>
      <w:rPr>
        <w:sz w:val="16"/>
        <w:szCs w:val="16"/>
      </w:rPr>
      <w:t>Michel Weingart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9C06D6" w:rsidRPr="00FF0812" w:rsidRDefault="009C06D6" w:rsidP="001549DE">
    <w:pPr>
      <w:tabs>
        <w:tab w:val="left" w:pos="7371"/>
      </w:tabs>
      <w:rPr>
        <w:sz w:val="16"/>
        <w:szCs w:val="16"/>
      </w:rPr>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r>
    <w:r w:rsidRPr="00FF0812">
      <w:rPr>
        <w:sz w:val="16"/>
        <w:szCs w:val="16"/>
      </w:rPr>
      <w:t>4teamworkAG</w:t>
    </w:r>
  </w:p>
  <w:p w14:paraId="33D7366D" w14:textId="77777777" w:rsidR="009C06D6" w:rsidRPr="00FF0812" w:rsidRDefault="009C06D6" w:rsidP="001549DE">
    <w:pPr>
      <w:tabs>
        <w:tab w:val="left" w:pos="7371"/>
      </w:tabs>
      <w:rPr>
        <w:sz w:val="16"/>
        <w:szCs w:val="16"/>
      </w:rPr>
    </w:pPr>
    <w:r w:rsidRPr="00FF0812">
      <w:rPr>
        <w:sz w:val="16"/>
        <w:szCs w:val="16"/>
      </w:rPr>
      <w:tab/>
      <w:t>IT Support</w:t>
    </w:r>
    <w:r w:rsidRPr="00FF0812">
      <w:rPr>
        <w:sz w:val="16"/>
        <w:szCs w:val="16"/>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9C06D6" w:rsidRPr="00A81307" w:rsidRDefault="009C06D6"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9C06D6" w:rsidRPr="00A81307" w:rsidRDefault="009C06D6"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9C06D6" w:rsidRPr="00A81307" w:rsidRDefault="009C06D6"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9C06D6" w:rsidRPr="00A81307" w:rsidRDefault="009C06D6" w:rsidP="00F61FAD">
    <w:pPr>
      <w:tabs>
        <w:tab w:val="left" w:pos="7371"/>
        <w:tab w:val="left" w:pos="12049"/>
        <w:tab w:val="left" w:pos="18711"/>
      </w:tabs>
      <w:rPr>
        <w:sz w:val="16"/>
        <w:szCs w:val="16"/>
      </w:rPr>
    </w:pPr>
    <w:r w:rsidRPr="00A81307">
      <w:rPr>
        <w:sz w:val="16"/>
        <w:szCs w:val="16"/>
      </w:rPr>
      <w:t>IPA-Dokumente</w:t>
    </w:r>
    <w:r>
      <w:rPr>
        <w:sz w:val="16"/>
        <w:szCs w:val="16"/>
      </w:rPr>
      <w:t>nnam</w:t>
    </w:r>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27095"/>
    <w:multiLevelType w:val="hybridMultilevel"/>
    <w:tmpl w:val="5BA2EF5A"/>
    <w:lvl w:ilvl="0" w:tplc="BDCA5EE2">
      <w:start w:val="10"/>
      <w:numFmt w:val="bullet"/>
      <w:lvlText w:val="-"/>
      <w:lvlJc w:val="left"/>
      <w:pPr>
        <w:ind w:left="1140" w:hanging="360"/>
      </w:pPr>
      <w:rPr>
        <w:rFonts w:ascii="Arial" w:eastAsiaTheme="minorHAnsi" w:hAnsi="Arial" w:cs="Aria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5832F7C"/>
    <w:multiLevelType w:val="hybridMultilevel"/>
    <w:tmpl w:val="C2BC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5E6955"/>
    <w:multiLevelType w:val="hybridMultilevel"/>
    <w:tmpl w:val="7A28D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D5A70F3"/>
    <w:multiLevelType w:val="hybridMultilevel"/>
    <w:tmpl w:val="B7805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4B96BC9"/>
    <w:multiLevelType w:val="hybridMultilevel"/>
    <w:tmpl w:val="97841688"/>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2923" w:hanging="360"/>
      </w:pPr>
      <w:rPr>
        <w:rFonts w:ascii="Courier New" w:hAnsi="Courier New" w:cs="Courier New" w:hint="default"/>
      </w:rPr>
    </w:lvl>
    <w:lvl w:ilvl="2" w:tplc="08070005" w:tentative="1">
      <w:start w:val="1"/>
      <w:numFmt w:val="bullet"/>
      <w:lvlText w:val=""/>
      <w:lvlJc w:val="left"/>
      <w:pPr>
        <w:ind w:left="3643" w:hanging="360"/>
      </w:pPr>
      <w:rPr>
        <w:rFonts w:ascii="Wingdings" w:hAnsi="Wingdings" w:hint="default"/>
      </w:rPr>
    </w:lvl>
    <w:lvl w:ilvl="3" w:tplc="08070001" w:tentative="1">
      <w:start w:val="1"/>
      <w:numFmt w:val="bullet"/>
      <w:lvlText w:val=""/>
      <w:lvlJc w:val="left"/>
      <w:pPr>
        <w:ind w:left="4363" w:hanging="360"/>
      </w:pPr>
      <w:rPr>
        <w:rFonts w:ascii="Symbol" w:hAnsi="Symbol" w:hint="default"/>
      </w:rPr>
    </w:lvl>
    <w:lvl w:ilvl="4" w:tplc="08070003" w:tentative="1">
      <w:start w:val="1"/>
      <w:numFmt w:val="bullet"/>
      <w:lvlText w:val="o"/>
      <w:lvlJc w:val="left"/>
      <w:pPr>
        <w:ind w:left="5083" w:hanging="360"/>
      </w:pPr>
      <w:rPr>
        <w:rFonts w:ascii="Courier New" w:hAnsi="Courier New" w:cs="Courier New" w:hint="default"/>
      </w:rPr>
    </w:lvl>
    <w:lvl w:ilvl="5" w:tplc="08070005" w:tentative="1">
      <w:start w:val="1"/>
      <w:numFmt w:val="bullet"/>
      <w:lvlText w:val=""/>
      <w:lvlJc w:val="left"/>
      <w:pPr>
        <w:ind w:left="5803" w:hanging="360"/>
      </w:pPr>
      <w:rPr>
        <w:rFonts w:ascii="Wingdings" w:hAnsi="Wingdings" w:hint="default"/>
      </w:rPr>
    </w:lvl>
    <w:lvl w:ilvl="6" w:tplc="08070001" w:tentative="1">
      <w:start w:val="1"/>
      <w:numFmt w:val="bullet"/>
      <w:lvlText w:val=""/>
      <w:lvlJc w:val="left"/>
      <w:pPr>
        <w:ind w:left="6523" w:hanging="360"/>
      </w:pPr>
      <w:rPr>
        <w:rFonts w:ascii="Symbol" w:hAnsi="Symbol" w:hint="default"/>
      </w:rPr>
    </w:lvl>
    <w:lvl w:ilvl="7" w:tplc="08070003" w:tentative="1">
      <w:start w:val="1"/>
      <w:numFmt w:val="bullet"/>
      <w:lvlText w:val="o"/>
      <w:lvlJc w:val="left"/>
      <w:pPr>
        <w:ind w:left="7243" w:hanging="360"/>
      </w:pPr>
      <w:rPr>
        <w:rFonts w:ascii="Courier New" w:hAnsi="Courier New" w:cs="Courier New" w:hint="default"/>
      </w:rPr>
    </w:lvl>
    <w:lvl w:ilvl="8" w:tplc="08070005" w:tentative="1">
      <w:start w:val="1"/>
      <w:numFmt w:val="bullet"/>
      <w:lvlText w:val=""/>
      <w:lvlJc w:val="left"/>
      <w:pPr>
        <w:ind w:left="7963" w:hanging="360"/>
      </w:pPr>
      <w:rPr>
        <w:rFonts w:ascii="Wingdings" w:hAnsi="Wingdings" w:hint="default"/>
      </w:rPr>
    </w:lvl>
  </w:abstractNum>
  <w:abstractNum w:abstractNumId="23">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AEC3689"/>
    <w:multiLevelType w:val="hybridMultilevel"/>
    <w:tmpl w:val="B6FC6B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33474D6"/>
    <w:multiLevelType w:val="hybridMultilevel"/>
    <w:tmpl w:val="130AD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27"/>
  </w:num>
  <w:num w:numId="3">
    <w:abstractNumId w:val="17"/>
  </w:num>
  <w:num w:numId="4">
    <w:abstractNumId w:val="8"/>
  </w:num>
  <w:num w:numId="5">
    <w:abstractNumId w:val="19"/>
  </w:num>
  <w:num w:numId="6">
    <w:abstractNumId w:val="24"/>
  </w:num>
  <w:num w:numId="7">
    <w:abstractNumId w:val="23"/>
  </w:num>
  <w:num w:numId="8">
    <w:abstractNumId w:val="28"/>
  </w:num>
  <w:num w:numId="9">
    <w:abstractNumId w:val="16"/>
  </w:num>
  <w:num w:numId="10">
    <w:abstractNumId w:val="9"/>
  </w:num>
  <w:num w:numId="11">
    <w:abstractNumId w:val="5"/>
  </w:num>
  <w:num w:numId="12">
    <w:abstractNumId w:val="10"/>
  </w:num>
  <w:num w:numId="13">
    <w:abstractNumId w:val="15"/>
  </w:num>
  <w:num w:numId="14">
    <w:abstractNumId w:val="2"/>
  </w:num>
  <w:num w:numId="15">
    <w:abstractNumId w:val="4"/>
  </w:num>
  <w:num w:numId="16">
    <w:abstractNumId w:val="30"/>
  </w:num>
  <w:num w:numId="17">
    <w:abstractNumId w:val="26"/>
  </w:num>
  <w:num w:numId="18">
    <w:abstractNumId w:val="6"/>
  </w:num>
  <w:num w:numId="19">
    <w:abstractNumId w:val="6"/>
  </w:num>
  <w:num w:numId="20">
    <w:abstractNumId w:val="7"/>
  </w:num>
  <w:num w:numId="21">
    <w:abstractNumId w:val="6"/>
  </w:num>
  <w:num w:numId="22">
    <w:abstractNumId w:val="6"/>
  </w:num>
  <w:num w:numId="23">
    <w:abstractNumId w:val="20"/>
  </w:num>
  <w:num w:numId="24">
    <w:abstractNumId w:val="13"/>
  </w:num>
  <w:num w:numId="25">
    <w:abstractNumId w:val="3"/>
  </w:num>
  <w:num w:numId="26">
    <w:abstractNumId w:val="18"/>
  </w:num>
  <w:num w:numId="27">
    <w:abstractNumId w:val="21"/>
  </w:num>
  <w:num w:numId="28">
    <w:abstractNumId w:val="31"/>
  </w:num>
  <w:num w:numId="29">
    <w:abstractNumId w:val="0"/>
  </w:num>
  <w:num w:numId="30">
    <w:abstractNumId w:val="14"/>
  </w:num>
  <w:num w:numId="31">
    <w:abstractNumId w:val="1"/>
  </w:num>
  <w:num w:numId="32">
    <w:abstractNumId w:val="11"/>
  </w:num>
  <w:num w:numId="33">
    <w:abstractNumId w:val="12"/>
  </w:num>
  <w:num w:numId="34">
    <w:abstractNumId w:val="29"/>
  </w:num>
  <w:num w:numId="35">
    <w:abstractNumId w:val="22"/>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14F52"/>
    <w:rsid w:val="0003396B"/>
    <w:rsid w:val="000354B0"/>
    <w:rsid w:val="00035CE5"/>
    <w:rsid w:val="00040EB7"/>
    <w:rsid w:val="00042454"/>
    <w:rsid w:val="000439AC"/>
    <w:rsid w:val="000471B1"/>
    <w:rsid w:val="00063018"/>
    <w:rsid w:val="0006528C"/>
    <w:rsid w:val="0006611D"/>
    <w:rsid w:val="00083F05"/>
    <w:rsid w:val="00085A62"/>
    <w:rsid w:val="00095827"/>
    <w:rsid w:val="000B569E"/>
    <w:rsid w:val="000C2521"/>
    <w:rsid w:val="000C6437"/>
    <w:rsid w:val="000D2762"/>
    <w:rsid w:val="000F0775"/>
    <w:rsid w:val="00104210"/>
    <w:rsid w:val="001044AD"/>
    <w:rsid w:val="00104621"/>
    <w:rsid w:val="00120FA3"/>
    <w:rsid w:val="001213A8"/>
    <w:rsid w:val="001310B5"/>
    <w:rsid w:val="001413D7"/>
    <w:rsid w:val="00143EA9"/>
    <w:rsid w:val="001500E3"/>
    <w:rsid w:val="001549DE"/>
    <w:rsid w:val="00155F66"/>
    <w:rsid w:val="0015775A"/>
    <w:rsid w:val="001701D6"/>
    <w:rsid w:val="00185A90"/>
    <w:rsid w:val="0018603E"/>
    <w:rsid w:val="00190365"/>
    <w:rsid w:val="001A2ACF"/>
    <w:rsid w:val="001B2101"/>
    <w:rsid w:val="001B30C0"/>
    <w:rsid w:val="001B6F5F"/>
    <w:rsid w:val="001C7679"/>
    <w:rsid w:val="001D4DDD"/>
    <w:rsid w:val="001D56BC"/>
    <w:rsid w:val="001E6CA9"/>
    <w:rsid w:val="001E797D"/>
    <w:rsid w:val="001F004E"/>
    <w:rsid w:val="001F299E"/>
    <w:rsid w:val="00200033"/>
    <w:rsid w:val="00207787"/>
    <w:rsid w:val="0020796D"/>
    <w:rsid w:val="00211B98"/>
    <w:rsid w:val="00215FC6"/>
    <w:rsid w:val="002179FD"/>
    <w:rsid w:val="00224461"/>
    <w:rsid w:val="00230548"/>
    <w:rsid w:val="0024358A"/>
    <w:rsid w:val="00254203"/>
    <w:rsid w:val="00260B13"/>
    <w:rsid w:val="002616E2"/>
    <w:rsid w:val="00263738"/>
    <w:rsid w:val="00263833"/>
    <w:rsid w:val="002643F8"/>
    <w:rsid w:val="00286D0B"/>
    <w:rsid w:val="00292C32"/>
    <w:rsid w:val="00297108"/>
    <w:rsid w:val="00297488"/>
    <w:rsid w:val="002D0031"/>
    <w:rsid w:val="002F6366"/>
    <w:rsid w:val="00324D4B"/>
    <w:rsid w:val="00353DEE"/>
    <w:rsid w:val="00373ABC"/>
    <w:rsid w:val="0037781D"/>
    <w:rsid w:val="00381CCB"/>
    <w:rsid w:val="00396D44"/>
    <w:rsid w:val="003A075C"/>
    <w:rsid w:val="003A1FAA"/>
    <w:rsid w:val="003A4030"/>
    <w:rsid w:val="003B0473"/>
    <w:rsid w:val="003B6871"/>
    <w:rsid w:val="003C39B0"/>
    <w:rsid w:val="003C5A8B"/>
    <w:rsid w:val="003D2EC1"/>
    <w:rsid w:val="003E46CC"/>
    <w:rsid w:val="00413B42"/>
    <w:rsid w:val="004202F7"/>
    <w:rsid w:val="004225EA"/>
    <w:rsid w:val="004327E8"/>
    <w:rsid w:val="00435642"/>
    <w:rsid w:val="004503B1"/>
    <w:rsid w:val="00450A40"/>
    <w:rsid w:val="004514C5"/>
    <w:rsid w:val="00451862"/>
    <w:rsid w:val="0045240F"/>
    <w:rsid w:val="00454FBD"/>
    <w:rsid w:val="004612C6"/>
    <w:rsid w:val="004614B2"/>
    <w:rsid w:val="00471CDA"/>
    <w:rsid w:val="00480948"/>
    <w:rsid w:val="00482F7E"/>
    <w:rsid w:val="004914AA"/>
    <w:rsid w:val="00496A98"/>
    <w:rsid w:val="00497B44"/>
    <w:rsid w:val="004A7BFB"/>
    <w:rsid w:val="004B0023"/>
    <w:rsid w:val="004C0312"/>
    <w:rsid w:val="004C3CCA"/>
    <w:rsid w:val="004C5F99"/>
    <w:rsid w:val="004D0D7E"/>
    <w:rsid w:val="004D1DA7"/>
    <w:rsid w:val="004D1F97"/>
    <w:rsid w:val="004D4E24"/>
    <w:rsid w:val="004E2AC2"/>
    <w:rsid w:val="004E6631"/>
    <w:rsid w:val="00516AB6"/>
    <w:rsid w:val="0051708D"/>
    <w:rsid w:val="005276B7"/>
    <w:rsid w:val="005421E9"/>
    <w:rsid w:val="00542B51"/>
    <w:rsid w:val="00544B0C"/>
    <w:rsid w:val="00545F89"/>
    <w:rsid w:val="00550011"/>
    <w:rsid w:val="0055486F"/>
    <w:rsid w:val="005552FB"/>
    <w:rsid w:val="00563A8C"/>
    <w:rsid w:val="00566CEE"/>
    <w:rsid w:val="00573A50"/>
    <w:rsid w:val="00577010"/>
    <w:rsid w:val="0058377E"/>
    <w:rsid w:val="0059506F"/>
    <w:rsid w:val="005A00C0"/>
    <w:rsid w:val="005A2118"/>
    <w:rsid w:val="005A4171"/>
    <w:rsid w:val="005A5479"/>
    <w:rsid w:val="005A7A17"/>
    <w:rsid w:val="005B4108"/>
    <w:rsid w:val="005C6D8D"/>
    <w:rsid w:val="005E47E7"/>
    <w:rsid w:val="005F05AD"/>
    <w:rsid w:val="005F22D2"/>
    <w:rsid w:val="0060427A"/>
    <w:rsid w:val="00611173"/>
    <w:rsid w:val="00611294"/>
    <w:rsid w:val="00613B95"/>
    <w:rsid w:val="00615336"/>
    <w:rsid w:val="00621178"/>
    <w:rsid w:val="0062564F"/>
    <w:rsid w:val="00626764"/>
    <w:rsid w:val="006269DB"/>
    <w:rsid w:val="006325CE"/>
    <w:rsid w:val="00650C1D"/>
    <w:rsid w:val="00661801"/>
    <w:rsid w:val="006626FE"/>
    <w:rsid w:val="0066659B"/>
    <w:rsid w:val="006706C2"/>
    <w:rsid w:val="00672CB9"/>
    <w:rsid w:val="006C1020"/>
    <w:rsid w:val="006C7DD4"/>
    <w:rsid w:val="006D0421"/>
    <w:rsid w:val="006E4A59"/>
    <w:rsid w:val="006F1FCD"/>
    <w:rsid w:val="006F37D4"/>
    <w:rsid w:val="006F396D"/>
    <w:rsid w:val="006F5EEC"/>
    <w:rsid w:val="00722BB1"/>
    <w:rsid w:val="00732C45"/>
    <w:rsid w:val="00733060"/>
    <w:rsid w:val="00733F95"/>
    <w:rsid w:val="00737221"/>
    <w:rsid w:val="00751C47"/>
    <w:rsid w:val="007629F9"/>
    <w:rsid w:val="007719BA"/>
    <w:rsid w:val="00774665"/>
    <w:rsid w:val="00774869"/>
    <w:rsid w:val="007763CA"/>
    <w:rsid w:val="00791034"/>
    <w:rsid w:val="00792264"/>
    <w:rsid w:val="00795D60"/>
    <w:rsid w:val="007A4616"/>
    <w:rsid w:val="007B2B65"/>
    <w:rsid w:val="007C4974"/>
    <w:rsid w:val="007D1396"/>
    <w:rsid w:val="007D2B14"/>
    <w:rsid w:val="007F5316"/>
    <w:rsid w:val="007F5EA1"/>
    <w:rsid w:val="008079F6"/>
    <w:rsid w:val="00833ABD"/>
    <w:rsid w:val="00843165"/>
    <w:rsid w:val="008550B2"/>
    <w:rsid w:val="00861713"/>
    <w:rsid w:val="0086589C"/>
    <w:rsid w:val="00875CE1"/>
    <w:rsid w:val="00876605"/>
    <w:rsid w:val="00877D09"/>
    <w:rsid w:val="00880FBB"/>
    <w:rsid w:val="00881B4F"/>
    <w:rsid w:val="00894C8B"/>
    <w:rsid w:val="008A4BDC"/>
    <w:rsid w:val="008A7DAD"/>
    <w:rsid w:val="008A7E60"/>
    <w:rsid w:val="008B0984"/>
    <w:rsid w:val="008B0BFE"/>
    <w:rsid w:val="008C1583"/>
    <w:rsid w:val="008C78BF"/>
    <w:rsid w:val="008D4094"/>
    <w:rsid w:val="008D6457"/>
    <w:rsid w:val="008E57AC"/>
    <w:rsid w:val="008E5CE2"/>
    <w:rsid w:val="008F4625"/>
    <w:rsid w:val="008F6D25"/>
    <w:rsid w:val="009014B6"/>
    <w:rsid w:val="009179EA"/>
    <w:rsid w:val="00917E0A"/>
    <w:rsid w:val="009328A2"/>
    <w:rsid w:val="009353D8"/>
    <w:rsid w:val="009374D3"/>
    <w:rsid w:val="00944D4C"/>
    <w:rsid w:val="00945FA2"/>
    <w:rsid w:val="00950061"/>
    <w:rsid w:val="00956B85"/>
    <w:rsid w:val="00960C19"/>
    <w:rsid w:val="00961A2E"/>
    <w:rsid w:val="009656E6"/>
    <w:rsid w:val="009663BB"/>
    <w:rsid w:val="00970F4A"/>
    <w:rsid w:val="009724BE"/>
    <w:rsid w:val="00974CDB"/>
    <w:rsid w:val="009808B2"/>
    <w:rsid w:val="00981582"/>
    <w:rsid w:val="009868E1"/>
    <w:rsid w:val="009C06D6"/>
    <w:rsid w:val="009C136F"/>
    <w:rsid w:val="009C4F41"/>
    <w:rsid w:val="009C6D30"/>
    <w:rsid w:val="009D22F2"/>
    <w:rsid w:val="009D310D"/>
    <w:rsid w:val="009D65F6"/>
    <w:rsid w:val="009D7516"/>
    <w:rsid w:val="009E62F1"/>
    <w:rsid w:val="009E7D81"/>
    <w:rsid w:val="00A02BE0"/>
    <w:rsid w:val="00A15AC7"/>
    <w:rsid w:val="00A228ED"/>
    <w:rsid w:val="00A246EB"/>
    <w:rsid w:val="00A361BB"/>
    <w:rsid w:val="00A61B91"/>
    <w:rsid w:val="00A625D5"/>
    <w:rsid w:val="00A64C99"/>
    <w:rsid w:val="00A81307"/>
    <w:rsid w:val="00A82A41"/>
    <w:rsid w:val="00A83524"/>
    <w:rsid w:val="00A8402A"/>
    <w:rsid w:val="00AA4073"/>
    <w:rsid w:val="00AA7674"/>
    <w:rsid w:val="00AB405F"/>
    <w:rsid w:val="00AC34F6"/>
    <w:rsid w:val="00AC4D3A"/>
    <w:rsid w:val="00AC5D2B"/>
    <w:rsid w:val="00AD2D27"/>
    <w:rsid w:val="00AE53F1"/>
    <w:rsid w:val="00AF24F8"/>
    <w:rsid w:val="00AF2EC0"/>
    <w:rsid w:val="00B05BEC"/>
    <w:rsid w:val="00B12D9A"/>
    <w:rsid w:val="00B42226"/>
    <w:rsid w:val="00B53F91"/>
    <w:rsid w:val="00B55261"/>
    <w:rsid w:val="00B63399"/>
    <w:rsid w:val="00B702BA"/>
    <w:rsid w:val="00B862AE"/>
    <w:rsid w:val="00BA003A"/>
    <w:rsid w:val="00BA4B24"/>
    <w:rsid w:val="00BA7F8C"/>
    <w:rsid w:val="00BB4059"/>
    <w:rsid w:val="00BC204A"/>
    <w:rsid w:val="00BC2990"/>
    <w:rsid w:val="00BC5F08"/>
    <w:rsid w:val="00BC65CA"/>
    <w:rsid w:val="00BD34CB"/>
    <w:rsid w:val="00BE1768"/>
    <w:rsid w:val="00BE5552"/>
    <w:rsid w:val="00BF4F14"/>
    <w:rsid w:val="00C017C2"/>
    <w:rsid w:val="00C1147D"/>
    <w:rsid w:val="00C1504C"/>
    <w:rsid w:val="00C36A35"/>
    <w:rsid w:val="00C53B57"/>
    <w:rsid w:val="00C606EE"/>
    <w:rsid w:val="00C60FD7"/>
    <w:rsid w:val="00C70C2B"/>
    <w:rsid w:val="00C75636"/>
    <w:rsid w:val="00C77D81"/>
    <w:rsid w:val="00C8029E"/>
    <w:rsid w:val="00C8148D"/>
    <w:rsid w:val="00C851E3"/>
    <w:rsid w:val="00C867F7"/>
    <w:rsid w:val="00C8722E"/>
    <w:rsid w:val="00CA3B0C"/>
    <w:rsid w:val="00CA6132"/>
    <w:rsid w:val="00CC211A"/>
    <w:rsid w:val="00CD3C57"/>
    <w:rsid w:val="00CE2F76"/>
    <w:rsid w:val="00CE6976"/>
    <w:rsid w:val="00CF789B"/>
    <w:rsid w:val="00D04F96"/>
    <w:rsid w:val="00D10CF2"/>
    <w:rsid w:val="00D110E4"/>
    <w:rsid w:val="00D12134"/>
    <w:rsid w:val="00D232DA"/>
    <w:rsid w:val="00D72871"/>
    <w:rsid w:val="00D73E1C"/>
    <w:rsid w:val="00D80A56"/>
    <w:rsid w:val="00D81A22"/>
    <w:rsid w:val="00D90FCD"/>
    <w:rsid w:val="00D94F5C"/>
    <w:rsid w:val="00DA3109"/>
    <w:rsid w:val="00DB58BF"/>
    <w:rsid w:val="00DB5FD7"/>
    <w:rsid w:val="00DC592A"/>
    <w:rsid w:val="00DC77C9"/>
    <w:rsid w:val="00DE0A7A"/>
    <w:rsid w:val="00DE1D51"/>
    <w:rsid w:val="00DF55B8"/>
    <w:rsid w:val="00E1026D"/>
    <w:rsid w:val="00E123B3"/>
    <w:rsid w:val="00E12442"/>
    <w:rsid w:val="00E12B75"/>
    <w:rsid w:val="00E13BED"/>
    <w:rsid w:val="00E24D92"/>
    <w:rsid w:val="00E43026"/>
    <w:rsid w:val="00E4402D"/>
    <w:rsid w:val="00E83448"/>
    <w:rsid w:val="00EA117A"/>
    <w:rsid w:val="00EA666B"/>
    <w:rsid w:val="00EA6F00"/>
    <w:rsid w:val="00EB3ACB"/>
    <w:rsid w:val="00EB66C4"/>
    <w:rsid w:val="00ED251B"/>
    <w:rsid w:val="00ED4890"/>
    <w:rsid w:val="00EE33CE"/>
    <w:rsid w:val="00EE7F39"/>
    <w:rsid w:val="00EF1106"/>
    <w:rsid w:val="00F12189"/>
    <w:rsid w:val="00F13AB8"/>
    <w:rsid w:val="00F216B0"/>
    <w:rsid w:val="00F27664"/>
    <w:rsid w:val="00F451E0"/>
    <w:rsid w:val="00F456D8"/>
    <w:rsid w:val="00F53CC3"/>
    <w:rsid w:val="00F61FAD"/>
    <w:rsid w:val="00F6335A"/>
    <w:rsid w:val="00F75A78"/>
    <w:rsid w:val="00F800B0"/>
    <w:rsid w:val="00F81910"/>
    <w:rsid w:val="00F91537"/>
    <w:rsid w:val="00FA6FCA"/>
    <w:rsid w:val="00FB4AE3"/>
    <w:rsid w:val="00FB709C"/>
    <w:rsid w:val="00FC692A"/>
    <w:rsid w:val="00FD14D6"/>
    <w:rsid w:val="00FF08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A228ED"/>
    <w:pPr>
      <w:spacing w:before="100" w:beforeAutospacing="1" w:after="100" w:afterAutospacing="1" w:line="240" w:lineRule="auto"/>
    </w:pPr>
    <w:rPr>
      <w:rFonts w:ascii="Times" w:hAnsi="Times" w:cs="Times New Roman"/>
      <w:sz w:val="20"/>
      <w:szCs w:val="20"/>
      <w:lang w:val="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A228ED"/>
    <w:pPr>
      <w:spacing w:before="100" w:beforeAutospacing="1" w:after="100" w:afterAutospacing="1" w:line="240" w:lineRule="auto"/>
    </w:pPr>
    <w:rPr>
      <w:rFonts w:ascii="Times" w:hAnsi="Times" w:cs="Times New Roman"/>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12832">
      <w:bodyDiv w:val="1"/>
      <w:marLeft w:val="0"/>
      <w:marRight w:val="0"/>
      <w:marTop w:val="0"/>
      <w:marBottom w:val="0"/>
      <w:divBdr>
        <w:top w:val="none" w:sz="0" w:space="0" w:color="auto"/>
        <w:left w:val="none" w:sz="0" w:space="0" w:color="auto"/>
        <w:bottom w:val="none" w:sz="0" w:space="0" w:color="auto"/>
        <w:right w:val="none" w:sz="0" w:space="0" w:color="auto"/>
      </w:divBdr>
    </w:div>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593444694">
      <w:bodyDiv w:val="1"/>
      <w:marLeft w:val="0"/>
      <w:marRight w:val="0"/>
      <w:marTop w:val="0"/>
      <w:marBottom w:val="0"/>
      <w:divBdr>
        <w:top w:val="none" w:sz="0" w:space="0" w:color="auto"/>
        <w:left w:val="none" w:sz="0" w:space="0" w:color="auto"/>
        <w:bottom w:val="none" w:sz="0" w:space="0" w:color="auto"/>
        <w:right w:val="none" w:sz="0" w:space="0" w:color="auto"/>
      </w:divBdr>
    </w:div>
    <w:div w:id="736366341">
      <w:bodyDiv w:val="1"/>
      <w:marLeft w:val="0"/>
      <w:marRight w:val="0"/>
      <w:marTop w:val="0"/>
      <w:marBottom w:val="0"/>
      <w:divBdr>
        <w:top w:val="none" w:sz="0" w:space="0" w:color="auto"/>
        <w:left w:val="none" w:sz="0" w:space="0" w:color="auto"/>
        <w:bottom w:val="none" w:sz="0" w:space="0" w:color="auto"/>
        <w:right w:val="none" w:sz="0" w:space="0" w:color="auto"/>
      </w:divBdr>
    </w:div>
    <w:div w:id="1075660514">
      <w:bodyDiv w:val="1"/>
      <w:marLeft w:val="0"/>
      <w:marRight w:val="0"/>
      <w:marTop w:val="0"/>
      <w:marBottom w:val="0"/>
      <w:divBdr>
        <w:top w:val="none" w:sz="0" w:space="0" w:color="auto"/>
        <w:left w:val="none" w:sz="0" w:space="0" w:color="auto"/>
        <w:bottom w:val="none" w:sz="0" w:space="0" w:color="auto"/>
        <w:right w:val="none" w:sz="0" w:space="0" w:color="auto"/>
      </w:divBdr>
    </w:div>
    <w:div w:id="1191256843">
      <w:bodyDiv w:val="1"/>
      <w:marLeft w:val="0"/>
      <w:marRight w:val="0"/>
      <w:marTop w:val="0"/>
      <w:marBottom w:val="0"/>
      <w:divBdr>
        <w:top w:val="none" w:sz="0" w:space="0" w:color="auto"/>
        <w:left w:val="none" w:sz="0" w:space="0" w:color="auto"/>
        <w:bottom w:val="none" w:sz="0" w:space="0" w:color="auto"/>
        <w:right w:val="none" w:sz="0" w:space="0" w:color="auto"/>
      </w:divBdr>
    </w:div>
    <w:div w:id="1198471816">
      <w:bodyDiv w:val="1"/>
      <w:marLeft w:val="0"/>
      <w:marRight w:val="0"/>
      <w:marTop w:val="0"/>
      <w:marBottom w:val="0"/>
      <w:divBdr>
        <w:top w:val="none" w:sz="0" w:space="0" w:color="auto"/>
        <w:left w:val="none" w:sz="0" w:space="0" w:color="auto"/>
        <w:bottom w:val="none" w:sz="0" w:space="0" w:color="auto"/>
        <w:right w:val="none" w:sz="0" w:space="0" w:color="auto"/>
      </w:divBdr>
      <w:divsChild>
        <w:div w:id="1379474954">
          <w:marLeft w:val="0"/>
          <w:marRight w:val="0"/>
          <w:marTop w:val="0"/>
          <w:marBottom w:val="0"/>
          <w:divBdr>
            <w:top w:val="none" w:sz="0" w:space="0" w:color="auto"/>
            <w:left w:val="none" w:sz="0" w:space="0" w:color="auto"/>
            <w:bottom w:val="none" w:sz="0" w:space="0" w:color="auto"/>
            <w:right w:val="none" w:sz="0" w:space="0" w:color="auto"/>
          </w:divBdr>
        </w:div>
        <w:div w:id="1865244921">
          <w:marLeft w:val="0"/>
          <w:marRight w:val="0"/>
          <w:marTop w:val="0"/>
          <w:marBottom w:val="0"/>
          <w:divBdr>
            <w:top w:val="none" w:sz="0" w:space="0" w:color="auto"/>
            <w:left w:val="none" w:sz="0" w:space="0" w:color="auto"/>
            <w:bottom w:val="none" w:sz="0" w:space="0" w:color="auto"/>
            <w:right w:val="none" w:sz="0" w:space="0" w:color="auto"/>
          </w:divBdr>
        </w:div>
        <w:div w:id="1610116949">
          <w:marLeft w:val="0"/>
          <w:marRight w:val="0"/>
          <w:marTop w:val="0"/>
          <w:marBottom w:val="0"/>
          <w:divBdr>
            <w:top w:val="none" w:sz="0" w:space="0" w:color="auto"/>
            <w:left w:val="none" w:sz="0" w:space="0" w:color="auto"/>
            <w:bottom w:val="none" w:sz="0" w:space="0" w:color="auto"/>
            <w:right w:val="none" w:sz="0" w:space="0" w:color="auto"/>
          </w:divBdr>
        </w:div>
        <w:div w:id="775755747">
          <w:marLeft w:val="0"/>
          <w:marRight w:val="0"/>
          <w:marTop w:val="0"/>
          <w:marBottom w:val="0"/>
          <w:divBdr>
            <w:top w:val="none" w:sz="0" w:space="0" w:color="auto"/>
            <w:left w:val="none" w:sz="0" w:space="0" w:color="auto"/>
            <w:bottom w:val="none" w:sz="0" w:space="0" w:color="auto"/>
            <w:right w:val="none" w:sz="0" w:space="0" w:color="auto"/>
          </w:divBdr>
        </w:div>
        <w:div w:id="1981420605">
          <w:marLeft w:val="0"/>
          <w:marRight w:val="0"/>
          <w:marTop w:val="0"/>
          <w:marBottom w:val="0"/>
          <w:divBdr>
            <w:top w:val="none" w:sz="0" w:space="0" w:color="auto"/>
            <w:left w:val="none" w:sz="0" w:space="0" w:color="auto"/>
            <w:bottom w:val="none" w:sz="0" w:space="0" w:color="auto"/>
            <w:right w:val="none" w:sz="0" w:space="0" w:color="auto"/>
          </w:divBdr>
        </w:div>
        <w:div w:id="1843931975">
          <w:marLeft w:val="0"/>
          <w:marRight w:val="0"/>
          <w:marTop w:val="0"/>
          <w:marBottom w:val="0"/>
          <w:divBdr>
            <w:top w:val="none" w:sz="0" w:space="0" w:color="auto"/>
            <w:left w:val="none" w:sz="0" w:space="0" w:color="auto"/>
            <w:bottom w:val="none" w:sz="0" w:space="0" w:color="auto"/>
            <w:right w:val="none" w:sz="0" w:space="0" w:color="auto"/>
          </w:divBdr>
        </w:div>
        <w:div w:id="1187794619">
          <w:marLeft w:val="0"/>
          <w:marRight w:val="0"/>
          <w:marTop w:val="0"/>
          <w:marBottom w:val="0"/>
          <w:divBdr>
            <w:top w:val="none" w:sz="0" w:space="0" w:color="auto"/>
            <w:left w:val="none" w:sz="0" w:space="0" w:color="auto"/>
            <w:bottom w:val="none" w:sz="0" w:space="0" w:color="auto"/>
            <w:right w:val="none" w:sz="0" w:space="0" w:color="auto"/>
          </w:divBdr>
        </w:div>
        <w:div w:id="1780638828">
          <w:marLeft w:val="0"/>
          <w:marRight w:val="0"/>
          <w:marTop w:val="0"/>
          <w:marBottom w:val="0"/>
          <w:divBdr>
            <w:top w:val="none" w:sz="0" w:space="0" w:color="auto"/>
            <w:left w:val="none" w:sz="0" w:space="0" w:color="auto"/>
            <w:bottom w:val="none" w:sz="0" w:space="0" w:color="auto"/>
            <w:right w:val="none" w:sz="0" w:space="0" w:color="auto"/>
          </w:divBdr>
        </w:div>
        <w:div w:id="1004895193">
          <w:marLeft w:val="0"/>
          <w:marRight w:val="0"/>
          <w:marTop w:val="0"/>
          <w:marBottom w:val="0"/>
          <w:divBdr>
            <w:top w:val="none" w:sz="0" w:space="0" w:color="auto"/>
            <w:left w:val="none" w:sz="0" w:space="0" w:color="auto"/>
            <w:bottom w:val="none" w:sz="0" w:space="0" w:color="auto"/>
            <w:right w:val="none" w:sz="0" w:space="0" w:color="auto"/>
          </w:divBdr>
        </w:div>
        <w:div w:id="1710445996">
          <w:marLeft w:val="0"/>
          <w:marRight w:val="0"/>
          <w:marTop w:val="0"/>
          <w:marBottom w:val="0"/>
          <w:divBdr>
            <w:top w:val="none" w:sz="0" w:space="0" w:color="auto"/>
            <w:left w:val="none" w:sz="0" w:space="0" w:color="auto"/>
            <w:bottom w:val="none" w:sz="0" w:space="0" w:color="auto"/>
            <w:right w:val="none" w:sz="0" w:space="0" w:color="auto"/>
          </w:divBdr>
        </w:div>
        <w:div w:id="1406222839">
          <w:marLeft w:val="0"/>
          <w:marRight w:val="0"/>
          <w:marTop w:val="0"/>
          <w:marBottom w:val="0"/>
          <w:divBdr>
            <w:top w:val="none" w:sz="0" w:space="0" w:color="auto"/>
            <w:left w:val="none" w:sz="0" w:space="0" w:color="auto"/>
            <w:bottom w:val="none" w:sz="0" w:space="0" w:color="auto"/>
            <w:right w:val="none" w:sz="0" w:space="0" w:color="auto"/>
          </w:divBdr>
        </w:div>
        <w:div w:id="1077284924">
          <w:marLeft w:val="0"/>
          <w:marRight w:val="0"/>
          <w:marTop w:val="0"/>
          <w:marBottom w:val="0"/>
          <w:divBdr>
            <w:top w:val="none" w:sz="0" w:space="0" w:color="auto"/>
            <w:left w:val="none" w:sz="0" w:space="0" w:color="auto"/>
            <w:bottom w:val="none" w:sz="0" w:space="0" w:color="auto"/>
            <w:right w:val="none" w:sz="0" w:space="0" w:color="auto"/>
          </w:divBdr>
        </w:div>
      </w:divsChild>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hyperlink" Target="%20https://github.com/4teamwork" TargetMode="External"/><Relationship Id="rId22" Type="http://schemas.openxmlformats.org/officeDocument/2006/relationships/image" Target="media/image6.png"/><Relationship Id="rId23" Type="http://schemas.openxmlformats.org/officeDocument/2006/relationships/image" Target="media/image7.emf"/><Relationship Id="rId24" Type="http://schemas.openxmlformats.org/officeDocument/2006/relationships/image" Target="media/image8.emf"/><Relationship Id="rId25" Type="http://schemas.openxmlformats.org/officeDocument/2006/relationships/image" Target="media/image9.emf"/><Relationship Id="rId26" Type="http://schemas.openxmlformats.org/officeDocument/2006/relationships/image" Target="media/image10.emf"/><Relationship Id="rId27" Type="http://schemas.openxmlformats.org/officeDocument/2006/relationships/image" Target="media/image11.emf"/><Relationship Id="rId28" Type="http://schemas.openxmlformats.org/officeDocument/2006/relationships/header" Target="header4.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5.xml"/><Relationship Id="rId31" Type="http://schemas.openxmlformats.org/officeDocument/2006/relationships/image" Target="media/image12.emf"/><Relationship Id="rId32" Type="http://schemas.openxmlformats.org/officeDocument/2006/relationships/image" Target="media/image1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localhost:8080/gemeinde/user_management" TargetMode="External"/><Relationship Id="rId36" Type="http://schemas.openxmlformats.org/officeDocument/2006/relationships/image" Target="media/image16.png"/><Relationship Id="rId10" Type="http://schemas.openxmlformats.org/officeDocument/2006/relationships/image" Target="media/image2.jpeg"/><Relationship Id="rId11" Type="http://schemas.openxmlformats.org/officeDocument/2006/relationships/hyperlink" Target="http://legacy.python.org/dev/peps/pep-0008/"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hyperlink" Target="http://de.wikipedia.org/wiki/Lenkungsausschuss" TargetMode="External"/><Relationship Id="rId38" Type="http://schemas.openxmlformats.org/officeDocument/2006/relationships/hyperlink" Target="http://books.google.ch/books?id=FBnZVpUMJzMC" TargetMode="External"/><Relationship Id="rId39"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40" Type="http://schemas.openxmlformats.org/officeDocument/2006/relationships/header" Target="header6.xml"/><Relationship Id="rId41" Type="http://schemas.openxmlformats.org/officeDocument/2006/relationships/footer" Target="footer5.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AB963-19A7-D04C-8FF4-F41AC24E4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1893</TotalTime>
  <Pages>84</Pages>
  <Words>12351</Words>
  <Characters>70406</Characters>
  <Application>Microsoft Macintosh Word</Application>
  <DocSecurity>0</DocSecurity>
  <Lines>586</Lines>
  <Paragraphs>165</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82592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204</cp:revision>
  <cp:lastPrinted>2014-05-08T07:01:00Z</cp:lastPrinted>
  <dcterms:created xsi:type="dcterms:W3CDTF">2014-05-05T06:36:00Z</dcterms:created>
  <dcterms:modified xsi:type="dcterms:W3CDTF">2014-05-20T05:37:00Z</dcterms:modified>
</cp:coreProperties>
</file>